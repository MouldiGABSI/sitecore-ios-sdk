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D57" w:rsidRPr="00E66689" w:rsidRDefault="00E46C40" w:rsidP="00F77224">
      <w:pPr>
        <w:pStyle w:val="SitecoreProductNameonCover"/>
        <w:rPr>
          <w:sz w:val="40"/>
          <w:szCs w:val="40"/>
        </w:rPr>
      </w:pPr>
      <w:r w:rsidRPr="00E66689">
        <w:rPr>
          <w:noProof/>
          <w:sz w:val="40"/>
          <w:szCs w:val="40"/>
        </w:rPr>
        <w:drawing>
          <wp:anchor distT="0" distB="0" distL="114300" distR="114300" simplePos="0" relativeHeight="251658240" behindDoc="0" locked="0" layoutInCell="1" allowOverlap="1">
            <wp:simplePos x="0" y="0"/>
            <wp:positionH relativeFrom="column">
              <wp:posOffset>4005688</wp:posOffset>
            </wp:positionH>
            <wp:positionV relativeFrom="page">
              <wp:posOffset>690282</wp:posOffset>
            </wp:positionV>
            <wp:extent cx="2048144" cy="546847"/>
            <wp:effectExtent l="19050" t="0" r="9256" b="0"/>
            <wp:wrapNone/>
            <wp:docPr id="1" name="Picture 0" descr="Sitecore_t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core_tag.jpg"/>
                    <pic:cNvPicPr/>
                  </pic:nvPicPr>
                  <pic:blipFill>
                    <a:blip r:embed="rId13" cstate="print"/>
                    <a:stretch>
                      <a:fillRect/>
                    </a:stretch>
                  </pic:blipFill>
                  <pic:spPr>
                    <a:xfrm>
                      <a:off x="0" y="0"/>
                      <a:ext cx="2048144" cy="546847"/>
                    </a:xfrm>
                    <a:prstGeom prst="rect">
                      <a:avLst/>
                    </a:prstGeom>
                  </pic:spPr>
                </pic:pic>
              </a:graphicData>
            </a:graphic>
          </wp:anchor>
        </w:drawing>
      </w:r>
      <w:fldSimple w:instr=" DOCPROPERTY  Category  \* MERGEFORMAT ">
        <w:r w:rsidR="002518F3" w:rsidRPr="002518F3">
          <w:rPr>
            <w:sz w:val="40"/>
            <w:szCs w:val="40"/>
          </w:rPr>
          <w:t>Sitecore CMS 6.5</w:t>
        </w:r>
      </w:fldSimple>
    </w:p>
    <w:p w:rsidR="00E838D9" w:rsidRDefault="00C36C26" w:rsidP="001345B4">
      <w:pPr>
        <w:pStyle w:val="SitecoreDocumentTitle"/>
      </w:pPr>
      <w:fldSimple w:instr=" TITLE   \* MERGEFORMAT ">
        <w:r w:rsidR="00F13E38">
          <w:t>Sitecore Mobile SDK Developer's Guide</w:t>
        </w:r>
      </w:fldSimple>
    </w:p>
    <w:p w:rsidR="000A1EB8" w:rsidRPr="000A1EB8" w:rsidRDefault="00C36C26" w:rsidP="001345B4">
      <w:pPr>
        <w:pStyle w:val="Subtitle"/>
      </w:pPr>
      <w:fldSimple w:instr=" SUBJECT   \* MERGEFORMAT ">
        <w:r w:rsidR="00381632">
          <w:t>A Developer's Guide to Configure and Develop the Sitecore Mobile SDK Framework</w:t>
        </w:r>
      </w:fldSimple>
    </w:p>
    <w:p w:rsidR="00E838D9" w:rsidRDefault="007268BE" w:rsidP="001345B4">
      <w:pPr>
        <w:pStyle w:val="TOCHeading"/>
        <w:ind w:right="27"/>
      </w:pPr>
      <w:r>
        <w:lastRenderedPageBreak/>
        <w:t>Table of Contents</w:t>
      </w:r>
    </w:p>
    <w:p w:rsidR="00A71EBA" w:rsidRDefault="005651E6">
      <w:pPr>
        <w:pStyle w:val="TOC1"/>
        <w:tabs>
          <w:tab w:val="left" w:pos="1100"/>
          <w:tab w:val="right" w:leader="dot" w:pos="9350"/>
        </w:tabs>
        <w:rPr>
          <w:rFonts w:asciiTheme="minorHAnsi" w:eastAsiaTheme="minorEastAsia" w:hAnsiTheme="minorHAnsi"/>
          <w:noProof/>
          <w:sz w:val="22"/>
          <w:szCs w:val="22"/>
        </w:rPr>
      </w:pPr>
      <w:r>
        <w:rPr>
          <w:lang w:eastAsia="da-DK"/>
        </w:rPr>
        <w:fldChar w:fldCharType="begin"/>
      </w:r>
      <w:r w:rsidR="00166600">
        <w:rPr>
          <w:lang w:eastAsia="da-DK"/>
        </w:rPr>
        <w:instrText xml:space="preserve"> TOC \o "1-4" \h \z \u </w:instrText>
      </w:r>
      <w:r>
        <w:rPr>
          <w:lang w:eastAsia="da-DK"/>
        </w:rPr>
        <w:fldChar w:fldCharType="separate"/>
      </w:r>
      <w:hyperlink w:anchor="_Toc318377020" w:history="1">
        <w:r w:rsidR="00A71EBA" w:rsidRPr="00E95F34">
          <w:rPr>
            <w:rStyle w:val="Hyperlink"/>
            <w:noProof/>
          </w:rPr>
          <w:t>Chapter 1</w:t>
        </w:r>
        <w:r w:rsidR="00A71EBA">
          <w:rPr>
            <w:rFonts w:asciiTheme="minorHAnsi" w:eastAsiaTheme="minorEastAsia" w:hAnsiTheme="minorHAnsi"/>
            <w:noProof/>
            <w:sz w:val="22"/>
            <w:szCs w:val="22"/>
          </w:rPr>
          <w:tab/>
        </w:r>
        <w:r w:rsidR="00A71EBA" w:rsidRPr="00E95F34">
          <w:rPr>
            <w:rStyle w:val="Hyperlink"/>
            <w:noProof/>
          </w:rPr>
          <w:t>Introduction</w:t>
        </w:r>
        <w:r w:rsidR="00A71EBA">
          <w:rPr>
            <w:noProof/>
            <w:webHidden/>
          </w:rPr>
          <w:tab/>
        </w:r>
        <w:r w:rsidR="00A71EBA">
          <w:rPr>
            <w:noProof/>
            <w:webHidden/>
          </w:rPr>
          <w:fldChar w:fldCharType="begin"/>
        </w:r>
        <w:r w:rsidR="00A71EBA">
          <w:rPr>
            <w:noProof/>
            <w:webHidden/>
          </w:rPr>
          <w:instrText xml:space="preserve"> PAGEREF _Toc318377020 \h </w:instrText>
        </w:r>
        <w:r w:rsidR="00A71EBA">
          <w:rPr>
            <w:noProof/>
            <w:webHidden/>
          </w:rPr>
        </w:r>
        <w:r w:rsidR="00A71EBA">
          <w:rPr>
            <w:noProof/>
            <w:webHidden/>
          </w:rPr>
          <w:fldChar w:fldCharType="separate"/>
        </w:r>
        <w:r w:rsidR="00A71EBA">
          <w:rPr>
            <w:noProof/>
            <w:webHidden/>
          </w:rPr>
          <w:t>4</w:t>
        </w:r>
        <w:r w:rsidR="00A71EBA">
          <w:rPr>
            <w:noProof/>
            <w:webHidden/>
          </w:rPr>
          <w:fldChar w:fldCharType="end"/>
        </w:r>
      </w:hyperlink>
    </w:p>
    <w:p w:rsidR="00A71EBA" w:rsidRDefault="005C0F90">
      <w:pPr>
        <w:pStyle w:val="TOC1"/>
        <w:tabs>
          <w:tab w:val="left" w:pos="1100"/>
          <w:tab w:val="right" w:leader="dot" w:pos="9350"/>
        </w:tabs>
        <w:rPr>
          <w:rFonts w:asciiTheme="minorHAnsi" w:eastAsiaTheme="minorEastAsia" w:hAnsiTheme="minorHAnsi"/>
          <w:noProof/>
          <w:sz w:val="22"/>
          <w:szCs w:val="22"/>
        </w:rPr>
      </w:pPr>
      <w:hyperlink w:anchor="_Toc318377021" w:history="1">
        <w:r w:rsidR="00A71EBA" w:rsidRPr="00E95F34">
          <w:rPr>
            <w:rStyle w:val="Hyperlink"/>
            <w:noProof/>
          </w:rPr>
          <w:t>Chapter 2</w:t>
        </w:r>
        <w:r w:rsidR="00A71EBA">
          <w:rPr>
            <w:rFonts w:asciiTheme="minorHAnsi" w:eastAsiaTheme="minorEastAsia" w:hAnsiTheme="minorHAnsi"/>
            <w:noProof/>
            <w:sz w:val="22"/>
            <w:szCs w:val="22"/>
          </w:rPr>
          <w:tab/>
        </w:r>
        <w:r w:rsidR="00A71EBA" w:rsidRPr="00E95F34">
          <w:rPr>
            <w:rStyle w:val="Hyperlink"/>
            <w:noProof/>
          </w:rPr>
          <w:t>The Mobile SDK Components</w:t>
        </w:r>
        <w:r w:rsidR="00A71EBA">
          <w:rPr>
            <w:noProof/>
            <w:webHidden/>
          </w:rPr>
          <w:tab/>
        </w:r>
        <w:r w:rsidR="00A71EBA">
          <w:rPr>
            <w:noProof/>
            <w:webHidden/>
          </w:rPr>
          <w:fldChar w:fldCharType="begin"/>
        </w:r>
        <w:r w:rsidR="00A71EBA">
          <w:rPr>
            <w:noProof/>
            <w:webHidden/>
          </w:rPr>
          <w:instrText xml:space="preserve"> PAGEREF _Toc318377021 \h </w:instrText>
        </w:r>
        <w:r w:rsidR="00A71EBA">
          <w:rPr>
            <w:noProof/>
            <w:webHidden/>
          </w:rPr>
        </w:r>
        <w:r w:rsidR="00A71EBA">
          <w:rPr>
            <w:noProof/>
            <w:webHidden/>
          </w:rPr>
          <w:fldChar w:fldCharType="separate"/>
        </w:r>
        <w:r w:rsidR="00A71EBA">
          <w:rPr>
            <w:noProof/>
            <w:webHidden/>
          </w:rPr>
          <w:t>5</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22" w:history="1">
        <w:r w:rsidR="00A71EBA" w:rsidRPr="00E95F34">
          <w:rPr>
            <w:rStyle w:val="Hyperlink"/>
            <w:noProof/>
            <w:lang w:eastAsia="da-DK"/>
          </w:rPr>
          <w:t>2.1</w:t>
        </w:r>
        <w:r w:rsidR="00A71EBA">
          <w:rPr>
            <w:rFonts w:asciiTheme="minorHAnsi" w:eastAsiaTheme="minorEastAsia" w:hAnsiTheme="minorHAnsi"/>
            <w:noProof/>
            <w:sz w:val="22"/>
            <w:szCs w:val="22"/>
          </w:rPr>
          <w:tab/>
        </w:r>
        <w:r w:rsidR="00A71EBA" w:rsidRPr="00E95F34">
          <w:rPr>
            <w:rStyle w:val="Hyperlink"/>
            <w:noProof/>
            <w:lang w:eastAsia="da-DK"/>
          </w:rPr>
          <w:t>The Server Side</w:t>
        </w:r>
        <w:r w:rsidR="00A71EBA">
          <w:rPr>
            <w:noProof/>
            <w:webHidden/>
          </w:rPr>
          <w:tab/>
        </w:r>
        <w:r w:rsidR="00A71EBA">
          <w:rPr>
            <w:noProof/>
            <w:webHidden/>
          </w:rPr>
          <w:fldChar w:fldCharType="begin"/>
        </w:r>
        <w:r w:rsidR="00A71EBA">
          <w:rPr>
            <w:noProof/>
            <w:webHidden/>
          </w:rPr>
          <w:instrText xml:space="preserve"> PAGEREF _Toc318377022 \h </w:instrText>
        </w:r>
        <w:r w:rsidR="00A71EBA">
          <w:rPr>
            <w:noProof/>
            <w:webHidden/>
          </w:rPr>
        </w:r>
        <w:r w:rsidR="00A71EBA">
          <w:rPr>
            <w:noProof/>
            <w:webHidden/>
          </w:rPr>
          <w:fldChar w:fldCharType="separate"/>
        </w:r>
        <w:r w:rsidR="00A71EBA">
          <w:rPr>
            <w:noProof/>
            <w:webHidden/>
          </w:rPr>
          <w:t>6</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23" w:history="1">
        <w:r w:rsidR="00A71EBA" w:rsidRPr="00E95F34">
          <w:rPr>
            <w:rStyle w:val="Hyperlink"/>
            <w:noProof/>
            <w:lang w:eastAsia="da-DK"/>
          </w:rPr>
          <w:t>2.2</w:t>
        </w:r>
        <w:r w:rsidR="00A71EBA">
          <w:rPr>
            <w:rFonts w:asciiTheme="minorHAnsi" w:eastAsiaTheme="minorEastAsia" w:hAnsiTheme="minorHAnsi"/>
            <w:noProof/>
            <w:sz w:val="22"/>
            <w:szCs w:val="22"/>
          </w:rPr>
          <w:tab/>
        </w:r>
        <w:r w:rsidR="00A71EBA" w:rsidRPr="00E95F34">
          <w:rPr>
            <w:rStyle w:val="Hyperlink"/>
            <w:noProof/>
            <w:lang w:eastAsia="da-DK"/>
          </w:rPr>
          <w:t>The Client Side</w:t>
        </w:r>
        <w:r w:rsidR="00A71EBA">
          <w:rPr>
            <w:noProof/>
            <w:webHidden/>
          </w:rPr>
          <w:tab/>
        </w:r>
        <w:r w:rsidR="00A71EBA">
          <w:rPr>
            <w:noProof/>
            <w:webHidden/>
          </w:rPr>
          <w:fldChar w:fldCharType="begin"/>
        </w:r>
        <w:r w:rsidR="00A71EBA">
          <w:rPr>
            <w:noProof/>
            <w:webHidden/>
          </w:rPr>
          <w:instrText xml:space="preserve"> PAGEREF _Toc318377023 \h </w:instrText>
        </w:r>
        <w:r w:rsidR="00A71EBA">
          <w:rPr>
            <w:noProof/>
            <w:webHidden/>
          </w:rPr>
        </w:r>
        <w:r w:rsidR="00A71EBA">
          <w:rPr>
            <w:noProof/>
            <w:webHidden/>
          </w:rPr>
          <w:fldChar w:fldCharType="separate"/>
        </w:r>
        <w:r w:rsidR="00A71EBA">
          <w:rPr>
            <w:noProof/>
            <w:webHidden/>
          </w:rPr>
          <w:t>7</w:t>
        </w:r>
        <w:r w:rsidR="00A71EBA">
          <w:rPr>
            <w:noProof/>
            <w:webHidden/>
          </w:rPr>
          <w:fldChar w:fldCharType="end"/>
        </w:r>
      </w:hyperlink>
    </w:p>
    <w:p w:rsidR="00A71EBA" w:rsidRDefault="005C0F90">
      <w:pPr>
        <w:pStyle w:val="TOC1"/>
        <w:tabs>
          <w:tab w:val="left" w:pos="1100"/>
          <w:tab w:val="right" w:leader="dot" w:pos="9350"/>
        </w:tabs>
        <w:rPr>
          <w:rFonts w:asciiTheme="minorHAnsi" w:eastAsiaTheme="minorEastAsia" w:hAnsiTheme="minorHAnsi"/>
          <w:noProof/>
          <w:sz w:val="22"/>
          <w:szCs w:val="22"/>
        </w:rPr>
      </w:pPr>
      <w:hyperlink w:anchor="_Toc318377024" w:history="1">
        <w:r w:rsidR="00A71EBA" w:rsidRPr="00E95F34">
          <w:rPr>
            <w:rStyle w:val="Hyperlink"/>
            <w:noProof/>
          </w:rPr>
          <w:t>Chapter 3</w:t>
        </w:r>
        <w:r w:rsidR="00A71EBA">
          <w:rPr>
            <w:rFonts w:asciiTheme="minorHAnsi" w:eastAsiaTheme="minorEastAsia" w:hAnsiTheme="minorHAnsi"/>
            <w:noProof/>
            <w:sz w:val="22"/>
            <w:szCs w:val="22"/>
          </w:rPr>
          <w:tab/>
        </w:r>
        <w:r w:rsidR="00A71EBA" w:rsidRPr="00E95F34">
          <w:rPr>
            <w:rStyle w:val="Hyperlink"/>
            <w:noProof/>
          </w:rPr>
          <w:t>The Mobile SDK Installation</w:t>
        </w:r>
        <w:r w:rsidR="00A71EBA">
          <w:rPr>
            <w:noProof/>
            <w:webHidden/>
          </w:rPr>
          <w:tab/>
        </w:r>
        <w:r w:rsidR="00A71EBA">
          <w:rPr>
            <w:noProof/>
            <w:webHidden/>
          </w:rPr>
          <w:fldChar w:fldCharType="begin"/>
        </w:r>
        <w:r w:rsidR="00A71EBA">
          <w:rPr>
            <w:noProof/>
            <w:webHidden/>
          </w:rPr>
          <w:instrText xml:space="preserve"> PAGEREF _Toc318377024 \h </w:instrText>
        </w:r>
        <w:r w:rsidR="00A71EBA">
          <w:rPr>
            <w:noProof/>
            <w:webHidden/>
          </w:rPr>
        </w:r>
        <w:r w:rsidR="00A71EBA">
          <w:rPr>
            <w:noProof/>
            <w:webHidden/>
          </w:rPr>
          <w:fldChar w:fldCharType="separate"/>
        </w:r>
        <w:r w:rsidR="00A71EBA">
          <w:rPr>
            <w:noProof/>
            <w:webHidden/>
          </w:rPr>
          <w:t>8</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25" w:history="1">
        <w:r w:rsidR="00A71EBA" w:rsidRPr="00E95F34">
          <w:rPr>
            <w:rStyle w:val="Hyperlink"/>
            <w:noProof/>
          </w:rPr>
          <w:t>3.1</w:t>
        </w:r>
        <w:r w:rsidR="00A71EBA">
          <w:rPr>
            <w:rFonts w:asciiTheme="minorHAnsi" w:eastAsiaTheme="minorEastAsia" w:hAnsiTheme="minorHAnsi"/>
            <w:noProof/>
            <w:sz w:val="22"/>
            <w:szCs w:val="22"/>
          </w:rPr>
          <w:tab/>
        </w:r>
        <w:r w:rsidR="00A71EBA" w:rsidRPr="00E95F34">
          <w:rPr>
            <w:rStyle w:val="Hyperlink"/>
            <w:noProof/>
          </w:rPr>
          <w:t>Installing the Server Side</w:t>
        </w:r>
        <w:r w:rsidR="00A71EBA">
          <w:rPr>
            <w:noProof/>
            <w:webHidden/>
          </w:rPr>
          <w:tab/>
        </w:r>
        <w:r w:rsidR="00A71EBA">
          <w:rPr>
            <w:noProof/>
            <w:webHidden/>
          </w:rPr>
          <w:fldChar w:fldCharType="begin"/>
        </w:r>
        <w:r w:rsidR="00A71EBA">
          <w:rPr>
            <w:noProof/>
            <w:webHidden/>
          </w:rPr>
          <w:instrText xml:space="preserve"> PAGEREF _Toc318377025 \h </w:instrText>
        </w:r>
        <w:r w:rsidR="00A71EBA">
          <w:rPr>
            <w:noProof/>
            <w:webHidden/>
          </w:rPr>
        </w:r>
        <w:r w:rsidR="00A71EBA">
          <w:rPr>
            <w:noProof/>
            <w:webHidden/>
          </w:rPr>
          <w:fldChar w:fldCharType="separate"/>
        </w:r>
        <w:r w:rsidR="00A71EBA">
          <w:rPr>
            <w:noProof/>
            <w:webHidden/>
          </w:rPr>
          <w:t>9</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26" w:history="1">
        <w:r w:rsidR="00A71EBA" w:rsidRPr="00E95F34">
          <w:rPr>
            <w:rStyle w:val="Hyperlink"/>
            <w:noProof/>
          </w:rPr>
          <w:t>3.1.1</w:t>
        </w:r>
        <w:r w:rsidR="00A71EBA">
          <w:rPr>
            <w:rFonts w:asciiTheme="minorHAnsi" w:eastAsiaTheme="minorEastAsia" w:hAnsiTheme="minorHAnsi"/>
            <w:noProof/>
            <w:sz w:val="22"/>
            <w:szCs w:val="22"/>
          </w:rPr>
          <w:tab/>
        </w:r>
        <w:r w:rsidR="00A71EBA" w:rsidRPr="00E95F34">
          <w:rPr>
            <w:rStyle w:val="Hyperlink"/>
            <w:noProof/>
          </w:rPr>
          <w:t>Installing the Sitecore Web Service</w:t>
        </w:r>
        <w:r w:rsidR="00A71EBA">
          <w:rPr>
            <w:noProof/>
            <w:webHidden/>
          </w:rPr>
          <w:tab/>
        </w:r>
        <w:r w:rsidR="00A71EBA">
          <w:rPr>
            <w:noProof/>
            <w:webHidden/>
          </w:rPr>
          <w:fldChar w:fldCharType="begin"/>
        </w:r>
        <w:r w:rsidR="00A71EBA">
          <w:rPr>
            <w:noProof/>
            <w:webHidden/>
          </w:rPr>
          <w:instrText xml:space="preserve"> PAGEREF _Toc318377026 \h </w:instrText>
        </w:r>
        <w:r w:rsidR="00A71EBA">
          <w:rPr>
            <w:noProof/>
            <w:webHidden/>
          </w:rPr>
        </w:r>
        <w:r w:rsidR="00A71EBA">
          <w:rPr>
            <w:noProof/>
            <w:webHidden/>
          </w:rPr>
          <w:fldChar w:fldCharType="separate"/>
        </w:r>
        <w:r w:rsidR="00A71EBA">
          <w:rPr>
            <w:noProof/>
            <w:webHidden/>
          </w:rPr>
          <w:t>9</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27" w:history="1">
        <w:r w:rsidR="00A71EBA" w:rsidRPr="00E95F34">
          <w:rPr>
            <w:rStyle w:val="Hyperlink"/>
            <w:noProof/>
          </w:rPr>
          <w:t>3.1.2</w:t>
        </w:r>
        <w:r w:rsidR="00A71EBA">
          <w:rPr>
            <w:rFonts w:asciiTheme="minorHAnsi" w:eastAsiaTheme="minorEastAsia" w:hAnsiTheme="minorHAnsi"/>
            <w:noProof/>
            <w:sz w:val="22"/>
            <w:szCs w:val="22"/>
          </w:rPr>
          <w:tab/>
        </w:r>
        <w:r w:rsidR="00A71EBA" w:rsidRPr="00E95F34">
          <w:rPr>
            <w:rStyle w:val="Hyperlink"/>
            <w:noProof/>
          </w:rPr>
          <w:t>Installing the Sitecore Mobile SDK Components</w:t>
        </w:r>
        <w:r w:rsidR="00A71EBA">
          <w:rPr>
            <w:noProof/>
            <w:webHidden/>
          </w:rPr>
          <w:tab/>
        </w:r>
        <w:r w:rsidR="00A71EBA">
          <w:rPr>
            <w:noProof/>
            <w:webHidden/>
          </w:rPr>
          <w:fldChar w:fldCharType="begin"/>
        </w:r>
        <w:r w:rsidR="00A71EBA">
          <w:rPr>
            <w:noProof/>
            <w:webHidden/>
          </w:rPr>
          <w:instrText xml:space="preserve"> PAGEREF _Toc318377027 \h </w:instrText>
        </w:r>
        <w:r w:rsidR="00A71EBA">
          <w:rPr>
            <w:noProof/>
            <w:webHidden/>
          </w:rPr>
        </w:r>
        <w:r w:rsidR="00A71EBA">
          <w:rPr>
            <w:noProof/>
            <w:webHidden/>
          </w:rPr>
          <w:fldChar w:fldCharType="separate"/>
        </w:r>
        <w:r w:rsidR="00A71EBA">
          <w:rPr>
            <w:noProof/>
            <w:webHidden/>
          </w:rPr>
          <w:t>12</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28" w:history="1">
        <w:r w:rsidR="00A71EBA" w:rsidRPr="00E95F34">
          <w:rPr>
            <w:rStyle w:val="Hyperlink"/>
            <w:noProof/>
          </w:rPr>
          <w:t>3.2</w:t>
        </w:r>
        <w:r w:rsidR="00A71EBA">
          <w:rPr>
            <w:rFonts w:asciiTheme="minorHAnsi" w:eastAsiaTheme="minorEastAsia" w:hAnsiTheme="minorHAnsi"/>
            <w:noProof/>
            <w:sz w:val="22"/>
            <w:szCs w:val="22"/>
          </w:rPr>
          <w:tab/>
        </w:r>
        <w:r w:rsidR="00A71EBA" w:rsidRPr="00E95F34">
          <w:rPr>
            <w:rStyle w:val="Hyperlink"/>
            <w:noProof/>
          </w:rPr>
          <w:t>Installing the Client Side</w:t>
        </w:r>
        <w:r w:rsidR="00A71EBA">
          <w:rPr>
            <w:noProof/>
            <w:webHidden/>
          </w:rPr>
          <w:tab/>
        </w:r>
        <w:r w:rsidR="00A71EBA">
          <w:rPr>
            <w:noProof/>
            <w:webHidden/>
          </w:rPr>
          <w:fldChar w:fldCharType="begin"/>
        </w:r>
        <w:r w:rsidR="00A71EBA">
          <w:rPr>
            <w:noProof/>
            <w:webHidden/>
          </w:rPr>
          <w:instrText xml:space="preserve"> PAGEREF _Toc318377028 \h </w:instrText>
        </w:r>
        <w:r w:rsidR="00A71EBA">
          <w:rPr>
            <w:noProof/>
            <w:webHidden/>
          </w:rPr>
        </w:r>
        <w:r w:rsidR="00A71EBA">
          <w:rPr>
            <w:noProof/>
            <w:webHidden/>
          </w:rPr>
          <w:fldChar w:fldCharType="separate"/>
        </w:r>
        <w:r w:rsidR="00A71EBA">
          <w:rPr>
            <w:noProof/>
            <w:webHidden/>
          </w:rPr>
          <w:t>15</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29" w:history="1">
        <w:r w:rsidR="00A71EBA" w:rsidRPr="00E95F34">
          <w:rPr>
            <w:rStyle w:val="Hyperlink"/>
            <w:noProof/>
          </w:rPr>
          <w:t>3.2.1</w:t>
        </w:r>
        <w:r w:rsidR="00A71EBA">
          <w:rPr>
            <w:rFonts w:asciiTheme="minorHAnsi" w:eastAsiaTheme="minorEastAsia" w:hAnsiTheme="minorHAnsi"/>
            <w:noProof/>
            <w:sz w:val="22"/>
            <w:szCs w:val="22"/>
          </w:rPr>
          <w:tab/>
        </w:r>
        <w:r w:rsidR="00A71EBA" w:rsidRPr="00E95F34">
          <w:rPr>
            <w:rStyle w:val="Hyperlink"/>
            <w:noProof/>
          </w:rPr>
          <w:t>Installing Sitecore Mobile SDK to a project</w:t>
        </w:r>
        <w:r w:rsidR="00A71EBA">
          <w:rPr>
            <w:noProof/>
            <w:webHidden/>
          </w:rPr>
          <w:tab/>
        </w:r>
        <w:r w:rsidR="00A71EBA">
          <w:rPr>
            <w:noProof/>
            <w:webHidden/>
          </w:rPr>
          <w:fldChar w:fldCharType="begin"/>
        </w:r>
        <w:r w:rsidR="00A71EBA">
          <w:rPr>
            <w:noProof/>
            <w:webHidden/>
          </w:rPr>
          <w:instrText xml:space="preserve"> PAGEREF _Toc318377029 \h </w:instrText>
        </w:r>
        <w:r w:rsidR="00A71EBA">
          <w:rPr>
            <w:noProof/>
            <w:webHidden/>
          </w:rPr>
        </w:r>
        <w:r w:rsidR="00A71EBA">
          <w:rPr>
            <w:noProof/>
            <w:webHidden/>
          </w:rPr>
          <w:fldChar w:fldCharType="separate"/>
        </w:r>
        <w:r w:rsidR="00A71EBA">
          <w:rPr>
            <w:noProof/>
            <w:webHidden/>
          </w:rPr>
          <w:t>15</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30" w:history="1">
        <w:r w:rsidR="00A71EBA" w:rsidRPr="00E95F34">
          <w:rPr>
            <w:rStyle w:val="Hyperlink"/>
            <w:noProof/>
            <w:lang w:eastAsia="da-DK"/>
          </w:rPr>
          <w:t>3.2.2</w:t>
        </w:r>
        <w:r w:rsidR="00A71EBA">
          <w:rPr>
            <w:rFonts w:asciiTheme="minorHAnsi" w:eastAsiaTheme="minorEastAsia" w:hAnsiTheme="minorHAnsi"/>
            <w:noProof/>
            <w:sz w:val="22"/>
            <w:szCs w:val="22"/>
          </w:rPr>
          <w:tab/>
        </w:r>
        <w:r w:rsidR="00A71EBA" w:rsidRPr="00E95F34">
          <w:rPr>
            <w:rStyle w:val="Hyperlink"/>
            <w:noProof/>
            <w:lang w:eastAsia="da-DK"/>
          </w:rPr>
          <w:t>Using the Sitecore Mobile SDK Sample Application</w:t>
        </w:r>
        <w:r w:rsidR="00A71EBA">
          <w:rPr>
            <w:noProof/>
            <w:webHidden/>
          </w:rPr>
          <w:tab/>
        </w:r>
        <w:r w:rsidR="00A71EBA">
          <w:rPr>
            <w:noProof/>
            <w:webHidden/>
          </w:rPr>
          <w:fldChar w:fldCharType="begin"/>
        </w:r>
        <w:r w:rsidR="00A71EBA">
          <w:rPr>
            <w:noProof/>
            <w:webHidden/>
          </w:rPr>
          <w:instrText xml:space="preserve"> PAGEREF _Toc318377030 \h </w:instrText>
        </w:r>
        <w:r w:rsidR="00A71EBA">
          <w:rPr>
            <w:noProof/>
            <w:webHidden/>
          </w:rPr>
        </w:r>
        <w:r w:rsidR="00A71EBA">
          <w:rPr>
            <w:noProof/>
            <w:webHidden/>
          </w:rPr>
          <w:fldChar w:fldCharType="separate"/>
        </w:r>
        <w:r w:rsidR="00A71EBA">
          <w:rPr>
            <w:noProof/>
            <w:webHidden/>
          </w:rPr>
          <w:t>17</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31" w:history="1">
        <w:r w:rsidR="00A71EBA" w:rsidRPr="00E95F34">
          <w:rPr>
            <w:rStyle w:val="Hyperlink"/>
            <w:noProof/>
            <w:lang w:eastAsia="da-DK"/>
          </w:rPr>
          <w:t>3.2.3</w:t>
        </w:r>
        <w:r w:rsidR="00A71EBA">
          <w:rPr>
            <w:rFonts w:asciiTheme="minorHAnsi" w:eastAsiaTheme="minorEastAsia" w:hAnsiTheme="minorHAnsi"/>
            <w:noProof/>
            <w:sz w:val="22"/>
            <w:szCs w:val="22"/>
          </w:rPr>
          <w:tab/>
        </w:r>
        <w:r w:rsidR="00A71EBA" w:rsidRPr="00E95F34">
          <w:rPr>
            <w:rStyle w:val="Hyperlink"/>
            <w:noProof/>
            <w:lang w:eastAsia="da-DK"/>
          </w:rPr>
          <w:t>Installing and Using the NicamApp Example Project</w:t>
        </w:r>
        <w:r w:rsidR="00A71EBA">
          <w:rPr>
            <w:noProof/>
            <w:webHidden/>
          </w:rPr>
          <w:tab/>
        </w:r>
        <w:r w:rsidR="00A71EBA">
          <w:rPr>
            <w:noProof/>
            <w:webHidden/>
          </w:rPr>
          <w:fldChar w:fldCharType="begin"/>
        </w:r>
        <w:r w:rsidR="00A71EBA">
          <w:rPr>
            <w:noProof/>
            <w:webHidden/>
          </w:rPr>
          <w:instrText xml:space="preserve"> PAGEREF _Toc318377031 \h </w:instrText>
        </w:r>
        <w:r w:rsidR="00A71EBA">
          <w:rPr>
            <w:noProof/>
            <w:webHidden/>
          </w:rPr>
        </w:r>
        <w:r w:rsidR="00A71EBA">
          <w:rPr>
            <w:noProof/>
            <w:webHidden/>
          </w:rPr>
          <w:fldChar w:fldCharType="separate"/>
        </w:r>
        <w:r w:rsidR="00A71EBA">
          <w:rPr>
            <w:noProof/>
            <w:webHidden/>
          </w:rPr>
          <w:t>17</w:t>
        </w:r>
        <w:r w:rsidR="00A71EBA">
          <w:rPr>
            <w:noProof/>
            <w:webHidden/>
          </w:rPr>
          <w:fldChar w:fldCharType="end"/>
        </w:r>
      </w:hyperlink>
    </w:p>
    <w:p w:rsidR="00A71EBA" w:rsidRDefault="005C0F90">
      <w:pPr>
        <w:pStyle w:val="TOC1"/>
        <w:tabs>
          <w:tab w:val="left" w:pos="1100"/>
          <w:tab w:val="right" w:leader="dot" w:pos="9350"/>
        </w:tabs>
        <w:rPr>
          <w:rFonts w:asciiTheme="minorHAnsi" w:eastAsiaTheme="minorEastAsia" w:hAnsiTheme="minorHAnsi"/>
          <w:noProof/>
          <w:sz w:val="22"/>
          <w:szCs w:val="22"/>
        </w:rPr>
      </w:pPr>
      <w:hyperlink w:anchor="_Toc318377032" w:history="1">
        <w:r w:rsidR="00A71EBA" w:rsidRPr="00E95F34">
          <w:rPr>
            <w:rStyle w:val="Hyperlink"/>
            <w:noProof/>
          </w:rPr>
          <w:t>Chapter 4</w:t>
        </w:r>
        <w:r w:rsidR="00A71EBA">
          <w:rPr>
            <w:rFonts w:asciiTheme="minorHAnsi" w:eastAsiaTheme="minorEastAsia" w:hAnsiTheme="minorHAnsi"/>
            <w:noProof/>
            <w:sz w:val="22"/>
            <w:szCs w:val="22"/>
          </w:rPr>
          <w:tab/>
        </w:r>
        <w:r w:rsidR="00A71EBA" w:rsidRPr="00E95F34">
          <w:rPr>
            <w:rStyle w:val="Hyperlink"/>
            <w:noProof/>
          </w:rPr>
          <w:t>Getting Started</w:t>
        </w:r>
        <w:r w:rsidR="00A71EBA">
          <w:rPr>
            <w:noProof/>
            <w:webHidden/>
          </w:rPr>
          <w:tab/>
        </w:r>
        <w:r w:rsidR="00A71EBA">
          <w:rPr>
            <w:noProof/>
            <w:webHidden/>
          </w:rPr>
          <w:fldChar w:fldCharType="begin"/>
        </w:r>
        <w:r w:rsidR="00A71EBA">
          <w:rPr>
            <w:noProof/>
            <w:webHidden/>
          </w:rPr>
          <w:instrText xml:space="preserve"> PAGEREF _Toc318377032 \h </w:instrText>
        </w:r>
        <w:r w:rsidR="00A71EBA">
          <w:rPr>
            <w:noProof/>
            <w:webHidden/>
          </w:rPr>
        </w:r>
        <w:r w:rsidR="00A71EBA">
          <w:rPr>
            <w:noProof/>
            <w:webHidden/>
          </w:rPr>
          <w:fldChar w:fldCharType="separate"/>
        </w:r>
        <w:r w:rsidR="00A71EBA">
          <w:rPr>
            <w:noProof/>
            <w:webHidden/>
          </w:rPr>
          <w:t>20</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33" w:history="1">
        <w:r w:rsidR="00A71EBA" w:rsidRPr="00E95F34">
          <w:rPr>
            <w:rStyle w:val="Hyperlink"/>
            <w:noProof/>
          </w:rPr>
          <w:t>4.1</w:t>
        </w:r>
        <w:r w:rsidR="00A71EBA">
          <w:rPr>
            <w:rFonts w:asciiTheme="minorHAnsi" w:eastAsiaTheme="minorEastAsia" w:hAnsiTheme="minorHAnsi"/>
            <w:noProof/>
            <w:sz w:val="22"/>
            <w:szCs w:val="22"/>
          </w:rPr>
          <w:tab/>
        </w:r>
        <w:r w:rsidR="00A71EBA" w:rsidRPr="00E95F34">
          <w:rPr>
            <w:rStyle w:val="Hyperlink"/>
            <w:noProof/>
          </w:rPr>
          <w:t>Getting Started with the Embedded Browser</w:t>
        </w:r>
        <w:r w:rsidR="00A71EBA">
          <w:rPr>
            <w:noProof/>
            <w:webHidden/>
          </w:rPr>
          <w:tab/>
        </w:r>
        <w:r w:rsidR="00A71EBA">
          <w:rPr>
            <w:noProof/>
            <w:webHidden/>
          </w:rPr>
          <w:fldChar w:fldCharType="begin"/>
        </w:r>
        <w:r w:rsidR="00A71EBA">
          <w:rPr>
            <w:noProof/>
            <w:webHidden/>
          </w:rPr>
          <w:instrText xml:space="preserve"> PAGEREF _Toc318377033 \h </w:instrText>
        </w:r>
        <w:r w:rsidR="00A71EBA">
          <w:rPr>
            <w:noProof/>
            <w:webHidden/>
          </w:rPr>
        </w:r>
        <w:r w:rsidR="00A71EBA">
          <w:rPr>
            <w:noProof/>
            <w:webHidden/>
          </w:rPr>
          <w:fldChar w:fldCharType="separate"/>
        </w:r>
        <w:r w:rsidR="00A71EBA">
          <w:rPr>
            <w:noProof/>
            <w:webHidden/>
          </w:rPr>
          <w:t>21</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34" w:history="1">
        <w:r w:rsidR="00A71EBA" w:rsidRPr="00E95F34">
          <w:rPr>
            <w:rStyle w:val="Hyperlink"/>
            <w:noProof/>
          </w:rPr>
          <w:t>4.2</w:t>
        </w:r>
        <w:r w:rsidR="00A71EBA">
          <w:rPr>
            <w:rFonts w:asciiTheme="minorHAnsi" w:eastAsiaTheme="minorEastAsia" w:hAnsiTheme="minorHAnsi"/>
            <w:noProof/>
            <w:sz w:val="22"/>
            <w:szCs w:val="22"/>
          </w:rPr>
          <w:tab/>
        </w:r>
        <w:r w:rsidR="00A71EBA" w:rsidRPr="00E95F34">
          <w:rPr>
            <w:rStyle w:val="Hyperlink"/>
            <w:noProof/>
          </w:rPr>
          <w:t>Getting started with the WebAPI service</w:t>
        </w:r>
        <w:r w:rsidR="00A71EBA">
          <w:rPr>
            <w:noProof/>
            <w:webHidden/>
          </w:rPr>
          <w:tab/>
        </w:r>
        <w:r w:rsidR="00A71EBA">
          <w:rPr>
            <w:noProof/>
            <w:webHidden/>
          </w:rPr>
          <w:fldChar w:fldCharType="begin"/>
        </w:r>
        <w:r w:rsidR="00A71EBA">
          <w:rPr>
            <w:noProof/>
            <w:webHidden/>
          </w:rPr>
          <w:instrText xml:space="preserve"> PAGEREF _Toc318377034 \h </w:instrText>
        </w:r>
        <w:r w:rsidR="00A71EBA">
          <w:rPr>
            <w:noProof/>
            <w:webHidden/>
          </w:rPr>
        </w:r>
        <w:r w:rsidR="00A71EBA">
          <w:rPr>
            <w:noProof/>
            <w:webHidden/>
          </w:rPr>
          <w:fldChar w:fldCharType="separate"/>
        </w:r>
        <w:r w:rsidR="00A71EBA">
          <w:rPr>
            <w:noProof/>
            <w:webHidden/>
          </w:rPr>
          <w:t>22</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35" w:history="1">
        <w:r w:rsidR="00A71EBA" w:rsidRPr="00E95F34">
          <w:rPr>
            <w:rStyle w:val="Hyperlink"/>
            <w:noProof/>
          </w:rPr>
          <w:t>4.3</w:t>
        </w:r>
        <w:r w:rsidR="00A71EBA">
          <w:rPr>
            <w:rFonts w:asciiTheme="minorHAnsi" w:eastAsiaTheme="minorEastAsia" w:hAnsiTheme="minorHAnsi"/>
            <w:noProof/>
            <w:sz w:val="22"/>
            <w:szCs w:val="22"/>
          </w:rPr>
          <w:tab/>
        </w:r>
        <w:r w:rsidR="00A71EBA" w:rsidRPr="00E95F34">
          <w:rPr>
            <w:rStyle w:val="Hyperlink"/>
            <w:noProof/>
          </w:rPr>
          <w:t>Combining the Use of the Embedded Browser and Web API Service</w:t>
        </w:r>
        <w:r w:rsidR="00A71EBA">
          <w:rPr>
            <w:noProof/>
            <w:webHidden/>
          </w:rPr>
          <w:tab/>
        </w:r>
        <w:r w:rsidR="00A71EBA">
          <w:rPr>
            <w:noProof/>
            <w:webHidden/>
          </w:rPr>
          <w:fldChar w:fldCharType="begin"/>
        </w:r>
        <w:r w:rsidR="00A71EBA">
          <w:rPr>
            <w:noProof/>
            <w:webHidden/>
          </w:rPr>
          <w:instrText xml:space="preserve"> PAGEREF _Toc318377035 \h </w:instrText>
        </w:r>
        <w:r w:rsidR="00A71EBA">
          <w:rPr>
            <w:noProof/>
            <w:webHidden/>
          </w:rPr>
        </w:r>
        <w:r w:rsidR="00A71EBA">
          <w:rPr>
            <w:noProof/>
            <w:webHidden/>
          </w:rPr>
          <w:fldChar w:fldCharType="separate"/>
        </w:r>
        <w:r w:rsidR="00A71EBA">
          <w:rPr>
            <w:noProof/>
            <w:webHidden/>
          </w:rPr>
          <w:t>25</w:t>
        </w:r>
        <w:r w:rsidR="00A71EBA">
          <w:rPr>
            <w:noProof/>
            <w:webHidden/>
          </w:rPr>
          <w:fldChar w:fldCharType="end"/>
        </w:r>
      </w:hyperlink>
    </w:p>
    <w:p w:rsidR="00A71EBA" w:rsidRDefault="005C0F90">
      <w:pPr>
        <w:pStyle w:val="TOC1"/>
        <w:tabs>
          <w:tab w:val="left" w:pos="1100"/>
          <w:tab w:val="right" w:leader="dot" w:pos="9350"/>
        </w:tabs>
        <w:rPr>
          <w:rFonts w:asciiTheme="minorHAnsi" w:eastAsiaTheme="minorEastAsia" w:hAnsiTheme="minorHAnsi"/>
          <w:noProof/>
          <w:sz w:val="22"/>
          <w:szCs w:val="22"/>
        </w:rPr>
      </w:pPr>
      <w:hyperlink w:anchor="_Toc318377036" w:history="1">
        <w:r w:rsidR="00A71EBA" w:rsidRPr="00E95F34">
          <w:rPr>
            <w:rStyle w:val="Hyperlink"/>
            <w:noProof/>
          </w:rPr>
          <w:t>Chapter 5</w:t>
        </w:r>
        <w:r w:rsidR="00A71EBA">
          <w:rPr>
            <w:rFonts w:asciiTheme="minorHAnsi" w:eastAsiaTheme="minorEastAsia" w:hAnsiTheme="minorHAnsi"/>
            <w:noProof/>
            <w:sz w:val="22"/>
            <w:szCs w:val="22"/>
          </w:rPr>
          <w:tab/>
        </w:r>
        <w:r w:rsidR="00A71EBA" w:rsidRPr="00E95F34">
          <w:rPr>
            <w:rStyle w:val="Hyperlink"/>
            <w:noProof/>
          </w:rPr>
          <w:t>Using Enhanced Web View Reference</w:t>
        </w:r>
        <w:r w:rsidR="00A71EBA">
          <w:rPr>
            <w:noProof/>
            <w:webHidden/>
          </w:rPr>
          <w:tab/>
        </w:r>
        <w:r w:rsidR="00A71EBA">
          <w:rPr>
            <w:noProof/>
            <w:webHidden/>
          </w:rPr>
          <w:fldChar w:fldCharType="begin"/>
        </w:r>
        <w:r w:rsidR="00A71EBA">
          <w:rPr>
            <w:noProof/>
            <w:webHidden/>
          </w:rPr>
          <w:instrText xml:space="preserve"> PAGEREF _Toc318377036 \h </w:instrText>
        </w:r>
        <w:r w:rsidR="00A71EBA">
          <w:rPr>
            <w:noProof/>
            <w:webHidden/>
          </w:rPr>
        </w:r>
        <w:r w:rsidR="00A71EBA">
          <w:rPr>
            <w:noProof/>
            <w:webHidden/>
          </w:rPr>
          <w:fldChar w:fldCharType="separate"/>
        </w:r>
        <w:r w:rsidR="00A71EBA">
          <w:rPr>
            <w:noProof/>
            <w:webHidden/>
          </w:rPr>
          <w:t>27</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37" w:history="1">
        <w:r w:rsidR="00A71EBA" w:rsidRPr="00E95F34">
          <w:rPr>
            <w:rStyle w:val="Hyperlink"/>
            <w:noProof/>
          </w:rPr>
          <w:t>5.1</w:t>
        </w:r>
        <w:r w:rsidR="00A71EBA">
          <w:rPr>
            <w:rFonts w:asciiTheme="minorHAnsi" w:eastAsiaTheme="minorEastAsia" w:hAnsiTheme="minorHAnsi"/>
            <w:noProof/>
            <w:sz w:val="22"/>
            <w:szCs w:val="22"/>
          </w:rPr>
          <w:tab/>
        </w:r>
        <w:r w:rsidR="00A71EBA" w:rsidRPr="00E95F34">
          <w:rPr>
            <w:rStyle w:val="Hyperlink"/>
            <w:noProof/>
          </w:rPr>
          <w:t>The Left-Right Swipe Link elements</w:t>
        </w:r>
        <w:r w:rsidR="00A71EBA">
          <w:rPr>
            <w:noProof/>
            <w:webHidden/>
          </w:rPr>
          <w:tab/>
        </w:r>
        <w:r w:rsidR="00A71EBA">
          <w:rPr>
            <w:noProof/>
            <w:webHidden/>
          </w:rPr>
          <w:fldChar w:fldCharType="begin"/>
        </w:r>
        <w:r w:rsidR="00A71EBA">
          <w:rPr>
            <w:noProof/>
            <w:webHidden/>
          </w:rPr>
          <w:instrText xml:space="preserve"> PAGEREF _Toc318377037 \h </w:instrText>
        </w:r>
        <w:r w:rsidR="00A71EBA">
          <w:rPr>
            <w:noProof/>
            <w:webHidden/>
          </w:rPr>
        </w:r>
        <w:r w:rsidR="00A71EBA">
          <w:rPr>
            <w:noProof/>
            <w:webHidden/>
          </w:rPr>
          <w:fldChar w:fldCharType="separate"/>
        </w:r>
        <w:r w:rsidR="00A71EBA">
          <w:rPr>
            <w:noProof/>
            <w:webHidden/>
          </w:rPr>
          <w:t>28</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38" w:history="1">
        <w:r w:rsidR="00A71EBA" w:rsidRPr="00E95F34">
          <w:rPr>
            <w:rStyle w:val="Hyperlink"/>
            <w:noProof/>
          </w:rPr>
          <w:t>5.1.1</w:t>
        </w:r>
        <w:r w:rsidR="00A71EBA">
          <w:rPr>
            <w:rFonts w:asciiTheme="minorHAnsi" w:eastAsiaTheme="minorEastAsia" w:hAnsiTheme="minorHAnsi"/>
            <w:noProof/>
            <w:sz w:val="22"/>
            <w:szCs w:val="22"/>
          </w:rPr>
          <w:tab/>
        </w:r>
        <w:r w:rsidR="00A71EBA" w:rsidRPr="00E95F34">
          <w:rPr>
            <w:rStyle w:val="Hyperlink"/>
            <w:noProof/>
          </w:rPr>
          <w:t xml:space="preserve">The </w:t>
        </w:r>
        <w:r w:rsidR="00A71EBA" w:rsidRPr="00E95F34">
          <w:rPr>
            <w:rStyle w:val="Hyperlink"/>
            <w:i/>
            <w:iCs/>
            <w:noProof/>
          </w:rPr>
          <w:t>Mobile Swipes</w:t>
        </w:r>
        <w:r w:rsidR="00A71EBA" w:rsidRPr="00E95F34">
          <w:rPr>
            <w:rStyle w:val="Hyperlink"/>
            <w:noProof/>
          </w:rPr>
          <w:t xml:space="preserve"> Component for Sitecore</w:t>
        </w:r>
        <w:r w:rsidR="00A71EBA">
          <w:rPr>
            <w:noProof/>
            <w:webHidden/>
          </w:rPr>
          <w:tab/>
        </w:r>
        <w:r w:rsidR="00A71EBA">
          <w:rPr>
            <w:noProof/>
            <w:webHidden/>
          </w:rPr>
          <w:fldChar w:fldCharType="begin"/>
        </w:r>
        <w:r w:rsidR="00A71EBA">
          <w:rPr>
            <w:noProof/>
            <w:webHidden/>
          </w:rPr>
          <w:instrText xml:space="preserve"> PAGEREF _Toc318377038 \h </w:instrText>
        </w:r>
        <w:r w:rsidR="00A71EBA">
          <w:rPr>
            <w:noProof/>
            <w:webHidden/>
          </w:rPr>
        </w:r>
        <w:r w:rsidR="00A71EBA">
          <w:rPr>
            <w:noProof/>
            <w:webHidden/>
          </w:rPr>
          <w:fldChar w:fldCharType="separate"/>
        </w:r>
        <w:r w:rsidR="00A71EBA">
          <w:rPr>
            <w:noProof/>
            <w:webHidden/>
          </w:rPr>
          <w:t>28</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39" w:history="1">
        <w:r w:rsidR="00A71EBA" w:rsidRPr="00E95F34">
          <w:rPr>
            <w:rStyle w:val="Hyperlink"/>
            <w:noProof/>
          </w:rPr>
          <w:t>5.2</w:t>
        </w:r>
        <w:r w:rsidR="00A71EBA">
          <w:rPr>
            <w:rFonts w:asciiTheme="minorHAnsi" w:eastAsiaTheme="minorEastAsia" w:hAnsiTheme="minorHAnsi"/>
            <w:noProof/>
            <w:sz w:val="22"/>
            <w:szCs w:val="22"/>
          </w:rPr>
          <w:tab/>
        </w:r>
        <w:r w:rsidR="00A71EBA" w:rsidRPr="00E95F34">
          <w:rPr>
            <w:rStyle w:val="Hyperlink"/>
            <w:noProof/>
          </w:rPr>
          <w:t>Getting a Snapshot from the Camera</w:t>
        </w:r>
        <w:r w:rsidR="00A71EBA">
          <w:rPr>
            <w:noProof/>
            <w:webHidden/>
          </w:rPr>
          <w:tab/>
        </w:r>
        <w:r w:rsidR="00A71EBA">
          <w:rPr>
            <w:noProof/>
            <w:webHidden/>
          </w:rPr>
          <w:fldChar w:fldCharType="begin"/>
        </w:r>
        <w:r w:rsidR="00A71EBA">
          <w:rPr>
            <w:noProof/>
            <w:webHidden/>
          </w:rPr>
          <w:instrText xml:space="preserve"> PAGEREF _Toc318377039 \h </w:instrText>
        </w:r>
        <w:r w:rsidR="00A71EBA">
          <w:rPr>
            <w:noProof/>
            <w:webHidden/>
          </w:rPr>
        </w:r>
        <w:r w:rsidR="00A71EBA">
          <w:rPr>
            <w:noProof/>
            <w:webHidden/>
          </w:rPr>
          <w:fldChar w:fldCharType="separate"/>
        </w:r>
        <w:r w:rsidR="00A71EBA">
          <w:rPr>
            <w:noProof/>
            <w:webHidden/>
          </w:rPr>
          <w:t>30</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40" w:history="1">
        <w:r w:rsidR="00A71EBA" w:rsidRPr="00E95F34">
          <w:rPr>
            <w:rStyle w:val="Hyperlink"/>
            <w:noProof/>
          </w:rPr>
          <w:t>5.3</w:t>
        </w:r>
        <w:r w:rsidR="00A71EBA">
          <w:rPr>
            <w:rFonts w:asciiTheme="minorHAnsi" w:eastAsiaTheme="minorEastAsia" w:hAnsiTheme="minorHAnsi"/>
            <w:noProof/>
            <w:sz w:val="22"/>
            <w:szCs w:val="22"/>
          </w:rPr>
          <w:tab/>
        </w:r>
        <w:r w:rsidR="00A71EBA" w:rsidRPr="00E95F34">
          <w:rPr>
            <w:rStyle w:val="Hyperlink"/>
            <w:noProof/>
          </w:rPr>
          <w:t>Getting the Accelerometer Data</w:t>
        </w:r>
        <w:r w:rsidR="00A71EBA">
          <w:rPr>
            <w:noProof/>
            <w:webHidden/>
          </w:rPr>
          <w:tab/>
        </w:r>
        <w:r w:rsidR="00A71EBA">
          <w:rPr>
            <w:noProof/>
            <w:webHidden/>
          </w:rPr>
          <w:fldChar w:fldCharType="begin"/>
        </w:r>
        <w:r w:rsidR="00A71EBA">
          <w:rPr>
            <w:noProof/>
            <w:webHidden/>
          </w:rPr>
          <w:instrText xml:space="preserve"> PAGEREF _Toc318377040 \h </w:instrText>
        </w:r>
        <w:r w:rsidR="00A71EBA">
          <w:rPr>
            <w:noProof/>
            <w:webHidden/>
          </w:rPr>
        </w:r>
        <w:r w:rsidR="00A71EBA">
          <w:rPr>
            <w:noProof/>
            <w:webHidden/>
          </w:rPr>
          <w:fldChar w:fldCharType="separate"/>
        </w:r>
        <w:r w:rsidR="00A71EBA">
          <w:rPr>
            <w:noProof/>
            <w:webHidden/>
          </w:rPr>
          <w:t>31</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41" w:history="1">
        <w:r w:rsidR="00A71EBA" w:rsidRPr="00E95F34">
          <w:rPr>
            <w:rStyle w:val="Hyperlink"/>
            <w:noProof/>
          </w:rPr>
          <w:t>5.4</w:t>
        </w:r>
        <w:r w:rsidR="00A71EBA">
          <w:rPr>
            <w:rFonts w:asciiTheme="minorHAnsi" w:eastAsiaTheme="minorEastAsia" w:hAnsiTheme="minorHAnsi"/>
            <w:noProof/>
            <w:sz w:val="22"/>
            <w:szCs w:val="22"/>
          </w:rPr>
          <w:tab/>
        </w:r>
        <w:r w:rsidR="00A71EBA" w:rsidRPr="00E95F34">
          <w:rPr>
            <w:rStyle w:val="Hyperlink"/>
            <w:noProof/>
          </w:rPr>
          <w:t>Getting the Device Info</w:t>
        </w:r>
        <w:r w:rsidR="00A71EBA">
          <w:rPr>
            <w:noProof/>
            <w:webHidden/>
          </w:rPr>
          <w:tab/>
        </w:r>
        <w:r w:rsidR="00A71EBA">
          <w:rPr>
            <w:noProof/>
            <w:webHidden/>
          </w:rPr>
          <w:fldChar w:fldCharType="begin"/>
        </w:r>
        <w:r w:rsidR="00A71EBA">
          <w:rPr>
            <w:noProof/>
            <w:webHidden/>
          </w:rPr>
          <w:instrText xml:space="preserve"> PAGEREF _Toc318377041 \h </w:instrText>
        </w:r>
        <w:r w:rsidR="00A71EBA">
          <w:rPr>
            <w:noProof/>
            <w:webHidden/>
          </w:rPr>
        </w:r>
        <w:r w:rsidR="00A71EBA">
          <w:rPr>
            <w:noProof/>
            <w:webHidden/>
          </w:rPr>
          <w:fldChar w:fldCharType="separate"/>
        </w:r>
        <w:r w:rsidR="00A71EBA">
          <w:rPr>
            <w:noProof/>
            <w:webHidden/>
          </w:rPr>
          <w:t>32</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42" w:history="1">
        <w:r w:rsidR="00A71EBA" w:rsidRPr="00E95F34">
          <w:rPr>
            <w:rStyle w:val="Hyperlink"/>
            <w:noProof/>
          </w:rPr>
          <w:t>5.5</w:t>
        </w:r>
        <w:r w:rsidR="00A71EBA">
          <w:rPr>
            <w:rFonts w:asciiTheme="minorHAnsi" w:eastAsiaTheme="minorEastAsia" w:hAnsiTheme="minorHAnsi"/>
            <w:noProof/>
            <w:sz w:val="22"/>
            <w:szCs w:val="22"/>
          </w:rPr>
          <w:tab/>
        </w:r>
        <w:r w:rsidR="00A71EBA" w:rsidRPr="00E95F34">
          <w:rPr>
            <w:rStyle w:val="Hyperlink"/>
            <w:noProof/>
          </w:rPr>
          <w:t>Managing the Contacts</w:t>
        </w:r>
        <w:r w:rsidR="00A71EBA">
          <w:rPr>
            <w:noProof/>
            <w:webHidden/>
          </w:rPr>
          <w:tab/>
        </w:r>
        <w:r w:rsidR="00A71EBA">
          <w:rPr>
            <w:noProof/>
            <w:webHidden/>
          </w:rPr>
          <w:fldChar w:fldCharType="begin"/>
        </w:r>
        <w:r w:rsidR="00A71EBA">
          <w:rPr>
            <w:noProof/>
            <w:webHidden/>
          </w:rPr>
          <w:instrText xml:space="preserve"> PAGEREF _Toc318377042 \h </w:instrText>
        </w:r>
        <w:r w:rsidR="00A71EBA">
          <w:rPr>
            <w:noProof/>
            <w:webHidden/>
          </w:rPr>
        </w:r>
        <w:r w:rsidR="00A71EBA">
          <w:rPr>
            <w:noProof/>
            <w:webHidden/>
          </w:rPr>
          <w:fldChar w:fldCharType="separate"/>
        </w:r>
        <w:r w:rsidR="00A71EBA">
          <w:rPr>
            <w:noProof/>
            <w:webHidden/>
          </w:rPr>
          <w:t>33</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43" w:history="1">
        <w:r w:rsidR="00A71EBA" w:rsidRPr="00E95F34">
          <w:rPr>
            <w:rStyle w:val="Hyperlink"/>
            <w:noProof/>
          </w:rPr>
          <w:t>5.5.1</w:t>
        </w:r>
        <w:r w:rsidR="00A71EBA">
          <w:rPr>
            <w:rFonts w:asciiTheme="minorHAnsi" w:eastAsiaTheme="minorEastAsia" w:hAnsiTheme="minorHAnsi"/>
            <w:noProof/>
            <w:sz w:val="22"/>
            <w:szCs w:val="22"/>
          </w:rPr>
          <w:tab/>
        </w:r>
        <w:r w:rsidR="00A71EBA" w:rsidRPr="00E95F34">
          <w:rPr>
            <w:rStyle w:val="Hyperlink"/>
            <w:noProof/>
          </w:rPr>
          <w:t>Creating a Contact</w:t>
        </w:r>
        <w:r w:rsidR="00A71EBA">
          <w:rPr>
            <w:noProof/>
            <w:webHidden/>
          </w:rPr>
          <w:tab/>
        </w:r>
        <w:r w:rsidR="00A71EBA">
          <w:rPr>
            <w:noProof/>
            <w:webHidden/>
          </w:rPr>
          <w:fldChar w:fldCharType="begin"/>
        </w:r>
        <w:r w:rsidR="00A71EBA">
          <w:rPr>
            <w:noProof/>
            <w:webHidden/>
          </w:rPr>
          <w:instrText xml:space="preserve"> PAGEREF _Toc318377043 \h </w:instrText>
        </w:r>
        <w:r w:rsidR="00A71EBA">
          <w:rPr>
            <w:noProof/>
            <w:webHidden/>
          </w:rPr>
        </w:r>
        <w:r w:rsidR="00A71EBA">
          <w:rPr>
            <w:noProof/>
            <w:webHidden/>
          </w:rPr>
          <w:fldChar w:fldCharType="separate"/>
        </w:r>
        <w:r w:rsidR="00A71EBA">
          <w:rPr>
            <w:noProof/>
            <w:webHidden/>
          </w:rPr>
          <w:t>33</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44" w:history="1">
        <w:r w:rsidR="00A71EBA" w:rsidRPr="00E95F34">
          <w:rPr>
            <w:rStyle w:val="Hyperlink"/>
            <w:noProof/>
          </w:rPr>
          <w:t>5.5.2</w:t>
        </w:r>
        <w:r w:rsidR="00A71EBA">
          <w:rPr>
            <w:rFonts w:asciiTheme="minorHAnsi" w:eastAsiaTheme="minorEastAsia" w:hAnsiTheme="minorHAnsi"/>
            <w:noProof/>
            <w:sz w:val="22"/>
            <w:szCs w:val="22"/>
          </w:rPr>
          <w:tab/>
        </w:r>
        <w:r w:rsidR="00A71EBA" w:rsidRPr="00E95F34">
          <w:rPr>
            <w:rStyle w:val="Hyperlink"/>
            <w:noProof/>
          </w:rPr>
          <w:t>Finding a Contact</w:t>
        </w:r>
        <w:r w:rsidR="00A71EBA">
          <w:rPr>
            <w:noProof/>
            <w:webHidden/>
          </w:rPr>
          <w:tab/>
        </w:r>
        <w:r w:rsidR="00A71EBA">
          <w:rPr>
            <w:noProof/>
            <w:webHidden/>
          </w:rPr>
          <w:fldChar w:fldCharType="begin"/>
        </w:r>
        <w:r w:rsidR="00A71EBA">
          <w:rPr>
            <w:noProof/>
            <w:webHidden/>
          </w:rPr>
          <w:instrText xml:space="preserve"> PAGEREF _Toc318377044 \h </w:instrText>
        </w:r>
        <w:r w:rsidR="00A71EBA">
          <w:rPr>
            <w:noProof/>
            <w:webHidden/>
          </w:rPr>
        </w:r>
        <w:r w:rsidR="00A71EBA">
          <w:rPr>
            <w:noProof/>
            <w:webHidden/>
          </w:rPr>
          <w:fldChar w:fldCharType="separate"/>
        </w:r>
        <w:r w:rsidR="00A71EBA">
          <w:rPr>
            <w:noProof/>
            <w:webHidden/>
          </w:rPr>
          <w:t>34</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45" w:history="1">
        <w:r w:rsidR="00A71EBA" w:rsidRPr="00E95F34">
          <w:rPr>
            <w:rStyle w:val="Hyperlink"/>
            <w:noProof/>
          </w:rPr>
          <w:t>5.5.3</w:t>
        </w:r>
        <w:r w:rsidR="00A71EBA">
          <w:rPr>
            <w:rFonts w:asciiTheme="minorHAnsi" w:eastAsiaTheme="minorEastAsia" w:hAnsiTheme="minorHAnsi"/>
            <w:noProof/>
            <w:sz w:val="22"/>
            <w:szCs w:val="22"/>
          </w:rPr>
          <w:tab/>
        </w:r>
        <w:r w:rsidR="00A71EBA" w:rsidRPr="00E95F34">
          <w:rPr>
            <w:rStyle w:val="Hyperlink"/>
            <w:noProof/>
          </w:rPr>
          <w:t>Removing a Contact</w:t>
        </w:r>
        <w:r w:rsidR="00A71EBA">
          <w:rPr>
            <w:noProof/>
            <w:webHidden/>
          </w:rPr>
          <w:tab/>
        </w:r>
        <w:r w:rsidR="00A71EBA">
          <w:rPr>
            <w:noProof/>
            <w:webHidden/>
          </w:rPr>
          <w:fldChar w:fldCharType="begin"/>
        </w:r>
        <w:r w:rsidR="00A71EBA">
          <w:rPr>
            <w:noProof/>
            <w:webHidden/>
          </w:rPr>
          <w:instrText xml:space="preserve"> PAGEREF _Toc318377045 \h </w:instrText>
        </w:r>
        <w:r w:rsidR="00A71EBA">
          <w:rPr>
            <w:noProof/>
            <w:webHidden/>
          </w:rPr>
        </w:r>
        <w:r w:rsidR="00A71EBA">
          <w:rPr>
            <w:noProof/>
            <w:webHidden/>
          </w:rPr>
          <w:fldChar w:fldCharType="separate"/>
        </w:r>
        <w:r w:rsidR="00A71EBA">
          <w:rPr>
            <w:noProof/>
            <w:webHidden/>
          </w:rPr>
          <w:t>35</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46" w:history="1">
        <w:r w:rsidR="00A71EBA" w:rsidRPr="00E95F34">
          <w:rPr>
            <w:rStyle w:val="Hyperlink"/>
            <w:noProof/>
          </w:rPr>
          <w:t>5.5.4</w:t>
        </w:r>
        <w:r w:rsidR="00A71EBA">
          <w:rPr>
            <w:rFonts w:asciiTheme="minorHAnsi" w:eastAsiaTheme="minorEastAsia" w:hAnsiTheme="minorHAnsi"/>
            <w:noProof/>
            <w:sz w:val="22"/>
            <w:szCs w:val="22"/>
          </w:rPr>
          <w:tab/>
        </w:r>
        <w:r w:rsidR="00A71EBA" w:rsidRPr="00E95F34">
          <w:rPr>
            <w:rStyle w:val="Hyperlink"/>
            <w:noProof/>
          </w:rPr>
          <w:t xml:space="preserve">The </w:t>
        </w:r>
        <w:r w:rsidR="00A71EBA" w:rsidRPr="00E95F34">
          <w:rPr>
            <w:rStyle w:val="Hyperlink"/>
            <w:i/>
            <w:iCs/>
            <w:noProof/>
          </w:rPr>
          <w:t>Mobile Add Contact</w:t>
        </w:r>
        <w:r w:rsidR="00A71EBA" w:rsidRPr="00E95F34">
          <w:rPr>
            <w:rStyle w:val="Hyperlink"/>
            <w:noProof/>
          </w:rPr>
          <w:t xml:space="preserve"> Component for Sitecore</w:t>
        </w:r>
        <w:r w:rsidR="00A71EBA">
          <w:rPr>
            <w:noProof/>
            <w:webHidden/>
          </w:rPr>
          <w:tab/>
        </w:r>
        <w:r w:rsidR="00A71EBA">
          <w:rPr>
            <w:noProof/>
            <w:webHidden/>
          </w:rPr>
          <w:fldChar w:fldCharType="begin"/>
        </w:r>
        <w:r w:rsidR="00A71EBA">
          <w:rPr>
            <w:noProof/>
            <w:webHidden/>
          </w:rPr>
          <w:instrText xml:space="preserve"> PAGEREF _Toc318377046 \h </w:instrText>
        </w:r>
        <w:r w:rsidR="00A71EBA">
          <w:rPr>
            <w:noProof/>
            <w:webHidden/>
          </w:rPr>
        </w:r>
        <w:r w:rsidR="00A71EBA">
          <w:rPr>
            <w:noProof/>
            <w:webHidden/>
          </w:rPr>
          <w:fldChar w:fldCharType="separate"/>
        </w:r>
        <w:r w:rsidR="00A71EBA">
          <w:rPr>
            <w:noProof/>
            <w:webHidden/>
          </w:rPr>
          <w:t>35</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47" w:history="1">
        <w:r w:rsidR="00A71EBA" w:rsidRPr="00E95F34">
          <w:rPr>
            <w:rStyle w:val="Hyperlink"/>
            <w:noProof/>
          </w:rPr>
          <w:t>5.6</w:t>
        </w:r>
        <w:r w:rsidR="00A71EBA">
          <w:rPr>
            <w:rFonts w:asciiTheme="minorHAnsi" w:eastAsiaTheme="minorEastAsia" w:hAnsiTheme="minorHAnsi"/>
            <w:noProof/>
            <w:sz w:val="22"/>
            <w:szCs w:val="22"/>
          </w:rPr>
          <w:tab/>
        </w:r>
        <w:r w:rsidR="00A71EBA" w:rsidRPr="00E95F34">
          <w:rPr>
            <w:rStyle w:val="Hyperlink"/>
            <w:noProof/>
          </w:rPr>
          <w:t>Sending a Message to Twitter</w:t>
        </w:r>
        <w:r w:rsidR="00A71EBA">
          <w:rPr>
            <w:noProof/>
            <w:webHidden/>
          </w:rPr>
          <w:tab/>
        </w:r>
        <w:r w:rsidR="00A71EBA">
          <w:rPr>
            <w:noProof/>
            <w:webHidden/>
          </w:rPr>
          <w:fldChar w:fldCharType="begin"/>
        </w:r>
        <w:r w:rsidR="00A71EBA">
          <w:rPr>
            <w:noProof/>
            <w:webHidden/>
          </w:rPr>
          <w:instrText xml:space="preserve"> PAGEREF _Toc318377047 \h </w:instrText>
        </w:r>
        <w:r w:rsidR="00A71EBA">
          <w:rPr>
            <w:noProof/>
            <w:webHidden/>
          </w:rPr>
        </w:r>
        <w:r w:rsidR="00A71EBA">
          <w:rPr>
            <w:noProof/>
            <w:webHidden/>
          </w:rPr>
          <w:fldChar w:fldCharType="separate"/>
        </w:r>
        <w:r w:rsidR="00A71EBA">
          <w:rPr>
            <w:noProof/>
            <w:webHidden/>
          </w:rPr>
          <w:t>39</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48" w:history="1">
        <w:r w:rsidR="00A71EBA" w:rsidRPr="00E95F34">
          <w:rPr>
            <w:rStyle w:val="Hyperlink"/>
            <w:noProof/>
          </w:rPr>
          <w:t>5.6.1</w:t>
        </w:r>
        <w:r w:rsidR="00A71EBA">
          <w:rPr>
            <w:rFonts w:asciiTheme="minorHAnsi" w:eastAsiaTheme="minorEastAsia" w:hAnsiTheme="minorHAnsi"/>
            <w:noProof/>
            <w:sz w:val="22"/>
            <w:szCs w:val="22"/>
          </w:rPr>
          <w:tab/>
        </w:r>
        <w:r w:rsidR="00A71EBA" w:rsidRPr="00E95F34">
          <w:rPr>
            <w:rStyle w:val="Hyperlink"/>
            <w:noProof/>
          </w:rPr>
          <w:t xml:space="preserve">The </w:t>
        </w:r>
        <w:r w:rsidR="00A71EBA" w:rsidRPr="00E95F34">
          <w:rPr>
            <w:rStyle w:val="Hyperlink"/>
            <w:i/>
            <w:iCs/>
            <w:noProof/>
          </w:rPr>
          <w:t>Mobile Tweet This</w:t>
        </w:r>
        <w:r w:rsidR="00A71EBA" w:rsidRPr="00E95F34">
          <w:rPr>
            <w:rStyle w:val="Hyperlink"/>
            <w:noProof/>
          </w:rPr>
          <w:t xml:space="preserve"> Component for Sitecore</w:t>
        </w:r>
        <w:r w:rsidR="00A71EBA">
          <w:rPr>
            <w:noProof/>
            <w:webHidden/>
          </w:rPr>
          <w:tab/>
        </w:r>
        <w:r w:rsidR="00A71EBA">
          <w:rPr>
            <w:noProof/>
            <w:webHidden/>
          </w:rPr>
          <w:fldChar w:fldCharType="begin"/>
        </w:r>
        <w:r w:rsidR="00A71EBA">
          <w:rPr>
            <w:noProof/>
            <w:webHidden/>
          </w:rPr>
          <w:instrText xml:space="preserve"> PAGEREF _Toc318377048 \h </w:instrText>
        </w:r>
        <w:r w:rsidR="00A71EBA">
          <w:rPr>
            <w:noProof/>
            <w:webHidden/>
          </w:rPr>
        </w:r>
        <w:r w:rsidR="00A71EBA">
          <w:rPr>
            <w:noProof/>
            <w:webHidden/>
          </w:rPr>
          <w:fldChar w:fldCharType="separate"/>
        </w:r>
        <w:r w:rsidR="00A71EBA">
          <w:rPr>
            <w:noProof/>
            <w:webHidden/>
          </w:rPr>
          <w:t>40</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49" w:history="1">
        <w:r w:rsidR="00A71EBA" w:rsidRPr="00E95F34">
          <w:rPr>
            <w:rStyle w:val="Hyperlink"/>
            <w:noProof/>
          </w:rPr>
          <w:t>5.7</w:t>
        </w:r>
        <w:r w:rsidR="00A71EBA">
          <w:rPr>
            <w:rFonts w:asciiTheme="minorHAnsi" w:eastAsiaTheme="minorEastAsia" w:hAnsiTheme="minorHAnsi"/>
            <w:noProof/>
            <w:sz w:val="22"/>
            <w:szCs w:val="22"/>
          </w:rPr>
          <w:tab/>
        </w:r>
        <w:r w:rsidR="00A71EBA" w:rsidRPr="00E95F34">
          <w:rPr>
            <w:rStyle w:val="Hyperlink"/>
            <w:noProof/>
          </w:rPr>
          <w:t>Send a Message to Email</w:t>
        </w:r>
        <w:r w:rsidR="00A71EBA">
          <w:rPr>
            <w:noProof/>
            <w:webHidden/>
          </w:rPr>
          <w:tab/>
        </w:r>
        <w:r w:rsidR="00A71EBA">
          <w:rPr>
            <w:noProof/>
            <w:webHidden/>
          </w:rPr>
          <w:fldChar w:fldCharType="begin"/>
        </w:r>
        <w:r w:rsidR="00A71EBA">
          <w:rPr>
            <w:noProof/>
            <w:webHidden/>
          </w:rPr>
          <w:instrText xml:space="preserve"> PAGEREF _Toc318377049 \h </w:instrText>
        </w:r>
        <w:r w:rsidR="00A71EBA">
          <w:rPr>
            <w:noProof/>
            <w:webHidden/>
          </w:rPr>
        </w:r>
        <w:r w:rsidR="00A71EBA">
          <w:rPr>
            <w:noProof/>
            <w:webHidden/>
          </w:rPr>
          <w:fldChar w:fldCharType="separate"/>
        </w:r>
        <w:r w:rsidR="00A71EBA">
          <w:rPr>
            <w:noProof/>
            <w:webHidden/>
          </w:rPr>
          <w:t>43</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50" w:history="1">
        <w:r w:rsidR="00A71EBA" w:rsidRPr="00E95F34">
          <w:rPr>
            <w:rStyle w:val="Hyperlink"/>
            <w:noProof/>
          </w:rPr>
          <w:t>5.7.1</w:t>
        </w:r>
        <w:r w:rsidR="00A71EBA">
          <w:rPr>
            <w:rFonts w:asciiTheme="minorHAnsi" w:eastAsiaTheme="minorEastAsia" w:hAnsiTheme="minorHAnsi"/>
            <w:noProof/>
            <w:sz w:val="22"/>
            <w:szCs w:val="22"/>
          </w:rPr>
          <w:tab/>
        </w:r>
        <w:r w:rsidR="00A71EBA" w:rsidRPr="00E95F34">
          <w:rPr>
            <w:rStyle w:val="Hyperlink"/>
            <w:noProof/>
          </w:rPr>
          <w:t xml:space="preserve">The </w:t>
        </w:r>
        <w:r w:rsidR="00A71EBA" w:rsidRPr="00E95F34">
          <w:rPr>
            <w:rStyle w:val="Hyperlink"/>
            <w:i/>
            <w:iCs/>
            <w:noProof/>
          </w:rPr>
          <w:t>Email</w:t>
        </w:r>
        <w:r w:rsidR="00A71EBA" w:rsidRPr="00E95F34">
          <w:rPr>
            <w:rStyle w:val="Hyperlink"/>
            <w:noProof/>
          </w:rPr>
          <w:t xml:space="preserve"> Component</w:t>
        </w:r>
        <w:r w:rsidR="00A71EBA" w:rsidRPr="00E95F34">
          <w:rPr>
            <w:rStyle w:val="Hyperlink"/>
            <w:rFonts w:cs="Arial"/>
            <w:noProof/>
          </w:rPr>
          <w:t xml:space="preserve"> </w:t>
        </w:r>
        <w:r w:rsidR="00A71EBA" w:rsidRPr="00E95F34">
          <w:rPr>
            <w:rStyle w:val="Hyperlink"/>
            <w:noProof/>
          </w:rPr>
          <w:t>for Sitecore</w:t>
        </w:r>
        <w:r w:rsidR="00A71EBA">
          <w:rPr>
            <w:noProof/>
            <w:webHidden/>
          </w:rPr>
          <w:tab/>
        </w:r>
        <w:r w:rsidR="00A71EBA">
          <w:rPr>
            <w:noProof/>
            <w:webHidden/>
          </w:rPr>
          <w:fldChar w:fldCharType="begin"/>
        </w:r>
        <w:r w:rsidR="00A71EBA">
          <w:rPr>
            <w:noProof/>
            <w:webHidden/>
          </w:rPr>
          <w:instrText xml:space="preserve"> PAGEREF _Toc318377050 \h </w:instrText>
        </w:r>
        <w:r w:rsidR="00A71EBA">
          <w:rPr>
            <w:noProof/>
            <w:webHidden/>
          </w:rPr>
        </w:r>
        <w:r w:rsidR="00A71EBA">
          <w:rPr>
            <w:noProof/>
            <w:webHidden/>
          </w:rPr>
          <w:fldChar w:fldCharType="separate"/>
        </w:r>
        <w:r w:rsidR="00A71EBA">
          <w:rPr>
            <w:noProof/>
            <w:webHidden/>
          </w:rPr>
          <w:t>44</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51" w:history="1">
        <w:r w:rsidR="00A71EBA" w:rsidRPr="00E95F34">
          <w:rPr>
            <w:rStyle w:val="Hyperlink"/>
            <w:noProof/>
          </w:rPr>
          <w:t>5.8</w:t>
        </w:r>
        <w:r w:rsidR="00A71EBA">
          <w:rPr>
            <w:rFonts w:asciiTheme="minorHAnsi" w:eastAsiaTheme="minorEastAsia" w:hAnsiTheme="minorHAnsi"/>
            <w:noProof/>
            <w:sz w:val="22"/>
            <w:szCs w:val="22"/>
          </w:rPr>
          <w:tab/>
        </w:r>
        <w:r w:rsidR="00A71EBA" w:rsidRPr="00E95F34">
          <w:rPr>
            <w:rStyle w:val="Hyperlink"/>
            <w:noProof/>
          </w:rPr>
          <w:t>Using Javascript Native Alert</w:t>
        </w:r>
        <w:r w:rsidR="00A71EBA">
          <w:rPr>
            <w:noProof/>
            <w:webHidden/>
          </w:rPr>
          <w:tab/>
        </w:r>
        <w:r w:rsidR="00A71EBA">
          <w:rPr>
            <w:noProof/>
            <w:webHidden/>
          </w:rPr>
          <w:fldChar w:fldCharType="begin"/>
        </w:r>
        <w:r w:rsidR="00A71EBA">
          <w:rPr>
            <w:noProof/>
            <w:webHidden/>
          </w:rPr>
          <w:instrText xml:space="preserve"> PAGEREF _Toc318377051 \h </w:instrText>
        </w:r>
        <w:r w:rsidR="00A71EBA">
          <w:rPr>
            <w:noProof/>
            <w:webHidden/>
          </w:rPr>
        </w:r>
        <w:r w:rsidR="00A71EBA">
          <w:rPr>
            <w:noProof/>
            <w:webHidden/>
          </w:rPr>
          <w:fldChar w:fldCharType="separate"/>
        </w:r>
        <w:r w:rsidR="00A71EBA">
          <w:rPr>
            <w:noProof/>
            <w:webHidden/>
          </w:rPr>
          <w:t>48</w:t>
        </w:r>
        <w:r w:rsidR="00A71EBA">
          <w:rPr>
            <w:noProof/>
            <w:webHidden/>
          </w:rPr>
          <w:fldChar w:fldCharType="end"/>
        </w:r>
      </w:hyperlink>
    </w:p>
    <w:p w:rsidR="00A71EBA" w:rsidRDefault="005C0F90">
      <w:pPr>
        <w:pStyle w:val="TOC1"/>
        <w:tabs>
          <w:tab w:val="left" w:pos="1100"/>
          <w:tab w:val="right" w:leader="dot" w:pos="9350"/>
        </w:tabs>
        <w:rPr>
          <w:rFonts w:asciiTheme="minorHAnsi" w:eastAsiaTheme="minorEastAsia" w:hAnsiTheme="minorHAnsi"/>
          <w:noProof/>
          <w:sz w:val="22"/>
          <w:szCs w:val="22"/>
        </w:rPr>
      </w:pPr>
      <w:hyperlink w:anchor="_Toc318377052" w:history="1">
        <w:r w:rsidR="00A71EBA" w:rsidRPr="00E95F34">
          <w:rPr>
            <w:rStyle w:val="Hyperlink"/>
            <w:noProof/>
          </w:rPr>
          <w:t>Chapter 6</w:t>
        </w:r>
        <w:r w:rsidR="00A71EBA">
          <w:rPr>
            <w:rFonts w:asciiTheme="minorHAnsi" w:eastAsiaTheme="minorEastAsia" w:hAnsiTheme="minorHAnsi"/>
            <w:noProof/>
            <w:sz w:val="22"/>
            <w:szCs w:val="22"/>
          </w:rPr>
          <w:tab/>
        </w:r>
        <w:r w:rsidR="00A71EBA" w:rsidRPr="00E95F34">
          <w:rPr>
            <w:rStyle w:val="Hyperlink"/>
            <w:noProof/>
          </w:rPr>
          <w:t>Manipulating an Item Using the Framework’s API</w:t>
        </w:r>
        <w:r w:rsidR="00A71EBA">
          <w:rPr>
            <w:noProof/>
            <w:webHidden/>
          </w:rPr>
          <w:tab/>
        </w:r>
        <w:r w:rsidR="00A71EBA">
          <w:rPr>
            <w:noProof/>
            <w:webHidden/>
          </w:rPr>
          <w:fldChar w:fldCharType="begin"/>
        </w:r>
        <w:r w:rsidR="00A71EBA">
          <w:rPr>
            <w:noProof/>
            <w:webHidden/>
          </w:rPr>
          <w:instrText xml:space="preserve"> PAGEREF _Toc318377052 \h </w:instrText>
        </w:r>
        <w:r w:rsidR="00A71EBA">
          <w:rPr>
            <w:noProof/>
            <w:webHidden/>
          </w:rPr>
        </w:r>
        <w:r w:rsidR="00A71EBA">
          <w:rPr>
            <w:noProof/>
            <w:webHidden/>
          </w:rPr>
          <w:fldChar w:fldCharType="separate"/>
        </w:r>
        <w:r w:rsidR="00A71EBA">
          <w:rPr>
            <w:noProof/>
            <w:webHidden/>
          </w:rPr>
          <w:t>49</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53" w:history="1">
        <w:r w:rsidR="00A71EBA" w:rsidRPr="00E95F34">
          <w:rPr>
            <w:rStyle w:val="Hyperlink"/>
            <w:noProof/>
          </w:rPr>
          <w:t>6.1</w:t>
        </w:r>
        <w:r w:rsidR="00A71EBA">
          <w:rPr>
            <w:rFonts w:asciiTheme="minorHAnsi" w:eastAsiaTheme="minorEastAsia" w:hAnsiTheme="minorHAnsi"/>
            <w:noProof/>
            <w:sz w:val="22"/>
            <w:szCs w:val="22"/>
          </w:rPr>
          <w:tab/>
        </w:r>
        <w:r w:rsidR="00A71EBA" w:rsidRPr="00E95F34">
          <w:rPr>
            <w:rStyle w:val="Hyperlink"/>
            <w:noProof/>
          </w:rPr>
          <w:t>Content API – first steps</w:t>
        </w:r>
        <w:r w:rsidR="00A71EBA">
          <w:rPr>
            <w:noProof/>
            <w:webHidden/>
          </w:rPr>
          <w:tab/>
        </w:r>
        <w:r w:rsidR="00A71EBA">
          <w:rPr>
            <w:noProof/>
            <w:webHidden/>
          </w:rPr>
          <w:fldChar w:fldCharType="begin"/>
        </w:r>
        <w:r w:rsidR="00A71EBA">
          <w:rPr>
            <w:noProof/>
            <w:webHidden/>
          </w:rPr>
          <w:instrText xml:space="preserve"> PAGEREF _Toc318377053 \h </w:instrText>
        </w:r>
        <w:r w:rsidR="00A71EBA">
          <w:rPr>
            <w:noProof/>
            <w:webHidden/>
          </w:rPr>
        </w:r>
        <w:r w:rsidR="00A71EBA">
          <w:rPr>
            <w:noProof/>
            <w:webHidden/>
          </w:rPr>
          <w:fldChar w:fldCharType="separate"/>
        </w:r>
        <w:r w:rsidR="00A71EBA">
          <w:rPr>
            <w:noProof/>
            <w:webHidden/>
          </w:rPr>
          <w:t>50</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54" w:history="1">
        <w:r w:rsidR="00A71EBA" w:rsidRPr="00E95F34">
          <w:rPr>
            <w:rStyle w:val="Hyperlink"/>
            <w:noProof/>
          </w:rPr>
          <w:t>6.1.1</w:t>
        </w:r>
        <w:r w:rsidR="00A71EBA">
          <w:rPr>
            <w:rFonts w:asciiTheme="minorHAnsi" w:eastAsiaTheme="minorEastAsia" w:hAnsiTheme="minorHAnsi"/>
            <w:noProof/>
            <w:sz w:val="22"/>
            <w:szCs w:val="22"/>
          </w:rPr>
          <w:tab/>
        </w:r>
        <w:r w:rsidR="00A71EBA" w:rsidRPr="00E95F34">
          <w:rPr>
            <w:rStyle w:val="Hyperlink"/>
            <w:rFonts w:eastAsia="Times New Roman" w:cs="Arial"/>
            <w:noProof/>
          </w:rPr>
          <w:t>Installing a Sitecore Mobile SDK Framework to the Project</w:t>
        </w:r>
        <w:r w:rsidR="00A71EBA">
          <w:rPr>
            <w:noProof/>
            <w:webHidden/>
          </w:rPr>
          <w:tab/>
        </w:r>
        <w:r w:rsidR="00A71EBA">
          <w:rPr>
            <w:noProof/>
            <w:webHidden/>
          </w:rPr>
          <w:fldChar w:fldCharType="begin"/>
        </w:r>
        <w:r w:rsidR="00A71EBA">
          <w:rPr>
            <w:noProof/>
            <w:webHidden/>
          </w:rPr>
          <w:instrText xml:space="preserve"> PAGEREF _Toc318377054 \h </w:instrText>
        </w:r>
        <w:r w:rsidR="00A71EBA">
          <w:rPr>
            <w:noProof/>
            <w:webHidden/>
          </w:rPr>
        </w:r>
        <w:r w:rsidR="00A71EBA">
          <w:rPr>
            <w:noProof/>
            <w:webHidden/>
          </w:rPr>
          <w:fldChar w:fldCharType="separate"/>
        </w:r>
        <w:r w:rsidR="00A71EBA">
          <w:rPr>
            <w:noProof/>
            <w:webHidden/>
          </w:rPr>
          <w:t>50</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55" w:history="1">
        <w:r w:rsidR="00A71EBA" w:rsidRPr="00E95F34">
          <w:rPr>
            <w:rStyle w:val="Hyperlink"/>
            <w:noProof/>
          </w:rPr>
          <w:t>6.1.2</w:t>
        </w:r>
        <w:r w:rsidR="00A71EBA">
          <w:rPr>
            <w:rFonts w:asciiTheme="minorHAnsi" w:eastAsiaTheme="minorEastAsia" w:hAnsiTheme="minorHAnsi"/>
            <w:noProof/>
            <w:sz w:val="22"/>
            <w:szCs w:val="22"/>
          </w:rPr>
          <w:tab/>
        </w:r>
        <w:r w:rsidR="00A71EBA" w:rsidRPr="00E95F34">
          <w:rPr>
            <w:rStyle w:val="Hyperlink"/>
            <w:rFonts w:eastAsia="Times New Roman" w:cs="Arial"/>
            <w:noProof/>
          </w:rPr>
          <w:t>Establishing an Anonymous or Authenticated Session to a Website</w:t>
        </w:r>
        <w:r w:rsidR="00A71EBA">
          <w:rPr>
            <w:noProof/>
            <w:webHidden/>
          </w:rPr>
          <w:tab/>
        </w:r>
        <w:r w:rsidR="00A71EBA">
          <w:rPr>
            <w:noProof/>
            <w:webHidden/>
          </w:rPr>
          <w:fldChar w:fldCharType="begin"/>
        </w:r>
        <w:r w:rsidR="00A71EBA">
          <w:rPr>
            <w:noProof/>
            <w:webHidden/>
          </w:rPr>
          <w:instrText xml:space="preserve"> PAGEREF _Toc318377055 \h </w:instrText>
        </w:r>
        <w:r w:rsidR="00A71EBA">
          <w:rPr>
            <w:noProof/>
            <w:webHidden/>
          </w:rPr>
        </w:r>
        <w:r w:rsidR="00A71EBA">
          <w:rPr>
            <w:noProof/>
            <w:webHidden/>
          </w:rPr>
          <w:fldChar w:fldCharType="separate"/>
        </w:r>
        <w:r w:rsidR="00A71EBA">
          <w:rPr>
            <w:noProof/>
            <w:webHidden/>
          </w:rPr>
          <w:t>50</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56" w:history="1">
        <w:r w:rsidR="00A71EBA" w:rsidRPr="00E95F34">
          <w:rPr>
            <w:rStyle w:val="Hyperlink"/>
            <w:noProof/>
          </w:rPr>
          <w:t>6.1.3</w:t>
        </w:r>
        <w:r w:rsidR="00A71EBA">
          <w:rPr>
            <w:rFonts w:asciiTheme="minorHAnsi" w:eastAsiaTheme="minorEastAsia" w:hAnsiTheme="minorHAnsi"/>
            <w:noProof/>
            <w:sz w:val="22"/>
            <w:szCs w:val="22"/>
          </w:rPr>
          <w:tab/>
        </w:r>
        <w:r w:rsidR="00A71EBA" w:rsidRPr="00E95F34">
          <w:rPr>
            <w:rStyle w:val="Hyperlink"/>
            <w:noProof/>
          </w:rPr>
          <w:t>Recommendations and Best Practices</w:t>
        </w:r>
        <w:r w:rsidR="00A71EBA">
          <w:rPr>
            <w:noProof/>
            <w:webHidden/>
          </w:rPr>
          <w:tab/>
        </w:r>
        <w:r w:rsidR="00A71EBA">
          <w:rPr>
            <w:noProof/>
            <w:webHidden/>
          </w:rPr>
          <w:fldChar w:fldCharType="begin"/>
        </w:r>
        <w:r w:rsidR="00A71EBA">
          <w:rPr>
            <w:noProof/>
            <w:webHidden/>
          </w:rPr>
          <w:instrText xml:space="preserve"> PAGEREF _Toc318377056 \h </w:instrText>
        </w:r>
        <w:r w:rsidR="00A71EBA">
          <w:rPr>
            <w:noProof/>
            <w:webHidden/>
          </w:rPr>
        </w:r>
        <w:r w:rsidR="00A71EBA">
          <w:rPr>
            <w:noProof/>
            <w:webHidden/>
          </w:rPr>
          <w:fldChar w:fldCharType="separate"/>
        </w:r>
        <w:r w:rsidR="00A71EBA">
          <w:rPr>
            <w:noProof/>
            <w:webHidden/>
          </w:rPr>
          <w:t>51</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57" w:history="1">
        <w:r w:rsidR="00A71EBA" w:rsidRPr="00E95F34">
          <w:rPr>
            <w:rStyle w:val="Hyperlink"/>
            <w:noProof/>
          </w:rPr>
          <w:t>6.1.4</w:t>
        </w:r>
        <w:r w:rsidR="00A71EBA">
          <w:rPr>
            <w:rFonts w:asciiTheme="minorHAnsi" w:eastAsiaTheme="minorEastAsia" w:hAnsiTheme="minorHAnsi"/>
            <w:noProof/>
            <w:sz w:val="22"/>
            <w:szCs w:val="22"/>
          </w:rPr>
          <w:tab/>
        </w:r>
        <w:r w:rsidR="00A71EBA" w:rsidRPr="00E95F34">
          <w:rPr>
            <w:rStyle w:val="Hyperlink"/>
            <w:rFonts w:eastAsia="Times New Roman" w:cs="Arial"/>
            <w:noProof/>
          </w:rPr>
          <w:t>Accessing an Item</w:t>
        </w:r>
        <w:r w:rsidR="00A71EBA">
          <w:rPr>
            <w:noProof/>
            <w:webHidden/>
          </w:rPr>
          <w:tab/>
        </w:r>
        <w:r w:rsidR="00A71EBA">
          <w:rPr>
            <w:noProof/>
            <w:webHidden/>
          </w:rPr>
          <w:fldChar w:fldCharType="begin"/>
        </w:r>
        <w:r w:rsidR="00A71EBA">
          <w:rPr>
            <w:noProof/>
            <w:webHidden/>
          </w:rPr>
          <w:instrText xml:space="preserve"> PAGEREF _Toc318377057 \h </w:instrText>
        </w:r>
        <w:r w:rsidR="00A71EBA">
          <w:rPr>
            <w:noProof/>
            <w:webHidden/>
          </w:rPr>
        </w:r>
        <w:r w:rsidR="00A71EBA">
          <w:rPr>
            <w:noProof/>
            <w:webHidden/>
          </w:rPr>
          <w:fldChar w:fldCharType="separate"/>
        </w:r>
        <w:r w:rsidR="00A71EBA">
          <w:rPr>
            <w:noProof/>
            <w:webHidden/>
          </w:rPr>
          <w:t>52</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58" w:history="1">
        <w:r w:rsidR="00A71EBA" w:rsidRPr="00E95F34">
          <w:rPr>
            <w:rStyle w:val="Hyperlink"/>
            <w:noProof/>
          </w:rPr>
          <w:t>6.1.5</w:t>
        </w:r>
        <w:r w:rsidR="00A71EBA">
          <w:rPr>
            <w:rFonts w:asciiTheme="minorHAnsi" w:eastAsiaTheme="minorEastAsia" w:hAnsiTheme="minorHAnsi"/>
            <w:noProof/>
            <w:sz w:val="22"/>
            <w:szCs w:val="22"/>
          </w:rPr>
          <w:tab/>
        </w:r>
        <w:r w:rsidR="00A71EBA" w:rsidRPr="00E95F34">
          <w:rPr>
            <w:rStyle w:val="Hyperlink"/>
            <w:rFonts w:eastAsia="Times New Roman" w:cs="Arial"/>
            <w:noProof/>
          </w:rPr>
          <w:t>Requirements to Access an Item</w:t>
        </w:r>
        <w:r w:rsidR="00A71EBA">
          <w:rPr>
            <w:noProof/>
            <w:webHidden/>
          </w:rPr>
          <w:tab/>
        </w:r>
        <w:r w:rsidR="00A71EBA">
          <w:rPr>
            <w:noProof/>
            <w:webHidden/>
          </w:rPr>
          <w:fldChar w:fldCharType="begin"/>
        </w:r>
        <w:r w:rsidR="00A71EBA">
          <w:rPr>
            <w:noProof/>
            <w:webHidden/>
          </w:rPr>
          <w:instrText xml:space="preserve"> PAGEREF _Toc318377058 \h </w:instrText>
        </w:r>
        <w:r w:rsidR="00A71EBA">
          <w:rPr>
            <w:noProof/>
            <w:webHidden/>
          </w:rPr>
        </w:r>
        <w:r w:rsidR="00A71EBA">
          <w:rPr>
            <w:noProof/>
            <w:webHidden/>
          </w:rPr>
          <w:fldChar w:fldCharType="separate"/>
        </w:r>
        <w:r w:rsidR="00A71EBA">
          <w:rPr>
            <w:noProof/>
            <w:webHidden/>
          </w:rPr>
          <w:t>54</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59" w:history="1">
        <w:r w:rsidR="00A71EBA" w:rsidRPr="00E95F34">
          <w:rPr>
            <w:rStyle w:val="Hyperlink"/>
            <w:noProof/>
          </w:rPr>
          <w:t>6.1.6</w:t>
        </w:r>
        <w:r w:rsidR="00A71EBA">
          <w:rPr>
            <w:rFonts w:asciiTheme="minorHAnsi" w:eastAsiaTheme="minorEastAsia" w:hAnsiTheme="minorHAnsi"/>
            <w:noProof/>
            <w:sz w:val="22"/>
            <w:szCs w:val="22"/>
          </w:rPr>
          <w:tab/>
        </w:r>
        <w:r w:rsidR="00A71EBA" w:rsidRPr="00E95F34">
          <w:rPr>
            <w:rStyle w:val="Hyperlink"/>
            <w:rFonts w:eastAsia="Times New Roman" w:cs="Arial"/>
            <w:noProof/>
          </w:rPr>
          <w:t>Accessing the Children of an Item</w:t>
        </w:r>
        <w:r w:rsidR="00A71EBA">
          <w:rPr>
            <w:noProof/>
            <w:webHidden/>
          </w:rPr>
          <w:tab/>
        </w:r>
        <w:r w:rsidR="00A71EBA">
          <w:rPr>
            <w:noProof/>
            <w:webHidden/>
          </w:rPr>
          <w:fldChar w:fldCharType="begin"/>
        </w:r>
        <w:r w:rsidR="00A71EBA">
          <w:rPr>
            <w:noProof/>
            <w:webHidden/>
          </w:rPr>
          <w:instrText xml:space="preserve"> PAGEREF _Toc318377059 \h </w:instrText>
        </w:r>
        <w:r w:rsidR="00A71EBA">
          <w:rPr>
            <w:noProof/>
            <w:webHidden/>
          </w:rPr>
        </w:r>
        <w:r w:rsidR="00A71EBA">
          <w:rPr>
            <w:noProof/>
            <w:webHidden/>
          </w:rPr>
          <w:fldChar w:fldCharType="separate"/>
        </w:r>
        <w:r w:rsidR="00A71EBA">
          <w:rPr>
            <w:noProof/>
            <w:webHidden/>
          </w:rPr>
          <w:t>55</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60" w:history="1">
        <w:r w:rsidR="00A71EBA" w:rsidRPr="00E95F34">
          <w:rPr>
            <w:rStyle w:val="Hyperlink"/>
            <w:noProof/>
          </w:rPr>
          <w:t>6.1.7</w:t>
        </w:r>
        <w:r w:rsidR="00A71EBA">
          <w:rPr>
            <w:rFonts w:asciiTheme="minorHAnsi" w:eastAsiaTheme="minorEastAsia" w:hAnsiTheme="minorHAnsi"/>
            <w:noProof/>
            <w:sz w:val="22"/>
            <w:szCs w:val="22"/>
          </w:rPr>
          <w:tab/>
        </w:r>
        <w:r w:rsidR="00A71EBA" w:rsidRPr="00E95F34">
          <w:rPr>
            <w:rStyle w:val="Hyperlink"/>
            <w:noProof/>
          </w:rPr>
          <w:t>Using the children of the particular item to populate a tab bar</w:t>
        </w:r>
        <w:r w:rsidR="00A71EBA">
          <w:rPr>
            <w:noProof/>
            <w:webHidden/>
          </w:rPr>
          <w:tab/>
        </w:r>
        <w:r w:rsidR="00A71EBA">
          <w:rPr>
            <w:noProof/>
            <w:webHidden/>
          </w:rPr>
          <w:fldChar w:fldCharType="begin"/>
        </w:r>
        <w:r w:rsidR="00A71EBA">
          <w:rPr>
            <w:noProof/>
            <w:webHidden/>
          </w:rPr>
          <w:instrText xml:space="preserve"> PAGEREF _Toc318377060 \h </w:instrText>
        </w:r>
        <w:r w:rsidR="00A71EBA">
          <w:rPr>
            <w:noProof/>
            <w:webHidden/>
          </w:rPr>
        </w:r>
        <w:r w:rsidR="00A71EBA">
          <w:rPr>
            <w:noProof/>
            <w:webHidden/>
          </w:rPr>
          <w:fldChar w:fldCharType="separate"/>
        </w:r>
        <w:r w:rsidR="00A71EBA">
          <w:rPr>
            <w:noProof/>
            <w:webHidden/>
          </w:rPr>
          <w:t>56</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61" w:history="1">
        <w:r w:rsidR="00A71EBA" w:rsidRPr="00E95F34">
          <w:rPr>
            <w:rStyle w:val="Hyperlink"/>
            <w:noProof/>
          </w:rPr>
          <w:t>6.2</w:t>
        </w:r>
        <w:r w:rsidR="00A71EBA">
          <w:rPr>
            <w:rFonts w:asciiTheme="minorHAnsi" w:eastAsiaTheme="minorEastAsia" w:hAnsiTheme="minorHAnsi"/>
            <w:noProof/>
            <w:sz w:val="22"/>
            <w:szCs w:val="22"/>
          </w:rPr>
          <w:tab/>
        </w:r>
        <w:r w:rsidR="00A71EBA" w:rsidRPr="00E95F34">
          <w:rPr>
            <w:rStyle w:val="Hyperlink"/>
            <w:rFonts w:eastAsia="Times New Roman" w:cs="Arial"/>
            <w:noProof/>
          </w:rPr>
          <w:t>Accessing the Fields of an Item</w:t>
        </w:r>
        <w:r w:rsidR="00A71EBA">
          <w:rPr>
            <w:noProof/>
            <w:webHidden/>
          </w:rPr>
          <w:tab/>
        </w:r>
        <w:r w:rsidR="00A71EBA">
          <w:rPr>
            <w:noProof/>
            <w:webHidden/>
          </w:rPr>
          <w:fldChar w:fldCharType="begin"/>
        </w:r>
        <w:r w:rsidR="00A71EBA">
          <w:rPr>
            <w:noProof/>
            <w:webHidden/>
          </w:rPr>
          <w:instrText xml:space="preserve"> PAGEREF _Toc318377061 \h </w:instrText>
        </w:r>
        <w:r w:rsidR="00A71EBA">
          <w:rPr>
            <w:noProof/>
            <w:webHidden/>
          </w:rPr>
        </w:r>
        <w:r w:rsidR="00A71EBA">
          <w:rPr>
            <w:noProof/>
            <w:webHidden/>
          </w:rPr>
          <w:fldChar w:fldCharType="separate"/>
        </w:r>
        <w:r w:rsidR="00A71EBA">
          <w:rPr>
            <w:noProof/>
            <w:webHidden/>
          </w:rPr>
          <w:t>59</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62" w:history="1">
        <w:r w:rsidR="00A71EBA" w:rsidRPr="00E95F34">
          <w:rPr>
            <w:rStyle w:val="Hyperlink"/>
            <w:noProof/>
          </w:rPr>
          <w:t>6.3</w:t>
        </w:r>
        <w:r w:rsidR="00A71EBA">
          <w:rPr>
            <w:rFonts w:asciiTheme="minorHAnsi" w:eastAsiaTheme="minorEastAsia" w:hAnsiTheme="minorHAnsi"/>
            <w:noProof/>
            <w:sz w:val="22"/>
            <w:szCs w:val="22"/>
          </w:rPr>
          <w:tab/>
        </w:r>
        <w:r w:rsidR="00A71EBA" w:rsidRPr="00E95F34">
          <w:rPr>
            <w:rStyle w:val="Hyperlink"/>
            <w:rFonts w:eastAsia="Times New Roman" w:cs="Arial"/>
            <w:noProof/>
          </w:rPr>
          <w:t>Accessing the Different types of a Field</w:t>
        </w:r>
        <w:r w:rsidR="00A71EBA">
          <w:rPr>
            <w:noProof/>
            <w:webHidden/>
          </w:rPr>
          <w:tab/>
        </w:r>
        <w:r w:rsidR="00A71EBA">
          <w:rPr>
            <w:noProof/>
            <w:webHidden/>
          </w:rPr>
          <w:fldChar w:fldCharType="begin"/>
        </w:r>
        <w:r w:rsidR="00A71EBA">
          <w:rPr>
            <w:noProof/>
            <w:webHidden/>
          </w:rPr>
          <w:instrText xml:space="preserve"> PAGEREF _Toc318377062 \h </w:instrText>
        </w:r>
        <w:r w:rsidR="00A71EBA">
          <w:rPr>
            <w:noProof/>
            <w:webHidden/>
          </w:rPr>
        </w:r>
        <w:r w:rsidR="00A71EBA">
          <w:rPr>
            <w:noProof/>
            <w:webHidden/>
          </w:rPr>
          <w:fldChar w:fldCharType="separate"/>
        </w:r>
        <w:r w:rsidR="00A71EBA">
          <w:rPr>
            <w:noProof/>
            <w:webHidden/>
          </w:rPr>
          <w:t>60</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63" w:history="1">
        <w:r w:rsidR="00A71EBA" w:rsidRPr="00E95F34">
          <w:rPr>
            <w:rStyle w:val="Hyperlink"/>
            <w:rFonts w:eastAsia="Menlo-Regular"/>
            <w:noProof/>
          </w:rPr>
          <w:t>6.3.1</w:t>
        </w:r>
        <w:r w:rsidR="00A71EBA">
          <w:rPr>
            <w:rFonts w:asciiTheme="minorHAnsi" w:eastAsiaTheme="minorEastAsia" w:hAnsiTheme="minorHAnsi"/>
            <w:noProof/>
            <w:sz w:val="22"/>
            <w:szCs w:val="22"/>
          </w:rPr>
          <w:tab/>
        </w:r>
        <w:r w:rsidR="00A71EBA" w:rsidRPr="00E95F34">
          <w:rPr>
            <w:rStyle w:val="Hyperlink"/>
            <w:rFonts w:eastAsia="Menlo-Regular"/>
            <w:noProof/>
          </w:rPr>
          <w:t>The Image Field</w:t>
        </w:r>
        <w:r w:rsidR="00A71EBA">
          <w:rPr>
            <w:noProof/>
            <w:webHidden/>
          </w:rPr>
          <w:tab/>
        </w:r>
        <w:r w:rsidR="00A71EBA">
          <w:rPr>
            <w:noProof/>
            <w:webHidden/>
          </w:rPr>
          <w:fldChar w:fldCharType="begin"/>
        </w:r>
        <w:r w:rsidR="00A71EBA">
          <w:rPr>
            <w:noProof/>
            <w:webHidden/>
          </w:rPr>
          <w:instrText xml:space="preserve"> PAGEREF _Toc318377063 \h </w:instrText>
        </w:r>
        <w:r w:rsidR="00A71EBA">
          <w:rPr>
            <w:noProof/>
            <w:webHidden/>
          </w:rPr>
        </w:r>
        <w:r w:rsidR="00A71EBA">
          <w:rPr>
            <w:noProof/>
            <w:webHidden/>
          </w:rPr>
          <w:fldChar w:fldCharType="separate"/>
        </w:r>
        <w:r w:rsidR="00A71EBA">
          <w:rPr>
            <w:noProof/>
            <w:webHidden/>
          </w:rPr>
          <w:t>60</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64" w:history="1">
        <w:r w:rsidR="00A71EBA" w:rsidRPr="00E95F34">
          <w:rPr>
            <w:rStyle w:val="Hyperlink"/>
            <w:rFonts w:eastAsia="Menlo-Regular"/>
            <w:noProof/>
          </w:rPr>
          <w:t>6.3.2</w:t>
        </w:r>
        <w:r w:rsidR="00A71EBA">
          <w:rPr>
            <w:rFonts w:asciiTheme="minorHAnsi" w:eastAsiaTheme="minorEastAsia" w:hAnsiTheme="minorHAnsi"/>
            <w:noProof/>
            <w:sz w:val="22"/>
            <w:szCs w:val="22"/>
          </w:rPr>
          <w:tab/>
        </w:r>
        <w:r w:rsidR="00A71EBA" w:rsidRPr="00E95F34">
          <w:rPr>
            <w:rStyle w:val="Hyperlink"/>
            <w:rFonts w:eastAsia="Menlo-Regular"/>
            <w:noProof/>
          </w:rPr>
          <w:t>The Checkbox Field</w:t>
        </w:r>
        <w:r w:rsidR="00A71EBA">
          <w:rPr>
            <w:noProof/>
            <w:webHidden/>
          </w:rPr>
          <w:tab/>
        </w:r>
        <w:r w:rsidR="00A71EBA">
          <w:rPr>
            <w:noProof/>
            <w:webHidden/>
          </w:rPr>
          <w:fldChar w:fldCharType="begin"/>
        </w:r>
        <w:r w:rsidR="00A71EBA">
          <w:rPr>
            <w:noProof/>
            <w:webHidden/>
          </w:rPr>
          <w:instrText xml:space="preserve"> PAGEREF _Toc318377064 \h </w:instrText>
        </w:r>
        <w:r w:rsidR="00A71EBA">
          <w:rPr>
            <w:noProof/>
            <w:webHidden/>
          </w:rPr>
        </w:r>
        <w:r w:rsidR="00A71EBA">
          <w:rPr>
            <w:noProof/>
            <w:webHidden/>
          </w:rPr>
          <w:fldChar w:fldCharType="separate"/>
        </w:r>
        <w:r w:rsidR="00A71EBA">
          <w:rPr>
            <w:noProof/>
            <w:webHidden/>
          </w:rPr>
          <w:t>61</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65" w:history="1">
        <w:r w:rsidR="00A71EBA" w:rsidRPr="00E95F34">
          <w:rPr>
            <w:rStyle w:val="Hyperlink"/>
            <w:rFonts w:eastAsia="Menlo-Regular"/>
            <w:noProof/>
          </w:rPr>
          <w:t>6.3.3</w:t>
        </w:r>
        <w:r w:rsidR="00A71EBA">
          <w:rPr>
            <w:rFonts w:asciiTheme="minorHAnsi" w:eastAsiaTheme="minorEastAsia" w:hAnsiTheme="minorHAnsi"/>
            <w:noProof/>
            <w:sz w:val="22"/>
            <w:szCs w:val="22"/>
          </w:rPr>
          <w:tab/>
        </w:r>
        <w:r w:rsidR="00A71EBA" w:rsidRPr="00E95F34">
          <w:rPr>
            <w:rStyle w:val="Hyperlink"/>
            <w:rFonts w:eastAsia="Menlo-Regular"/>
            <w:noProof/>
          </w:rPr>
          <w:t>The Date and Datetime Fields</w:t>
        </w:r>
        <w:r w:rsidR="00A71EBA">
          <w:rPr>
            <w:noProof/>
            <w:webHidden/>
          </w:rPr>
          <w:tab/>
        </w:r>
        <w:r w:rsidR="00A71EBA">
          <w:rPr>
            <w:noProof/>
            <w:webHidden/>
          </w:rPr>
          <w:fldChar w:fldCharType="begin"/>
        </w:r>
        <w:r w:rsidR="00A71EBA">
          <w:rPr>
            <w:noProof/>
            <w:webHidden/>
          </w:rPr>
          <w:instrText xml:space="preserve"> PAGEREF _Toc318377065 \h </w:instrText>
        </w:r>
        <w:r w:rsidR="00A71EBA">
          <w:rPr>
            <w:noProof/>
            <w:webHidden/>
          </w:rPr>
        </w:r>
        <w:r w:rsidR="00A71EBA">
          <w:rPr>
            <w:noProof/>
            <w:webHidden/>
          </w:rPr>
          <w:fldChar w:fldCharType="separate"/>
        </w:r>
        <w:r w:rsidR="00A71EBA">
          <w:rPr>
            <w:noProof/>
            <w:webHidden/>
          </w:rPr>
          <w:t>61</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66" w:history="1">
        <w:r w:rsidR="00A71EBA" w:rsidRPr="00E95F34">
          <w:rPr>
            <w:rStyle w:val="Hyperlink"/>
            <w:rFonts w:eastAsia="Menlo-Regular"/>
            <w:noProof/>
          </w:rPr>
          <w:t>6.3.4</w:t>
        </w:r>
        <w:r w:rsidR="00A71EBA">
          <w:rPr>
            <w:rFonts w:asciiTheme="minorHAnsi" w:eastAsiaTheme="minorEastAsia" w:hAnsiTheme="minorHAnsi"/>
            <w:noProof/>
            <w:sz w:val="22"/>
            <w:szCs w:val="22"/>
          </w:rPr>
          <w:tab/>
        </w:r>
        <w:r w:rsidR="00A71EBA" w:rsidRPr="00E95F34">
          <w:rPr>
            <w:rStyle w:val="Hyperlink"/>
            <w:rFonts w:eastAsia="Menlo-Regular"/>
            <w:noProof/>
          </w:rPr>
          <w:t>The Color Picker Field</w:t>
        </w:r>
        <w:r w:rsidR="00A71EBA">
          <w:rPr>
            <w:noProof/>
            <w:webHidden/>
          </w:rPr>
          <w:tab/>
        </w:r>
        <w:r w:rsidR="00A71EBA">
          <w:rPr>
            <w:noProof/>
            <w:webHidden/>
          </w:rPr>
          <w:fldChar w:fldCharType="begin"/>
        </w:r>
        <w:r w:rsidR="00A71EBA">
          <w:rPr>
            <w:noProof/>
            <w:webHidden/>
          </w:rPr>
          <w:instrText xml:space="preserve"> PAGEREF _Toc318377066 \h </w:instrText>
        </w:r>
        <w:r w:rsidR="00A71EBA">
          <w:rPr>
            <w:noProof/>
            <w:webHidden/>
          </w:rPr>
        </w:r>
        <w:r w:rsidR="00A71EBA">
          <w:rPr>
            <w:noProof/>
            <w:webHidden/>
          </w:rPr>
          <w:fldChar w:fldCharType="separate"/>
        </w:r>
        <w:r w:rsidR="00A71EBA">
          <w:rPr>
            <w:noProof/>
            <w:webHidden/>
          </w:rPr>
          <w:t>61</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67" w:history="1">
        <w:r w:rsidR="00A71EBA" w:rsidRPr="00E95F34">
          <w:rPr>
            <w:rStyle w:val="Hyperlink"/>
            <w:rFonts w:eastAsia="Menlo-Regular"/>
            <w:noProof/>
          </w:rPr>
          <w:t>6.3.5</w:t>
        </w:r>
        <w:r w:rsidR="00A71EBA">
          <w:rPr>
            <w:rFonts w:asciiTheme="minorHAnsi" w:eastAsiaTheme="minorEastAsia" w:hAnsiTheme="minorHAnsi"/>
            <w:noProof/>
            <w:sz w:val="22"/>
            <w:szCs w:val="22"/>
          </w:rPr>
          <w:tab/>
        </w:r>
        <w:r w:rsidR="00A71EBA" w:rsidRPr="00E95F34">
          <w:rPr>
            <w:rStyle w:val="Hyperlink"/>
            <w:rFonts w:eastAsia="Menlo-Regular"/>
            <w:noProof/>
          </w:rPr>
          <w:t>The Checklist, Multilist and Treelist Fields</w:t>
        </w:r>
        <w:r w:rsidR="00A71EBA">
          <w:rPr>
            <w:noProof/>
            <w:webHidden/>
          </w:rPr>
          <w:tab/>
        </w:r>
        <w:r w:rsidR="00A71EBA">
          <w:rPr>
            <w:noProof/>
            <w:webHidden/>
          </w:rPr>
          <w:fldChar w:fldCharType="begin"/>
        </w:r>
        <w:r w:rsidR="00A71EBA">
          <w:rPr>
            <w:noProof/>
            <w:webHidden/>
          </w:rPr>
          <w:instrText xml:space="preserve"> PAGEREF _Toc318377067 \h </w:instrText>
        </w:r>
        <w:r w:rsidR="00A71EBA">
          <w:rPr>
            <w:noProof/>
            <w:webHidden/>
          </w:rPr>
        </w:r>
        <w:r w:rsidR="00A71EBA">
          <w:rPr>
            <w:noProof/>
            <w:webHidden/>
          </w:rPr>
          <w:fldChar w:fldCharType="separate"/>
        </w:r>
        <w:r w:rsidR="00A71EBA">
          <w:rPr>
            <w:noProof/>
            <w:webHidden/>
          </w:rPr>
          <w:t>62</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68" w:history="1">
        <w:r w:rsidR="00A71EBA" w:rsidRPr="00E95F34">
          <w:rPr>
            <w:rStyle w:val="Hyperlink"/>
            <w:noProof/>
          </w:rPr>
          <w:t>6.4</w:t>
        </w:r>
        <w:r w:rsidR="00A71EBA">
          <w:rPr>
            <w:rFonts w:asciiTheme="minorHAnsi" w:eastAsiaTheme="minorEastAsia" w:hAnsiTheme="minorHAnsi"/>
            <w:noProof/>
            <w:sz w:val="22"/>
            <w:szCs w:val="22"/>
          </w:rPr>
          <w:tab/>
        </w:r>
        <w:r w:rsidR="00A71EBA" w:rsidRPr="00E95F34">
          <w:rPr>
            <w:rStyle w:val="Hyperlink"/>
            <w:rFonts w:eastAsia="Times New Roman" w:cs="Arial"/>
            <w:noProof/>
          </w:rPr>
          <w:t>Accessing the Parent of an Item</w:t>
        </w:r>
        <w:r w:rsidR="00A71EBA">
          <w:rPr>
            <w:noProof/>
            <w:webHidden/>
          </w:rPr>
          <w:tab/>
        </w:r>
        <w:r w:rsidR="00A71EBA">
          <w:rPr>
            <w:noProof/>
            <w:webHidden/>
          </w:rPr>
          <w:fldChar w:fldCharType="begin"/>
        </w:r>
        <w:r w:rsidR="00A71EBA">
          <w:rPr>
            <w:noProof/>
            <w:webHidden/>
          </w:rPr>
          <w:instrText xml:space="preserve"> PAGEREF _Toc318377068 \h </w:instrText>
        </w:r>
        <w:r w:rsidR="00A71EBA">
          <w:rPr>
            <w:noProof/>
            <w:webHidden/>
          </w:rPr>
        </w:r>
        <w:r w:rsidR="00A71EBA">
          <w:rPr>
            <w:noProof/>
            <w:webHidden/>
          </w:rPr>
          <w:fldChar w:fldCharType="separate"/>
        </w:r>
        <w:r w:rsidR="00A71EBA">
          <w:rPr>
            <w:noProof/>
            <w:webHidden/>
          </w:rPr>
          <w:t>63</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69" w:history="1">
        <w:r w:rsidR="00A71EBA" w:rsidRPr="00E95F34">
          <w:rPr>
            <w:rStyle w:val="Hyperlink"/>
            <w:noProof/>
          </w:rPr>
          <w:t>6.5</w:t>
        </w:r>
        <w:r w:rsidR="00A71EBA">
          <w:rPr>
            <w:rFonts w:asciiTheme="minorHAnsi" w:eastAsiaTheme="minorEastAsia" w:hAnsiTheme="minorHAnsi"/>
            <w:noProof/>
            <w:sz w:val="22"/>
            <w:szCs w:val="22"/>
          </w:rPr>
          <w:tab/>
        </w:r>
        <w:r w:rsidR="00A71EBA" w:rsidRPr="00E95F34">
          <w:rPr>
            <w:rStyle w:val="Hyperlink"/>
            <w:rFonts w:eastAsia="Times New Roman" w:cs="Arial"/>
            <w:noProof/>
          </w:rPr>
          <w:t>Accessing Items Using the Sitecore Query</w:t>
        </w:r>
        <w:r w:rsidR="00A71EBA">
          <w:rPr>
            <w:noProof/>
            <w:webHidden/>
          </w:rPr>
          <w:tab/>
        </w:r>
        <w:r w:rsidR="00A71EBA">
          <w:rPr>
            <w:noProof/>
            <w:webHidden/>
          </w:rPr>
          <w:fldChar w:fldCharType="begin"/>
        </w:r>
        <w:r w:rsidR="00A71EBA">
          <w:rPr>
            <w:noProof/>
            <w:webHidden/>
          </w:rPr>
          <w:instrText xml:space="preserve"> PAGEREF _Toc318377069 \h </w:instrText>
        </w:r>
        <w:r w:rsidR="00A71EBA">
          <w:rPr>
            <w:noProof/>
            <w:webHidden/>
          </w:rPr>
        </w:r>
        <w:r w:rsidR="00A71EBA">
          <w:rPr>
            <w:noProof/>
            <w:webHidden/>
          </w:rPr>
          <w:fldChar w:fldCharType="separate"/>
        </w:r>
        <w:r w:rsidR="00A71EBA">
          <w:rPr>
            <w:noProof/>
            <w:webHidden/>
          </w:rPr>
          <w:t>64</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70" w:history="1">
        <w:r w:rsidR="00A71EBA" w:rsidRPr="00E95F34">
          <w:rPr>
            <w:rStyle w:val="Hyperlink"/>
            <w:noProof/>
          </w:rPr>
          <w:t>6.6</w:t>
        </w:r>
        <w:r w:rsidR="00A71EBA">
          <w:rPr>
            <w:rFonts w:asciiTheme="minorHAnsi" w:eastAsiaTheme="minorEastAsia" w:hAnsiTheme="minorHAnsi"/>
            <w:noProof/>
            <w:sz w:val="22"/>
            <w:szCs w:val="22"/>
          </w:rPr>
          <w:tab/>
        </w:r>
        <w:r w:rsidR="00A71EBA" w:rsidRPr="00E95F34">
          <w:rPr>
            <w:rStyle w:val="Hyperlink"/>
            <w:rFonts w:eastAsia="Times New Roman" w:cs="Arial"/>
            <w:noProof/>
          </w:rPr>
          <w:t>Reading Paged Items Effieciently</w:t>
        </w:r>
        <w:r w:rsidR="00A71EBA">
          <w:rPr>
            <w:noProof/>
            <w:webHidden/>
          </w:rPr>
          <w:tab/>
        </w:r>
        <w:r w:rsidR="00A71EBA">
          <w:rPr>
            <w:noProof/>
            <w:webHidden/>
          </w:rPr>
          <w:fldChar w:fldCharType="begin"/>
        </w:r>
        <w:r w:rsidR="00A71EBA">
          <w:rPr>
            <w:noProof/>
            <w:webHidden/>
          </w:rPr>
          <w:instrText xml:space="preserve"> PAGEREF _Toc318377070 \h </w:instrText>
        </w:r>
        <w:r w:rsidR="00A71EBA">
          <w:rPr>
            <w:noProof/>
            <w:webHidden/>
          </w:rPr>
        </w:r>
        <w:r w:rsidR="00A71EBA">
          <w:rPr>
            <w:noProof/>
            <w:webHidden/>
          </w:rPr>
          <w:fldChar w:fldCharType="separate"/>
        </w:r>
        <w:r w:rsidR="00A71EBA">
          <w:rPr>
            <w:noProof/>
            <w:webHidden/>
          </w:rPr>
          <w:t>65</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71" w:history="1">
        <w:r w:rsidR="00A71EBA" w:rsidRPr="00E95F34">
          <w:rPr>
            <w:rStyle w:val="Hyperlink"/>
            <w:noProof/>
          </w:rPr>
          <w:t>6.7</w:t>
        </w:r>
        <w:r w:rsidR="00A71EBA">
          <w:rPr>
            <w:rFonts w:asciiTheme="minorHAnsi" w:eastAsiaTheme="minorEastAsia" w:hAnsiTheme="minorHAnsi"/>
            <w:noProof/>
            <w:sz w:val="22"/>
            <w:szCs w:val="22"/>
          </w:rPr>
          <w:tab/>
        </w:r>
        <w:r w:rsidR="00A71EBA" w:rsidRPr="00E95F34">
          <w:rPr>
            <w:rStyle w:val="Hyperlink"/>
            <w:rFonts w:eastAsia="Times New Roman" w:cs="Arial"/>
            <w:noProof/>
          </w:rPr>
          <w:t xml:space="preserve">Accessing the </w:t>
        </w:r>
        <w:r w:rsidR="00A71EBA" w:rsidRPr="00E95F34">
          <w:rPr>
            <w:rStyle w:val="Hyperlink"/>
            <w:rFonts w:ascii="Menlo-Regular" w:hAnsi="Menlo-Regular" w:cs="Menlo-Regular"/>
            <w:noProof/>
          </w:rPr>
          <w:t>Different Languages of an Item</w:t>
        </w:r>
        <w:r w:rsidR="00A71EBA">
          <w:rPr>
            <w:noProof/>
            <w:webHidden/>
          </w:rPr>
          <w:tab/>
        </w:r>
        <w:r w:rsidR="00A71EBA">
          <w:rPr>
            <w:noProof/>
            <w:webHidden/>
          </w:rPr>
          <w:fldChar w:fldCharType="begin"/>
        </w:r>
        <w:r w:rsidR="00A71EBA">
          <w:rPr>
            <w:noProof/>
            <w:webHidden/>
          </w:rPr>
          <w:instrText xml:space="preserve"> PAGEREF _Toc318377071 \h </w:instrText>
        </w:r>
        <w:r w:rsidR="00A71EBA">
          <w:rPr>
            <w:noProof/>
            <w:webHidden/>
          </w:rPr>
        </w:r>
        <w:r w:rsidR="00A71EBA">
          <w:rPr>
            <w:noProof/>
            <w:webHidden/>
          </w:rPr>
          <w:fldChar w:fldCharType="separate"/>
        </w:r>
        <w:r w:rsidR="00A71EBA">
          <w:rPr>
            <w:noProof/>
            <w:webHidden/>
          </w:rPr>
          <w:t>66</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72" w:history="1">
        <w:r w:rsidR="00A71EBA" w:rsidRPr="00E95F34">
          <w:rPr>
            <w:rStyle w:val="Hyperlink"/>
            <w:noProof/>
          </w:rPr>
          <w:t>6.8</w:t>
        </w:r>
        <w:r w:rsidR="00A71EBA">
          <w:rPr>
            <w:rFonts w:asciiTheme="minorHAnsi" w:eastAsiaTheme="minorEastAsia" w:hAnsiTheme="minorHAnsi"/>
            <w:noProof/>
            <w:sz w:val="22"/>
            <w:szCs w:val="22"/>
          </w:rPr>
          <w:tab/>
        </w:r>
        <w:r w:rsidR="00A71EBA" w:rsidRPr="00E95F34">
          <w:rPr>
            <w:rStyle w:val="Hyperlink"/>
            <w:rFonts w:eastAsia="Times New Roman" w:cs="Arial"/>
            <w:noProof/>
          </w:rPr>
          <w:t>Using the Cache</w:t>
        </w:r>
        <w:r w:rsidR="00A71EBA">
          <w:rPr>
            <w:noProof/>
            <w:webHidden/>
          </w:rPr>
          <w:tab/>
        </w:r>
        <w:r w:rsidR="00A71EBA">
          <w:rPr>
            <w:noProof/>
            <w:webHidden/>
          </w:rPr>
          <w:fldChar w:fldCharType="begin"/>
        </w:r>
        <w:r w:rsidR="00A71EBA">
          <w:rPr>
            <w:noProof/>
            <w:webHidden/>
          </w:rPr>
          <w:instrText xml:space="preserve"> PAGEREF _Toc318377072 \h </w:instrText>
        </w:r>
        <w:r w:rsidR="00A71EBA">
          <w:rPr>
            <w:noProof/>
            <w:webHidden/>
          </w:rPr>
        </w:r>
        <w:r w:rsidR="00A71EBA">
          <w:rPr>
            <w:noProof/>
            <w:webHidden/>
          </w:rPr>
          <w:fldChar w:fldCharType="separate"/>
        </w:r>
        <w:r w:rsidR="00A71EBA">
          <w:rPr>
            <w:noProof/>
            <w:webHidden/>
          </w:rPr>
          <w:t>67</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73" w:history="1">
        <w:r w:rsidR="00A71EBA" w:rsidRPr="00E95F34">
          <w:rPr>
            <w:rStyle w:val="Hyperlink"/>
            <w:rFonts w:eastAsia="Times New Roman"/>
            <w:noProof/>
          </w:rPr>
          <w:t>6.8.1</w:t>
        </w:r>
        <w:r w:rsidR="00A71EBA">
          <w:rPr>
            <w:rFonts w:asciiTheme="minorHAnsi" w:eastAsiaTheme="minorEastAsia" w:hAnsiTheme="minorHAnsi"/>
            <w:noProof/>
            <w:sz w:val="22"/>
            <w:szCs w:val="22"/>
          </w:rPr>
          <w:tab/>
        </w:r>
        <w:r w:rsidR="00A71EBA" w:rsidRPr="00E95F34">
          <w:rPr>
            <w:rStyle w:val="Hyperlink"/>
            <w:noProof/>
          </w:rPr>
          <w:t>Merging Requests</w:t>
        </w:r>
        <w:r w:rsidR="00A71EBA">
          <w:rPr>
            <w:noProof/>
            <w:webHidden/>
          </w:rPr>
          <w:tab/>
        </w:r>
        <w:r w:rsidR="00A71EBA">
          <w:rPr>
            <w:noProof/>
            <w:webHidden/>
          </w:rPr>
          <w:fldChar w:fldCharType="begin"/>
        </w:r>
        <w:r w:rsidR="00A71EBA">
          <w:rPr>
            <w:noProof/>
            <w:webHidden/>
          </w:rPr>
          <w:instrText xml:space="preserve"> PAGEREF _Toc318377073 \h </w:instrText>
        </w:r>
        <w:r w:rsidR="00A71EBA">
          <w:rPr>
            <w:noProof/>
            <w:webHidden/>
          </w:rPr>
        </w:r>
        <w:r w:rsidR="00A71EBA">
          <w:rPr>
            <w:noProof/>
            <w:webHidden/>
          </w:rPr>
          <w:fldChar w:fldCharType="separate"/>
        </w:r>
        <w:r w:rsidR="00A71EBA">
          <w:rPr>
            <w:noProof/>
            <w:webHidden/>
          </w:rPr>
          <w:t>67</w:t>
        </w:r>
        <w:r w:rsidR="00A71EBA">
          <w:rPr>
            <w:noProof/>
            <w:webHidden/>
          </w:rPr>
          <w:fldChar w:fldCharType="end"/>
        </w:r>
      </w:hyperlink>
    </w:p>
    <w:p w:rsidR="00A71EBA" w:rsidRDefault="005C0F90">
      <w:pPr>
        <w:pStyle w:val="TOC3"/>
        <w:tabs>
          <w:tab w:val="left" w:pos="1100"/>
          <w:tab w:val="right" w:leader="dot" w:pos="9350"/>
        </w:tabs>
        <w:rPr>
          <w:rFonts w:asciiTheme="minorHAnsi" w:eastAsiaTheme="minorEastAsia" w:hAnsiTheme="minorHAnsi"/>
          <w:noProof/>
          <w:sz w:val="22"/>
          <w:szCs w:val="22"/>
        </w:rPr>
      </w:pPr>
      <w:hyperlink w:anchor="_Toc318377074" w:history="1">
        <w:r w:rsidR="00A71EBA" w:rsidRPr="00E95F34">
          <w:rPr>
            <w:rStyle w:val="Hyperlink"/>
            <w:rFonts w:eastAsia="Times New Roman"/>
            <w:noProof/>
          </w:rPr>
          <w:t>6.8.2</w:t>
        </w:r>
        <w:r w:rsidR="00A71EBA">
          <w:rPr>
            <w:rFonts w:asciiTheme="minorHAnsi" w:eastAsiaTheme="minorEastAsia" w:hAnsiTheme="minorHAnsi"/>
            <w:noProof/>
            <w:sz w:val="22"/>
            <w:szCs w:val="22"/>
          </w:rPr>
          <w:tab/>
        </w:r>
        <w:r w:rsidR="00A71EBA" w:rsidRPr="00E95F34">
          <w:rPr>
            <w:rStyle w:val="Hyperlink"/>
            <w:rFonts w:eastAsia="Times New Roman"/>
            <w:noProof/>
          </w:rPr>
          <w:t>Reading Cached Items</w:t>
        </w:r>
        <w:r w:rsidR="00A71EBA">
          <w:rPr>
            <w:noProof/>
            <w:webHidden/>
          </w:rPr>
          <w:tab/>
        </w:r>
        <w:r w:rsidR="00A71EBA">
          <w:rPr>
            <w:noProof/>
            <w:webHidden/>
          </w:rPr>
          <w:fldChar w:fldCharType="begin"/>
        </w:r>
        <w:r w:rsidR="00A71EBA">
          <w:rPr>
            <w:noProof/>
            <w:webHidden/>
          </w:rPr>
          <w:instrText xml:space="preserve"> PAGEREF _Toc318377074 \h </w:instrText>
        </w:r>
        <w:r w:rsidR="00A71EBA">
          <w:rPr>
            <w:noProof/>
            <w:webHidden/>
          </w:rPr>
        </w:r>
        <w:r w:rsidR="00A71EBA">
          <w:rPr>
            <w:noProof/>
            <w:webHidden/>
          </w:rPr>
          <w:fldChar w:fldCharType="separate"/>
        </w:r>
        <w:r w:rsidR="00A71EBA">
          <w:rPr>
            <w:noProof/>
            <w:webHidden/>
          </w:rPr>
          <w:t>67</w:t>
        </w:r>
        <w:r w:rsidR="00A71EBA">
          <w:rPr>
            <w:noProof/>
            <w:webHidden/>
          </w:rPr>
          <w:fldChar w:fldCharType="end"/>
        </w:r>
      </w:hyperlink>
    </w:p>
    <w:p w:rsidR="00A71EBA" w:rsidRDefault="005C0F90">
      <w:pPr>
        <w:pStyle w:val="TOC2"/>
        <w:tabs>
          <w:tab w:val="left" w:pos="880"/>
          <w:tab w:val="right" w:leader="dot" w:pos="9350"/>
        </w:tabs>
        <w:rPr>
          <w:rFonts w:asciiTheme="minorHAnsi" w:eastAsiaTheme="minorEastAsia" w:hAnsiTheme="minorHAnsi"/>
          <w:noProof/>
          <w:sz w:val="22"/>
          <w:szCs w:val="22"/>
        </w:rPr>
      </w:pPr>
      <w:hyperlink w:anchor="_Toc318377075" w:history="1">
        <w:r w:rsidR="00A71EBA" w:rsidRPr="00E95F34">
          <w:rPr>
            <w:rStyle w:val="Hyperlink"/>
            <w:noProof/>
          </w:rPr>
          <w:t>6.9</w:t>
        </w:r>
        <w:r w:rsidR="00A71EBA">
          <w:rPr>
            <w:rFonts w:asciiTheme="minorHAnsi" w:eastAsiaTheme="minorEastAsia" w:hAnsiTheme="minorHAnsi"/>
            <w:noProof/>
            <w:sz w:val="22"/>
            <w:szCs w:val="22"/>
          </w:rPr>
          <w:tab/>
        </w:r>
        <w:r w:rsidR="00A71EBA" w:rsidRPr="00E95F34">
          <w:rPr>
            <w:rStyle w:val="Hyperlink"/>
            <w:rFonts w:ascii="Helvetica" w:hAnsi="Helvetica" w:cs="Helvetica"/>
            <w:noProof/>
          </w:rPr>
          <w:t xml:space="preserve">Modifying the Design of the </w:t>
        </w:r>
        <w:r w:rsidR="00A71EBA" w:rsidRPr="00E95F34">
          <w:rPr>
            <w:rStyle w:val="Hyperlink"/>
            <w:i/>
            <w:iCs/>
            <w:noProof/>
          </w:rPr>
          <w:t>WebView</w:t>
        </w:r>
        <w:r w:rsidR="00A71EBA" w:rsidRPr="00E95F34">
          <w:rPr>
            <w:rStyle w:val="Hyperlink"/>
            <w:rFonts w:ascii="Helvetica" w:hAnsi="Helvetica" w:cs="Helvetica"/>
            <w:noProof/>
          </w:rPr>
          <w:t xml:space="preserve"> Navigation Bar</w:t>
        </w:r>
        <w:r w:rsidR="00A71EBA">
          <w:rPr>
            <w:noProof/>
            <w:webHidden/>
          </w:rPr>
          <w:tab/>
        </w:r>
        <w:r w:rsidR="00A71EBA">
          <w:rPr>
            <w:noProof/>
            <w:webHidden/>
          </w:rPr>
          <w:fldChar w:fldCharType="begin"/>
        </w:r>
        <w:r w:rsidR="00A71EBA">
          <w:rPr>
            <w:noProof/>
            <w:webHidden/>
          </w:rPr>
          <w:instrText xml:space="preserve"> PAGEREF _Toc318377075 \h </w:instrText>
        </w:r>
        <w:r w:rsidR="00A71EBA">
          <w:rPr>
            <w:noProof/>
            <w:webHidden/>
          </w:rPr>
        </w:r>
        <w:r w:rsidR="00A71EBA">
          <w:rPr>
            <w:noProof/>
            <w:webHidden/>
          </w:rPr>
          <w:fldChar w:fldCharType="separate"/>
        </w:r>
        <w:r w:rsidR="00A71EBA">
          <w:rPr>
            <w:noProof/>
            <w:webHidden/>
          </w:rPr>
          <w:t>69</w:t>
        </w:r>
        <w:r w:rsidR="00A71EBA">
          <w:rPr>
            <w:noProof/>
            <w:webHidden/>
          </w:rPr>
          <w:fldChar w:fldCharType="end"/>
        </w:r>
      </w:hyperlink>
    </w:p>
    <w:p w:rsidR="00905FB7" w:rsidRPr="00905FB7" w:rsidRDefault="005651E6" w:rsidP="00905FB7">
      <w:pPr>
        <w:pStyle w:val="TOC1"/>
        <w:rPr>
          <w:lang w:eastAsia="da-DK"/>
        </w:rPr>
      </w:pPr>
      <w:r>
        <w:rPr>
          <w:lang w:eastAsia="da-DK"/>
        </w:rPr>
        <w:fldChar w:fldCharType="end"/>
      </w:r>
    </w:p>
    <w:p w:rsidR="002518F3" w:rsidRDefault="002518F3" w:rsidP="00F2000B"/>
    <w:p w:rsidR="002518F3" w:rsidRDefault="002518F3" w:rsidP="00F2000B"/>
    <w:p w:rsidR="002518F3" w:rsidRDefault="00747F56" w:rsidP="002518F3">
      <w:pPr>
        <w:pStyle w:val="Heading1"/>
      </w:pPr>
      <w:bookmarkStart w:id="0" w:name="_Toc314052714"/>
      <w:bookmarkStart w:id="1" w:name="_Toc316481870"/>
      <w:r>
        <w:lastRenderedPageBreak/>
        <w:br/>
      </w:r>
      <w:bookmarkStart w:id="2" w:name="_Ref318285912"/>
      <w:bookmarkStart w:id="3" w:name="_Toc318377020"/>
      <w:r w:rsidR="002518F3">
        <w:t>Introduction</w:t>
      </w:r>
      <w:bookmarkEnd w:id="0"/>
      <w:bookmarkEnd w:id="1"/>
      <w:bookmarkEnd w:id="2"/>
      <w:bookmarkEnd w:id="3"/>
    </w:p>
    <w:p w:rsidR="00747F56" w:rsidRPr="00AE35D0" w:rsidRDefault="00747F56" w:rsidP="00747F56">
      <w:pPr>
        <w:pStyle w:val="SitecoreChapterIntroduction"/>
      </w:pPr>
      <w:bookmarkStart w:id="4" w:name="_Toc316481871"/>
      <w:r w:rsidRPr="00AE35D0">
        <w:t xml:space="preserve">Sitecore Mobile SDK is a </w:t>
      </w:r>
      <w:r>
        <w:t>framework that is designed to help the developer</w:t>
      </w:r>
      <w:r w:rsidRPr="00AE35D0">
        <w:t xml:space="preserve"> produce iOS</w:t>
      </w:r>
      <w:r>
        <w:t xml:space="preserve"> based</w:t>
      </w:r>
      <w:r w:rsidRPr="00AE35D0">
        <w:t xml:space="preserve"> applications that use and serve content that is managed by Sitecore.</w:t>
      </w:r>
    </w:p>
    <w:p w:rsidR="00747F56" w:rsidRDefault="00747F56" w:rsidP="00747F56">
      <w:pPr>
        <w:pStyle w:val="SitecoreChapterIntroduction"/>
        <w:rPr>
          <w:lang w:eastAsia="da-DK"/>
        </w:rPr>
      </w:pPr>
      <w:r>
        <w:rPr>
          <w:lang w:eastAsia="da-DK"/>
        </w:rPr>
        <w:t>This guide describes the Sitecore Mobile</w:t>
      </w:r>
      <w:r w:rsidR="00872E3E">
        <w:rPr>
          <w:lang w:eastAsia="da-DK"/>
        </w:rPr>
        <w:t xml:space="preserve"> SDK</w:t>
      </w:r>
      <w:r>
        <w:rPr>
          <w:lang w:eastAsia="da-DK"/>
        </w:rPr>
        <w:t xml:space="preserve"> Framework. It is useful for developers who are looking for information about the framework’s API. </w:t>
      </w:r>
    </w:p>
    <w:p w:rsidR="00747F56" w:rsidRDefault="00747F56" w:rsidP="00747F56">
      <w:pPr>
        <w:pStyle w:val="SitecoreChapterIntroduction"/>
        <w:rPr>
          <w:lang w:eastAsia="da-DK"/>
        </w:rPr>
      </w:pPr>
      <w:r>
        <w:rPr>
          <w:lang w:eastAsia="da-DK"/>
        </w:rPr>
        <w:t>This document contains the following chapters:</w:t>
      </w:r>
    </w:p>
    <w:p w:rsidR="00747F56" w:rsidRDefault="00747F56" w:rsidP="00747F56">
      <w:pPr>
        <w:pStyle w:val="SitecoreChapterIntroduction"/>
        <w:rPr>
          <w:lang w:eastAsia="da-DK"/>
        </w:rPr>
      </w:pPr>
      <w:r>
        <w:rPr>
          <w:lang w:eastAsia="da-DK"/>
        </w:rPr>
        <w:fldChar w:fldCharType="begin"/>
      </w:r>
      <w:r>
        <w:rPr>
          <w:lang w:eastAsia="da-DK"/>
        </w:rPr>
        <w:instrText xml:space="preserve"> REF _Ref318285912 \r \h </w:instrText>
      </w:r>
      <w:r>
        <w:rPr>
          <w:lang w:eastAsia="da-DK"/>
        </w:rPr>
      </w:r>
      <w:r>
        <w:rPr>
          <w:lang w:eastAsia="da-DK"/>
        </w:rPr>
        <w:fldChar w:fldCharType="separate"/>
      </w:r>
      <w:r>
        <w:rPr>
          <w:cs/>
          <w:lang w:eastAsia="da-DK"/>
        </w:rPr>
        <w:t>‎</w:t>
      </w:r>
      <w:r>
        <w:rPr>
          <w:lang w:eastAsia="da-DK"/>
        </w:rPr>
        <w:t>Chapter 1</w:t>
      </w:r>
      <w:r>
        <w:rPr>
          <w:lang w:eastAsia="da-DK"/>
        </w:rPr>
        <w:fldChar w:fldCharType="end"/>
      </w:r>
      <w:r>
        <w:rPr>
          <w:lang w:eastAsia="da-DK"/>
        </w:rPr>
        <w:t xml:space="preserve"> — </w:t>
      </w:r>
      <w:r>
        <w:rPr>
          <w:lang w:eastAsia="da-DK"/>
        </w:rPr>
        <w:fldChar w:fldCharType="begin"/>
      </w:r>
      <w:r>
        <w:rPr>
          <w:lang w:eastAsia="da-DK"/>
        </w:rPr>
        <w:instrText xml:space="preserve"> REF _Ref318285912 \h </w:instrText>
      </w:r>
      <w:r>
        <w:rPr>
          <w:lang w:eastAsia="da-DK"/>
        </w:rPr>
      </w:r>
      <w:r>
        <w:rPr>
          <w:lang w:eastAsia="da-DK"/>
        </w:rPr>
        <w:fldChar w:fldCharType="separate"/>
      </w:r>
      <w:r>
        <w:t>Introduction</w:t>
      </w:r>
      <w:r>
        <w:rPr>
          <w:lang w:eastAsia="da-DK"/>
        </w:rPr>
        <w:fldChar w:fldCharType="end"/>
      </w:r>
    </w:p>
    <w:p w:rsidR="002D3026" w:rsidRDefault="002D3026" w:rsidP="00747F56">
      <w:pPr>
        <w:pStyle w:val="SitecoreChapterIntroduction"/>
        <w:rPr>
          <w:lang w:eastAsia="da-DK"/>
        </w:rPr>
      </w:pPr>
      <w:r>
        <w:rPr>
          <w:lang w:eastAsia="da-DK"/>
        </w:rPr>
        <w:fldChar w:fldCharType="begin"/>
      </w:r>
      <w:r>
        <w:rPr>
          <w:lang w:eastAsia="da-DK"/>
        </w:rPr>
        <w:instrText xml:space="preserve"> REF _Ref318371671 \r \h </w:instrText>
      </w:r>
      <w:r>
        <w:rPr>
          <w:lang w:eastAsia="da-DK"/>
        </w:rPr>
      </w:r>
      <w:r>
        <w:rPr>
          <w:lang w:eastAsia="da-DK"/>
        </w:rPr>
        <w:fldChar w:fldCharType="separate"/>
      </w:r>
      <w:r>
        <w:rPr>
          <w:cs/>
          <w:lang w:eastAsia="da-DK"/>
        </w:rPr>
        <w:t>‎</w:t>
      </w:r>
      <w:r>
        <w:rPr>
          <w:lang w:eastAsia="da-DK"/>
        </w:rPr>
        <w:t>Chapter 2</w:t>
      </w:r>
      <w:r>
        <w:rPr>
          <w:lang w:eastAsia="da-DK"/>
        </w:rPr>
        <w:fldChar w:fldCharType="end"/>
      </w:r>
      <w:r>
        <w:rPr>
          <w:lang w:eastAsia="da-DK"/>
        </w:rPr>
        <w:t xml:space="preserve"> — </w:t>
      </w:r>
      <w:r>
        <w:rPr>
          <w:lang w:eastAsia="da-DK"/>
        </w:rPr>
        <w:fldChar w:fldCharType="begin"/>
      </w:r>
      <w:r>
        <w:rPr>
          <w:lang w:eastAsia="da-DK"/>
        </w:rPr>
        <w:instrText xml:space="preserve"> REF _Ref318371671 \h </w:instrText>
      </w:r>
      <w:r>
        <w:rPr>
          <w:lang w:eastAsia="da-DK"/>
        </w:rPr>
      </w:r>
      <w:r>
        <w:rPr>
          <w:lang w:eastAsia="da-DK"/>
        </w:rPr>
        <w:fldChar w:fldCharType="separate"/>
      </w:r>
      <w:r>
        <w:t>The Mobile SDK Components</w:t>
      </w:r>
      <w:r>
        <w:rPr>
          <w:lang w:eastAsia="da-DK"/>
        </w:rPr>
        <w:fldChar w:fldCharType="end"/>
      </w:r>
    </w:p>
    <w:p w:rsidR="002D3026" w:rsidRDefault="002D3026" w:rsidP="00747F56">
      <w:pPr>
        <w:pStyle w:val="SitecoreChapterIntroduction"/>
        <w:rPr>
          <w:lang w:eastAsia="da-DK"/>
        </w:rPr>
      </w:pPr>
      <w:r>
        <w:rPr>
          <w:lang w:eastAsia="da-DK"/>
        </w:rPr>
        <w:fldChar w:fldCharType="begin"/>
      </w:r>
      <w:r>
        <w:rPr>
          <w:lang w:eastAsia="da-DK"/>
        </w:rPr>
        <w:instrText xml:space="preserve"> REF _Ref318371686 \r \h </w:instrText>
      </w:r>
      <w:r>
        <w:rPr>
          <w:lang w:eastAsia="da-DK"/>
        </w:rPr>
      </w:r>
      <w:r>
        <w:rPr>
          <w:lang w:eastAsia="da-DK"/>
        </w:rPr>
        <w:fldChar w:fldCharType="separate"/>
      </w:r>
      <w:r>
        <w:rPr>
          <w:cs/>
          <w:lang w:eastAsia="da-DK"/>
        </w:rPr>
        <w:t>‎</w:t>
      </w:r>
      <w:r>
        <w:rPr>
          <w:lang w:eastAsia="da-DK"/>
        </w:rPr>
        <w:t>Chapter 3</w:t>
      </w:r>
      <w:r>
        <w:rPr>
          <w:lang w:eastAsia="da-DK"/>
        </w:rPr>
        <w:fldChar w:fldCharType="end"/>
      </w:r>
      <w:r>
        <w:rPr>
          <w:lang w:eastAsia="da-DK"/>
        </w:rPr>
        <w:t xml:space="preserve"> — </w:t>
      </w:r>
      <w:r>
        <w:rPr>
          <w:lang w:eastAsia="da-DK"/>
        </w:rPr>
        <w:fldChar w:fldCharType="begin"/>
      </w:r>
      <w:r>
        <w:rPr>
          <w:lang w:eastAsia="da-DK"/>
        </w:rPr>
        <w:instrText xml:space="preserve"> REF _Ref318371696 \h </w:instrText>
      </w:r>
      <w:r>
        <w:rPr>
          <w:lang w:eastAsia="da-DK"/>
        </w:rPr>
      </w:r>
      <w:r>
        <w:rPr>
          <w:lang w:eastAsia="da-DK"/>
        </w:rPr>
        <w:fldChar w:fldCharType="separate"/>
      </w:r>
      <w:r w:rsidR="009977AC">
        <w:t>The Mobile SDK Installation</w:t>
      </w:r>
      <w:r>
        <w:rPr>
          <w:lang w:eastAsia="da-DK"/>
        </w:rPr>
        <w:fldChar w:fldCharType="end"/>
      </w:r>
    </w:p>
    <w:p w:rsidR="002D3026" w:rsidRDefault="002D3026" w:rsidP="00747F56">
      <w:pPr>
        <w:pStyle w:val="SitecoreChapterIntroduction"/>
        <w:rPr>
          <w:lang w:eastAsia="da-DK"/>
        </w:rPr>
      </w:pPr>
      <w:r>
        <w:rPr>
          <w:lang w:eastAsia="da-DK"/>
        </w:rPr>
        <w:fldChar w:fldCharType="begin"/>
      </w:r>
      <w:r>
        <w:rPr>
          <w:lang w:eastAsia="da-DK"/>
        </w:rPr>
        <w:instrText xml:space="preserve"> REF _Ref318285975 \r \h </w:instrText>
      </w:r>
      <w:r>
        <w:rPr>
          <w:lang w:eastAsia="da-DK"/>
        </w:rPr>
      </w:r>
      <w:r>
        <w:rPr>
          <w:lang w:eastAsia="da-DK"/>
        </w:rPr>
        <w:fldChar w:fldCharType="separate"/>
      </w:r>
      <w:r>
        <w:rPr>
          <w:cs/>
          <w:lang w:eastAsia="da-DK"/>
        </w:rPr>
        <w:t>‎</w:t>
      </w:r>
      <w:r>
        <w:rPr>
          <w:lang w:eastAsia="da-DK"/>
        </w:rPr>
        <w:t>Chapter 4</w:t>
      </w:r>
      <w:r>
        <w:rPr>
          <w:lang w:eastAsia="da-DK"/>
        </w:rPr>
        <w:fldChar w:fldCharType="end"/>
      </w:r>
      <w:r>
        <w:rPr>
          <w:lang w:eastAsia="da-DK"/>
        </w:rPr>
        <w:t xml:space="preserve"> — </w:t>
      </w:r>
      <w:r>
        <w:rPr>
          <w:lang w:eastAsia="da-DK"/>
        </w:rPr>
        <w:fldChar w:fldCharType="begin"/>
      </w:r>
      <w:r>
        <w:rPr>
          <w:lang w:eastAsia="da-DK"/>
        </w:rPr>
        <w:instrText xml:space="preserve"> REF _Ref318285975 \h </w:instrText>
      </w:r>
      <w:r>
        <w:rPr>
          <w:lang w:eastAsia="da-DK"/>
        </w:rPr>
      </w:r>
      <w:r>
        <w:rPr>
          <w:lang w:eastAsia="da-DK"/>
        </w:rPr>
        <w:fldChar w:fldCharType="separate"/>
      </w:r>
      <w:r w:rsidR="00A71EBA">
        <w:t>Getting Started</w:t>
      </w:r>
      <w:r>
        <w:rPr>
          <w:lang w:eastAsia="da-DK"/>
        </w:rPr>
        <w:fldChar w:fldCharType="end"/>
      </w:r>
    </w:p>
    <w:p w:rsidR="002D3026" w:rsidRDefault="002D3026" w:rsidP="00747F56">
      <w:pPr>
        <w:pStyle w:val="SitecoreChapterIntroduction"/>
        <w:rPr>
          <w:lang w:eastAsia="da-DK"/>
        </w:rPr>
      </w:pPr>
      <w:r>
        <w:rPr>
          <w:lang w:eastAsia="da-DK"/>
        </w:rPr>
        <w:fldChar w:fldCharType="begin"/>
      </w:r>
      <w:r>
        <w:rPr>
          <w:lang w:eastAsia="da-DK"/>
        </w:rPr>
        <w:instrText xml:space="preserve"> REF _Ref318371751 \r \h </w:instrText>
      </w:r>
      <w:r>
        <w:rPr>
          <w:lang w:eastAsia="da-DK"/>
        </w:rPr>
      </w:r>
      <w:r>
        <w:rPr>
          <w:lang w:eastAsia="da-DK"/>
        </w:rPr>
        <w:fldChar w:fldCharType="separate"/>
      </w:r>
      <w:r>
        <w:rPr>
          <w:cs/>
          <w:lang w:eastAsia="da-DK"/>
        </w:rPr>
        <w:t>‎</w:t>
      </w:r>
      <w:r>
        <w:rPr>
          <w:lang w:eastAsia="da-DK"/>
        </w:rPr>
        <w:t>Chapter 5</w:t>
      </w:r>
      <w:r>
        <w:rPr>
          <w:lang w:eastAsia="da-DK"/>
        </w:rPr>
        <w:fldChar w:fldCharType="end"/>
      </w:r>
      <w:r>
        <w:rPr>
          <w:lang w:eastAsia="da-DK"/>
        </w:rPr>
        <w:t xml:space="preserve"> — </w:t>
      </w:r>
      <w:r>
        <w:rPr>
          <w:lang w:eastAsia="da-DK"/>
        </w:rPr>
        <w:fldChar w:fldCharType="begin"/>
      </w:r>
      <w:r>
        <w:rPr>
          <w:lang w:eastAsia="da-DK"/>
        </w:rPr>
        <w:instrText xml:space="preserve"> REF _Ref318371759 \h </w:instrText>
      </w:r>
      <w:r>
        <w:rPr>
          <w:lang w:eastAsia="da-DK"/>
        </w:rPr>
      </w:r>
      <w:r>
        <w:rPr>
          <w:lang w:eastAsia="da-DK"/>
        </w:rPr>
        <w:fldChar w:fldCharType="separate"/>
      </w:r>
      <w:r w:rsidR="00A71EBA">
        <w:t>Using Enhanced Web View Reference</w:t>
      </w:r>
      <w:r>
        <w:rPr>
          <w:lang w:eastAsia="da-DK"/>
        </w:rPr>
        <w:fldChar w:fldCharType="end"/>
      </w:r>
    </w:p>
    <w:p w:rsidR="002D3026" w:rsidRDefault="002D3026" w:rsidP="00747F56">
      <w:pPr>
        <w:pStyle w:val="SitecoreChapterIntroduction"/>
        <w:rPr>
          <w:lang w:eastAsia="da-DK"/>
        </w:rPr>
      </w:pPr>
      <w:r>
        <w:rPr>
          <w:lang w:eastAsia="da-DK"/>
        </w:rPr>
        <w:fldChar w:fldCharType="begin"/>
      </w:r>
      <w:r>
        <w:rPr>
          <w:lang w:eastAsia="da-DK"/>
        </w:rPr>
        <w:instrText xml:space="preserve"> REF _Ref318371789 \r \h </w:instrText>
      </w:r>
      <w:r>
        <w:rPr>
          <w:lang w:eastAsia="da-DK"/>
        </w:rPr>
      </w:r>
      <w:r>
        <w:rPr>
          <w:lang w:eastAsia="da-DK"/>
        </w:rPr>
        <w:fldChar w:fldCharType="separate"/>
      </w:r>
      <w:r>
        <w:rPr>
          <w:cs/>
          <w:lang w:eastAsia="da-DK"/>
        </w:rPr>
        <w:t>‎</w:t>
      </w:r>
      <w:r>
        <w:rPr>
          <w:lang w:eastAsia="da-DK"/>
        </w:rPr>
        <w:t>Chapter 6</w:t>
      </w:r>
      <w:r>
        <w:rPr>
          <w:lang w:eastAsia="da-DK"/>
        </w:rPr>
        <w:fldChar w:fldCharType="end"/>
      </w:r>
      <w:r>
        <w:rPr>
          <w:lang w:eastAsia="da-DK"/>
        </w:rPr>
        <w:t xml:space="preserve"> — </w:t>
      </w:r>
      <w:r>
        <w:rPr>
          <w:lang w:eastAsia="da-DK"/>
        </w:rPr>
        <w:fldChar w:fldCharType="begin"/>
      </w:r>
      <w:r>
        <w:rPr>
          <w:lang w:eastAsia="da-DK"/>
        </w:rPr>
        <w:instrText xml:space="preserve"> REF _Ref318371789 \h </w:instrText>
      </w:r>
      <w:r>
        <w:rPr>
          <w:lang w:eastAsia="da-DK"/>
        </w:rPr>
      </w:r>
      <w:r>
        <w:rPr>
          <w:lang w:eastAsia="da-DK"/>
        </w:rPr>
        <w:fldChar w:fldCharType="separate"/>
      </w:r>
      <w:r w:rsidR="00A71EBA">
        <w:t>Manipulating an Item Using the Framework’s API</w:t>
      </w:r>
      <w:r>
        <w:rPr>
          <w:lang w:eastAsia="da-DK"/>
        </w:rPr>
        <w:fldChar w:fldCharType="end"/>
      </w:r>
    </w:p>
    <w:p w:rsidR="00B17E90" w:rsidRDefault="00B17E90" w:rsidP="00EA2C2A">
      <w:pPr>
        <w:pStyle w:val="Heading1"/>
      </w:pPr>
      <w:bookmarkStart w:id="5" w:name="_Toc314052717"/>
      <w:bookmarkStart w:id="6" w:name="_Toc316481873"/>
      <w:bookmarkStart w:id="7" w:name="_Ref318285956"/>
      <w:bookmarkStart w:id="8" w:name="_Ref318285965"/>
      <w:bookmarkEnd w:id="4"/>
      <w:r>
        <w:lastRenderedPageBreak/>
        <w:br/>
      </w:r>
      <w:bookmarkStart w:id="9" w:name="_Ref318371671"/>
      <w:bookmarkStart w:id="10" w:name="_Toc318377021"/>
      <w:r>
        <w:t xml:space="preserve">The Mobile SDK </w:t>
      </w:r>
      <w:r w:rsidR="00EA2C2A">
        <w:t>Components</w:t>
      </w:r>
      <w:bookmarkEnd w:id="9"/>
      <w:bookmarkEnd w:id="10"/>
    </w:p>
    <w:p w:rsidR="00F84C78" w:rsidRDefault="003E637A" w:rsidP="00F84C78">
      <w:pPr>
        <w:pStyle w:val="SitecoreChapterIntroduction"/>
      </w:pPr>
      <w:r>
        <w:t xml:space="preserve">The Mobile SDK </w:t>
      </w:r>
      <w:bookmarkStart w:id="11" w:name="_GoBack"/>
      <w:bookmarkEnd w:id="11"/>
      <w:r w:rsidR="00F84C78">
        <w:t>consists</w:t>
      </w:r>
      <w:r w:rsidR="00B17E90">
        <w:t xml:space="preserve"> of</w:t>
      </w:r>
      <w:r w:rsidR="00B17E90" w:rsidRPr="00AE35D0">
        <w:t xml:space="preserve"> two </w:t>
      </w:r>
      <w:r w:rsidR="00F84C78">
        <w:t>components</w:t>
      </w:r>
      <w:r w:rsidR="00B17E90" w:rsidRPr="00AE35D0">
        <w:t xml:space="preserve">: </w:t>
      </w:r>
    </w:p>
    <w:p w:rsidR="00F84C78" w:rsidRDefault="00F84C78" w:rsidP="00F84C78">
      <w:pPr>
        <w:pStyle w:val="SitecoreChapterBullet"/>
      </w:pPr>
      <w:r>
        <w:t>A</w:t>
      </w:r>
      <w:r w:rsidR="00B17E90" w:rsidRPr="00AE35D0">
        <w:t xml:space="preserve"> Sitecore package </w:t>
      </w:r>
      <w:r>
        <w:t>that you must install on the server side.</w:t>
      </w:r>
    </w:p>
    <w:p w:rsidR="00B17E90" w:rsidRDefault="00F84C78" w:rsidP="00395589">
      <w:pPr>
        <w:pStyle w:val="SitecoreChapterBullet"/>
      </w:pPr>
      <w:r>
        <w:t>A</w:t>
      </w:r>
      <w:r w:rsidR="00B17E90" w:rsidRPr="00AE35D0">
        <w:t>n iOS proje</w:t>
      </w:r>
      <w:r>
        <w:t xml:space="preserve">ct template and libraries that you must install on the </w:t>
      </w:r>
      <w:r w:rsidR="00395589">
        <w:t>client</w:t>
      </w:r>
      <w:r>
        <w:t xml:space="preserve"> side.</w:t>
      </w:r>
    </w:p>
    <w:p w:rsidR="00B17E90" w:rsidRDefault="00B17E90" w:rsidP="00B17E90">
      <w:pPr>
        <w:pStyle w:val="SitecoreChapterIntroduction"/>
        <w:rPr>
          <w:lang w:eastAsia="da-DK"/>
        </w:rPr>
      </w:pPr>
    </w:p>
    <w:p w:rsidR="00B17E90" w:rsidRDefault="00B17E90" w:rsidP="00B17E90">
      <w:pPr>
        <w:pStyle w:val="Heading2"/>
        <w:rPr>
          <w:lang w:eastAsia="da-DK"/>
        </w:rPr>
      </w:pPr>
      <w:bookmarkStart w:id="12" w:name="_Toc318377022"/>
      <w:r w:rsidRPr="006B45A7">
        <w:rPr>
          <w:lang w:eastAsia="da-DK"/>
        </w:rPr>
        <w:lastRenderedPageBreak/>
        <w:t>The Server Side</w:t>
      </w:r>
      <w:bookmarkEnd w:id="12"/>
    </w:p>
    <w:p w:rsidR="00B17E90" w:rsidRPr="00CA7656" w:rsidRDefault="00B17E90" w:rsidP="00255911">
      <w:r w:rsidRPr="00CA7656">
        <w:t xml:space="preserve">The Sitecore package contains </w:t>
      </w:r>
      <w:r w:rsidR="00255911">
        <w:t xml:space="preserve">the Sitecore Web API that is a </w:t>
      </w:r>
      <w:r w:rsidRPr="00CA7656">
        <w:t xml:space="preserve">new web service designed with REST principles </w:t>
      </w:r>
      <w:r w:rsidR="00255911">
        <w:t>to make</w:t>
      </w:r>
      <w:r w:rsidRPr="00CA7656">
        <w:t xml:space="preserve"> Sitecore content accessible through </w:t>
      </w:r>
      <w:r w:rsidR="00255911">
        <w:t xml:space="preserve">the </w:t>
      </w:r>
      <w:r w:rsidRPr="00CA7656">
        <w:t xml:space="preserve">HTTP requests in </w:t>
      </w:r>
      <w:r w:rsidR="00255911">
        <w:t xml:space="preserve">the </w:t>
      </w:r>
      <w:r w:rsidRPr="00CA7656">
        <w:t xml:space="preserve">JSON format. </w:t>
      </w:r>
    </w:p>
    <w:p w:rsidR="00B17E90" w:rsidRPr="00CA7656" w:rsidRDefault="00255911" w:rsidP="00255911">
      <w:r>
        <w:t xml:space="preserve">The Web API </w:t>
      </w:r>
      <w:r w:rsidR="00B17E90" w:rsidRPr="00CA7656">
        <w:t>support</w:t>
      </w:r>
      <w:r>
        <w:t>s</w:t>
      </w:r>
      <w:r w:rsidR="00B17E90" w:rsidRPr="00CA7656">
        <w:t xml:space="preserve"> </w:t>
      </w:r>
      <w:r>
        <w:t xml:space="preserve">the </w:t>
      </w:r>
      <w:r w:rsidR="00B17E90" w:rsidRPr="00CA7656">
        <w:t>accessi</w:t>
      </w:r>
      <w:r>
        <w:t>bility for the</w:t>
      </w:r>
      <w:r w:rsidR="00B17E90" w:rsidRPr="00CA7656">
        <w:t xml:space="preserve"> content through </w:t>
      </w:r>
      <w:r>
        <w:t xml:space="preserve">either the item paths and item IDs or </w:t>
      </w:r>
      <w:r w:rsidR="00B17E90" w:rsidRPr="00CA7656">
        <w:t>performing queries. The output produced by the servic</w:t>
      </w:r>
      <w:r>
        <w:t xml:space="preserve">e is highly customizable and </w:t>
      </w:r>
      <w:r w:rsidR="00B17E90" w:rsidRPr="00CA7656">
        <w:t xml:space="preserve">optimized to reduce the number of requests. </w:t>
      </w:r>
    </w:p>
    <w:p w:rsidR="00B17E90" w:rsidRDefault="00B17E90" w:rsidP="00B17E90">
      <w:pPr>
        <w:pStyle w:val="Heading2"/>
        <w:rPr>
          <w:lang w:eastAsia="da-DK"/>
        </w:rPr>
      </w:pPr>
      <w:bookmarkStart w:id="13" w:name="_Toc318377023"/>
      <w:r w:rsidRPr="006B45A7">
        <w:rPr>
          <w:lang w:eastAsia="da-DK"/>
        </w:rPr>
        <w:lastRenderedPageBreak/>
        <w:t>The Client Side</w:t>
      </w:r>
      <w:bookmarkEnd w:id="13"/>
    </w:p>
    <w:p w:rsidR="00B17E90" w:rsidRPr="00CA7656" w:rsidRDefault="00D463C8" w:rsidP="00D463C8">
      <w:r>
        <w:t xml:space="preserve">The client side is an </w:t>
      </w:r>
      <w:r w:rsidR="00B17E90" w:rsidRPr="00CA7656">
        <w:t xml:space="preserve">iOS project </w:t>
      </w:r>
      <w:r>
        <w:t>that contains the Sitecore Mobile SDK</w:t>
      </w:r>
      <w:r w:rsidR="00B17E90" w:rsidRPr="00CA7656">
        <w:t xml:space="preserve"> that provides a set of Objective-C APIs</w:t>
      </w:r>
      <w:r w:rsidR="003D0C58">
        <w:t>. You can use these APIs</w:t>
      </w:r>
      <w:r w:rsidR="00B17E90" w:rsidRPr="00CA7656">
        <w:t xml:space="preserve"> </w:t>
      </w:r>
      <w:r w:rsidR="003D0C58">
        <w:t>to</w:t>
      </w:r>
      <w:r w:rsidR="00B17E90" w:rsidRPr="00CA7656">
        <w:t xml:space="preserve"> access</w:t>
      </w:r>
      <w:r w:rsidR="003D0C58">
        <w:t xml:space="preserve"> the</w:t>
      </w:r>
      <w:r w:rsidR="00B17E90" w:rsidRPr="00CA7656">
        <w:t xml:space="preserve"> Sitecore content through the web service and using the content in your application. The APIs also include advanced behaviors such as </w:t>
      </w:r>
      <w:r w:rsidR="00B17E90" w:rsidRPr="003D0C58">
        <w:rPr>
          <w:rStyle w:val="Emphasis"/>
        </w:rPr>
        <w:t>preloading</w:t>
      </w:r>
      <w:r w:rsidR="00B17E90" w:rsidRPr="00CA7656">
        <w:t xml:space="preserve"> and </w:t>
      </w:r>
      <w:r w:rsidR="00B17E90" w:rsidRPr="003D0C58">
        <w:rPr>
          <w:rStyle w:val="Emphasis"/>
        </w:rPr>
        <w:t>caching</w:t>
      </w:r>
      <w:r w:rsidR="00B17E90" w:rsidRPr="00CA7656">
        <w:t>.</w:t>
      </w:r>
    </w:p>
    <w:p w:rsidR="00B17E90" w:rsidRDefault="00B17E90" w:rsidP="00104902">
      <w:r w:rsidRPr="00CA7656">
        <w:t>The Mobile SDK also provides a way of displaying your existing HTML presentation while providing access to native iOS hardware and s</w:t>
      </w:r>
      <w:r w:rsidR="003D0C58">
        <w:t>oftware abilities with minor</w:t>
      </w:r>
      <w:r w:rsidRPr="00CA7656">
        <w:t xml:space="preserve"> additional code. </w:t>
      </w:r>
      <w:r w:rsidR="003D0C58">
        <w:t>Y</w:t>
      </w:r>
      <w:r w:rsidRPr="00CA7656">
        <w:t xml:space="preserve">ou </w:t>
      </w:r>
      <w:r w:rsidR="003D0C58">
        <w:t xml:space="preserve">can </w:t>
      </w:r>
      <w:r w:rsidRPr="00CA7656">
        <w:t xml:space="preserve">reuse </w:t>
      </w:r>
      <w:r w:rsidR="003D0C58">
        <w:t xml:space="preserve">the </w:t>
      </w:r>
      <w:r w:rsidRPr="00CA7656">
        <w:t xml:space="preserve">elements of the website and reduce </w:t>
      </w:r>
      <w:r w:rsidR="003D0C58">
        <w:t>the implementation cost. You can also</w:t>
      </w:r>
      <w:r w:rsidR="00104902">
        <w:t xml:space="preserve"> use</w:t>
      </w:r>
      <w:r w:rsidRPr="00CA7656">
        <w:t xml:space="preserve"> native </w:t>
      </w:r>
      <w:r w:rsidR="00104902">
        <w:t>Objective-C when you need</w:t>
      </w:r>
      <w:r w:rsidRPr="00CA7656">
        <w:t>.</w:t>
      </w:r>
    </w:p>
    <w:p w:rsidR="00B17E90" w:rsidRPr="00CA7656" w:rsidRDefault="00B17E90" w:rsidP="00B17E90">
      <w:r w:rsidRPr="00CA7656">
        <w:t>The list of native features available in HTML environment includes:</w:t>
      </w:r>
    </w:p>
    <w:p w:rsidR="00B17E90" w:rsidRPr="00CA7656" w:rsidRDefault="00104902" w:rsidP="00B17E90">
      <w:pPr>
        <w:pStyle w:val="SitecoreBulletedList"/>
      </w:pPr>
      <w:r>
        <w:t>Left-Right swipe n</w:t>
      </w:r>
      <w:r w:rsidR="00B17E90" w:rsidRPr="00CA7656">
        <w:t>avigation</w:t>
      </w:r>
    </w:p>
    <w:p w:rsidR="00B17E90" w:rsidRPr="00CA7656" w:rsidRDefault="00F53F76" w:rsidP="00F53F76">
      <w:pPr>
        <w:pStyle w:val="SitecoreBulletedList"/>
      </w:pPr>
      <w:r>
        <w:t>Access to the c</w:t>
      </w:r>
      <w:r w:rsidR="00B17E90" w:rsidRPr="00CA7656">
        <w:t>amera and photo library</w:t>
      </w:r>
    </w:p>
    <w:p w:rsidR="00B17E90" w:rsidRPr="00CA7656" w:rsidRDefault="00F53F76" w:rsidP="00B17E90">
      <w:pPr>
        <w:pStyle w:val="SitecoreBulletedList"/>
      </w:pPr>
      <w:r>
        <w:t>A</w:t>
      </w:r>
      <w:r w:rsidR="00B17E90" w:rsidRPr="00CA7656">
        <w:t>ccelerometer data</w:t>
      </w:r>
    </w:p>
    <w:p w:rsidR="00B17E90" w:rsidRPr="00CA7656" w:rsidRDefault="00F53F76" w:rsidP="00B17E90">
      <w:pPr>
        <w:pStyle w:val="SitecoreBulletedList"/>
      </w:pPr>
      <w:r>
        <w:t>D</w:t>
      </w:r>
      <w:r w:rsidR="00B17E90" w:rsidRPr="00CA7656">
        <w:t>evice information</w:t>
      </w:r>
    </w:p>
    <w:p w:rsidR="00B17E90" w:rsidRPr="00CA7656" w:rsidRDefault="00F53F76" w:rsidP="00B17E90">
      <w:pPr>
        <w:pStyle w:val="SitecoreBulletedList"/>
      </w:pPr>
      <w:r>
        <w:t>A</w:t>
      </w:r>
      <w:r w:rsidR="00B17E90" w:rsidRPr="00CA7656">
        <w:t xml:space="preserve">ccess to </w:t>
      </w:r>
      <w:r w:rsidR="00104902">
        <w:t xml:space="preserve">the </w:t>
      </w:r>
      <w:r w:rsidR="00B17E90" w:rsidRPr="00CA7656">
        <w:t xml:space="preserve">contact list and easy creation of </w:t>
      </w:r>
      <w:r w:rsidR="00104902">
        <w:t xml:space="preserve">the </w:t>
      </w:r>
      <w:r w:rsidR="00B17E90" w:rsidRPr="00CA7656">
        <w:t>new contacts</w:t>
      </w:r>
    </w:p>
    <w:p w:rsidR="00B17E90" w:rsidRPr="00CA7656" w:rsidRDefault="00F53F76" w:rsidP="00B17E90">
      <w:pPr>
        <w:pStyle w:val="SitecoreBulletedList"/>
      </w:pPr>
      <w:r>
        <w:t>Cr</w:t>
      </w:r>
      <w:r w:rsidR="00B17E90" w:rsidRPr="00CA7656">
        <w:t>eating tweets through the system-wide twitter accounts in iOS5</w:t>
      </w:r>
    </w:p>
    <w:p w:rsidR="00B17E90" w:rsidRPr="00CA7656" w:rsidRDefault="00B17E90" w:rsidP="00F53F76">
      <w:pPr>
        <w:pStyle w:val="SitecoreBulletedList"/>
      </w:pPr>
      <w:r w:rsidRPr="00CA7656">
        <w:t>Send</w:t>
      </w:r>
      <w:r w:rsidR="00F53F76">
        <w:t>ing</w:t>
      </w:r>
      <w:r w:rsidRPr="00CA7656">
        <w:t xml:space="preserve"> email messages </w:t>
      </w:r>
      <w:r w:rsidR="00F53F76">
        <w:t xml:space="preserve">using </w:t>
      </w:r>
      <w:r w:rsidRPr="00CA7656">
        <w:t>the email account in iOS5</w:t>
      </w:r>
    </w:p>
    <w:p w:rsidR="00B17E90" w:rsidRPr="00CA7656" w:rsidRDefault="00F53F76" w:rsidP="00B17E90">
      <w:pPr>
        <w:pStyle w:val="SitecoreBulletLast"/>
      </w:pPr>
      <w:r>
        <w:t>O</w:t>
      </w:r>
      <w:r w:rsidR="00B17E90" w:rsidRPr="00CA7656">
        <w:t>ther features</w:t>
      </w:r>
    </w:p>
    <w:p w:rsidR="00B17E90" w:rsidRPr="00B17E90" w:rsidRDefault="00B17E90" w:rsidP="00104902">
      <w:r w:rsidRPr="00CA7656">
        <w:t xml:space="preserve">To produce iOS apps with or without Sitecore Mobile SDK you need to have an Apple OS X machine with </w:t>
      </w:r>
      <w:r w:rsidR="00F6380B">
        <w:t xml:space="preserve">the </w:t>
      </w:r>
      <w:r w:rsidRPr="00CA7656">
        <w:t>Apple developer tools, such as XCode. The Mobil</w:t>
      </w:r>
      <w:r w:rsidR="00104902">
        <w:t>e SDK supports iOS5 and above.</w:t>
      </w:r>
    </w:p>
    <w:p w:rsidR="002518F3" w:rsidRPr="00156CC5" w:rsidRDefault="0076256B" w:rsidP="002518F3">
      <w:pPr>
        <w:pStyle w:val="Heading1"/>
      </w:pPr>
      <w:r>
        <w:lastRenderedPageBreak/>
        <w:br/>
      </w:r>
      <w:bookmarkStart w:id="14" w:name="_Ref318371686"/>
      <w:bookmarkStart w:id="15" w:name="_Ref318371696"/>
      <w:bookmarkStart w:id="16" w:name="_Toc318377024"/>
      <w:r w:rsidR="009977AC">
        <w:t xml:space="preserve">The Mobile SDK </w:t>
      </w:r>
      <w:r w:rsidR="002518F3">
        <w:t>Installation</w:t>
      </w:r>
      <w:bookmarkEnd w:id="5"/>
      <w:bookmarkEnd w:id="6"/>
      <w:bookmarkEnd w:id="7"/>
      <w:bookmarkEnd w:id="8"/>
      <w:bookmarkEnd w:id="14"/>
      <w:bookmarkEnd w:id="15"/>
      <w:bookmarkEnd w:id="16"/>
    </w:p>
    <w:p w:rsidR="002518F3" w:rsidRDefault="00A35A4E" w:rsidP="00A35A4E">
      <w:pPr>
        <w:pStyle w:val="Heading2"/>
        <w:spacing w:after="240"/>
      </w:pPr>
      <w:bookmarkStart w:id="17" w:name="_Toc316481874"/>
      <w:bookmarkStart w:id="18" w:name="_Toc318377025"/>
      <w:r>
        <w:lastRenderedPageBreak/>
        <w:t>Installing t</w:t>
      </w:r>
      <w:r w:rsidR="002518F3">
        <w:t>he Server Side</w:t>
      </w:r>
      <w:bookmarkEnd w:id="17"/>
      <w:bookmarkEnd w:id="18"/>
    </w:p>
    <w:p w:rsidR="002518F3" w:rsidRDefault="00104902" w:rsidP="00104902">
      <w:pPr>
        <w:pStyle w:val="Heading3"/>
      </w:pPr>
      <w:bookmarkStart w:id="19" w:name="_Toc316481875"/>
      <w:bookmarkStart w:id="20" w:name="_Toc318377026"/>
      <w:r>
        <w:t xml:space="preserve">Installing the </w:t>
      </w:r>
      <w:r w:rsidR="002518F3">
        <w:t>Sitecore Web Service</w:t>
      </w:r>
      <w:bookmarkEnd w:id="19"/>
      <w:bookmarkEnd w:id="20"/>
    </w:p>
    <w:p w:rsidR="002518F3" w:rsidRDefault="002518F3" w:rsidP="002518F3">
      <w:pPr>
        <w:spacing w:before="0"/>
      </w:pPr>
    </w:p>
    <w:p w:rsidR="008B4DCE" w:rsidRDefault="008B4DCE" w:rsidP="00D463C8">
      <w:pPr>
        <w:spacing w:before="0"/>
      </w:pPr>
      <w:r>
        <w:t>The following steps describe how to install the Sitecore web service:</w:t>
      </w:r>
    </w:p>
    <w:p w:rsidR="002518F3" w:rsidRDefault="00104902" w:rsidP="008B4DCE">
      <w:pPr>
        <w:pStyle w:val="SitecoreNumberedList"/>
      </w:pPr>
      <w:r>
        <w:t>To install the</w:t>
      </w:r>
      <w:r w:rsidR="002518F3">
        <w:t xml:space="preserve"> Sitecore Web service on you</w:t>
      </w:r>
      <w:r>
        <w:t>r</w:t>
      </w:r>
      <w:r w:rsidR="002518F3">
        <w:t xml:space="preserve"> site</w:t>
      </w:r>
      <w:r w:rsidR="008B4DCE">
        <w:t>,</w:t>
      </w:r>
      <w:r w:rsidR="002518F3">
        <w:t xml:space="preserve"> use an Installation Wizard in the Sitecore backend. </w:t>
      </w:r>
      <w:r w:rsidR="002518F3" w:rsidRPr="00AD2ACC">
        <w:t>It can be accessed in two ways:</w:t>
      </w:r>
    </w:p>
    <w:p w:rsidR="008B4DCE" w:rsidRDefault="008B4DCE" w:rsidP="008B4DCE">
      <w:pPr>
        <w:pStyle w:val="SitecoreBulletedList"/>
        <w:rPr>
          <w:lang w:eastAsia="da-DK"/>
        </w:rPr>
      </w:pPr>
      <w:r w:rsidRPr="005D76E4">
        <w:rPr>
          <w:rStyle w:val="SitecoreWindow"/>
        </w:rPr>
        <w:t>Launch Wizard</w:t>
      </w:r>
      <w:r>
        <w:rPr>
          <w:lang w:eastAsia="da-DK"/>
        </w:rPr>
        <w:t xml:space="preserve"> button in the </w:t>
      </w:r>
      <w:r w:rsidRPr="0029760F">
        <w:rPr>
          <w:lang w:eastAsia="da-DK"/>
        </w:rPr>
        <w:t>Install chunk:</w:t>
      </w:r>
    </w:p>
    <w:p w:rsidR="002518F3" w:rsidRDefault="002518F3" w:rsidP="002518F3">
      <w:pPr>
        <w:spacing w:before="0"/>
        <w:ind w:left="720"/>
      </w:pPr>
      <w:r>
        <w:rPr>
          <w:noProof/>
        </w:rPr>
        <w:drawing>
          <wp:inline distT="0" distB="0" distL="0" distR="0" wp14:anchorId="5C179122" wp14:editId="0F27BC7E">
            <wp:extent cx="554400" cy="352800"/>
            <wp:effectExtent l="171450" t="171450" r="379095" b="3714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4400" cy="352800"/>
                    </a:xfrm>
                    <a:prstGeom prst="rect">
                      <a:avLst/>
                    </a:prstGeom>
                    <a:ln>
                      <a:noFill/>
                    </a:ln>
                    <a:effectLst>
                      <a:outerShdw blurRad="292100" dist="139700" dir="2700000" algn="tl" rotWithShape="0">
                        <a:srgbClr val="333333">
                          <a:alpha val="65000"/>
                        </a:srgbClr>
                      </a:outerShdw>
                    </a:effectLst>
                  </pic:spPr>
                </pic:pic>
              </a:graphicData>
            </a:graphic>
          </wp:inline>
        </w:drawing>
      </w:r>
    </w:p>
    <w:p w:rsidR="008B4DCE" w:rsidRPr="0029760F" w:rsidRDefault="008B4DCE" w:rsidP="008B4DCE">
      <w:pPr>
        <w:pStyle w:val="SitecoreBulletedList"/>
        <w:rPr>
          <w:lang w:eastAsia="da-DK"/>
        </w:rPr>
      </w:pPr>
      <w:r>
        <w:rPr>
          <w:lang w:eastAsia="da-DK"/>
        </w:rPr>
        <w:t xml:space="preserve">Sitecore </w:t>
      </w:r>
      <w:r w:rsidRPr="005D76E4">
        <w:rPr>
          <w:rStyle w:val="SitecoreWindow"/>
        </w:rPr>
        <w:t>Development Tools</w:t>
      </w:r>
      <w:r w:rsidRPr="0029760F">
        <w:rPr>
          <w:lang w:eastAsia="da-DK"/>
        </w:rPr>
        <w:t xml:space="preserve"> Installation Wizard. </w:t>
      </w:r>
    </w:p>
    <w:p w:rsidR="002518F3" w:rsidRDefault="002518F3" w:rsidP="002518F3">
      <w:pPr>
        <w:pStyle w:val="ListParagraph"/>
        <w:spacing w:before="0"/>
      </w:pPr>
    </w:p>
    <w:p w:rsidR="002518F3" w:rsidRDefault="008B4DCE" w:rsidP="008B4DCE">
      <w:pPr>
        <w:pStyle w:val="SitecoreNumberedList"/>
      </w:pPr>
      <w:r>
        <w:t>Follow</w:t>
      </w:r>
      <w:r w:rsidR="002518F3">
        <w:t xml:space="preserve"> the descript</w:t>
      </w:r>
      <w:r>
        <w:t>ion of the wizard’s steps:</w:t>
      </w:r>
    </w:p>
    <w:p w:rsidR="002518F3" w:rsidRDefault="002518F3" w:rsidP="006E047F">
      <w:pPr>
        <w:pStyle w:val="ListParagraph"/>
        <w:numPr>
          <w:ilvl w:val="0"/>
          <w:numId w:val="14"/>
        </w:numPr>
        <w:spacing w:before="0"/>
      </w:pPr>
      <w:r>
        <w:t>Specify a package</w:t>
      </w:r>
    </w:p>
    <w:p w:rsidR="002518F3" w:rsidRDefault="002518F3" w:rsidP="002518F3">
      <w:pPr>
        <w:ind w:left="360"/>
      </w:pPr>
      <w:r>
        <w:rPr>
          <w:noProof/>
        </w:rPr>
        <w:drawing>
          <wp:inline distT="0" distB="0" distL="0" distR="0" wp14:anchorId="0276D9E9" wp14:editId="24927299">
            <wp:extent cx="3128400" cy="1659600"/>
            <wp:effectExtent l="171450" t="171450" r="377190" b="3600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8400" cy="1659600"/>
                    </a:xfrm>
                    <a:prstGeom prst="rect">
                      <a:avLst/>
                    </a:prstGeom>
                    <a:ln>
                      <a:noFill/>
                    </a:ln>
                    <a:effectLst>
                      <a:outerShdw blurRad="292100" dist="139700" dir="2700000" algn="tl" rotWithShape="0">
                        <a:srgbClr val="333333">
                          <a:alpha val="65000"/>
                        </a:srgbClr>
                      </a:outerShdw>
                    </a:effectLst>
                  </pic:spPr>
                </pic:pic>
              </a:graphicData>
            </a:graphic>
          </wp:inline>
        </w:drawing>
      </w:r>
    </w:p>
    <w:p w:rsidR="006B0262" w:rsidRDefault="006B0262" w:rsidP="006B0262">
      <w:pPr>
        <w:spacing w:before="0"/>
        <w:ind w:left="360"/>
      </w:pPr>
      <w:r>
        <w:t>Click</w:t>
      </w:r>
      <w:r w:rsidR="002518F3">
        <w:t xml:space="preserve"> </w:t>
      </w:r>
      <w:r w:rsidR="002518F3" w:rsidRPr="008B4DCE">
        <w:rPr>
          <w:rStyle w:val="SitecoreKeys"/>
        </w:rPr>
        <w:t>Browse</w:t>
      </w:r>
      <w:r w:rsidR="002518F3">
        <w:t xml:space="preserve"> to browse for an existing package or </w:t>
      </w:r>
      <w:r w:rsidR="002518F3" w:rsidRPr="008B4DCE">
        <w:rPr>
          <w:rStyle w:val="SitecoreKeys"/>
        </w:rPr>
        <w:t>Upload</w:t>
      </w:r>
      <w:r w:rsidR="002518F3">
        <w:t xml:space="preserve"> to upload the new one. Packages are looked up in the folder specified </w:t>
      </w:r>
      <w:r w:rsidR="002518F3" w:rsidRPr="008B4DCE">
        <w:t>in</w:t>
      </w:r>
      <w:r w:rsidR="002518F3" w:rsidRPr="008B4DCE">
        <w:rPr>
          <w:rStyle w:val="SitecoreCodeChar"/>
        </w:rPr>
        <w:t xml:space="preserve"> web.config</w:t>
      </w:r>
      <w:r w:rsidR="002518F3">
        <w:t>.</w:t>
      </w:r>
    </w:p>
    <w:p w:rsidR="006B0262" w:rsidRDefault="006B0262" w:rsidP="006B0262">
      <w:pPr>
        <w:pStyle w:val="SitecoreDocumentTitle"/>
      </w:pPr>
      <w:r>
        <w:br w:type="page"/>
      </w:r>
    </w:p>
    <w:p w:rsidR="002518F3" w:rsidRDefault="002518F3" w:rsidP="006E047F">
      <w:pPr>
        <w:pStyle w:val="ListParagraph"/>
        <w:numPr>
          <w:ilvl w:val="0"/>
          <w:numId w:val="14"/>
        </w:numPr>
      </w:pPr>
      <w:r>
        <w:lastRenderedPageBreak/>
        <w:t>Accept the License Agreement:</w:t>
      </w:r>
    </w:p>
    <w:p w:rsidR="002518F3" w:rsidRDefault="002518F3" w:rsidP="002518F3">
      <w:pPr>
        <w:ind w:left="360"/>
      </w:pPr>
      <w:r>
        <w:rPr>
          <w:noProof/>
        </w:rPr>
        <w:drawing>
          <wp:inline distT="0" distB="0" distL="0" distR="0" wp14:anchorId="21431ED8" wp14:editId="270304FC">
            <wp:extent cx="3128400" cy="1825200"/>
            <wp:effectExtent l="171450" t="171450" r="377190" b="3657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8400" cy="18252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6B0262">
      <w:pPr>
        <w:spacing w:before="0"/>
        <w:ind w:firstLine="360"/>
      </w:pPr>
      <w:r>
        <w:t xml:space="preserve">Review the </w:t>
      </w:r>
      <w:r w:rsidRPr="006B0262">
        <w:rPr>
          <w:rStyle w:val="SitecoreWindow"/>
        </w:rPr>
        <w:t>License Agreement</w:t>
      </w:r>
      <w:r w:rsidR="006B0262">
        <w:t xml:space="preserve">, accept it and click </w:t>
      </w:r>
      <w:r w:rsidRPr="006B0262">
        <w:rPr>
          <w:rStyle w:val="SitecoreKeys"/>
        </w:rPr>
        <w:t>Next</w:t>
      </w:r>
      <w:r>
        <w:t>.</w:t>
      </w:r>
    </w:p>
    <w:p w:rsidR="002518F3" w:rsidRDefault="002518F3" w:rsidP="006E047F">
      <w:pPr>
        <w:pStyle w:val="ListParagraph"/>
        <w:numPr>
          <w:ilvl w:val="0"/>
          <w:numId w:val="14"/>
        </w:numPr>
        <w:spacing w:after="240"/>
      </w:pPr>
      <w:r>
        <w:t>Review the package info</w:t>
      </w:r>
      <w:r w:rsidR="006B0262">
        <w:t>rmation.</w:t>
      </w:r>
    </w:p>
    <w:p w:rsidR="002518F3" w:rsidRDefault="002518F3" w:rsidP="002518F3">
      <w:pPr>
        <w:spacing w:before="0"/>
        <w:ind w:left="360"/>
      </w:pPr>
      <w:r>
        <w:rPr>
          <w:noProof/>
        </w:rPr>
        <w:drawing>
          <wp:inline distT="0" distB="0" distL="0" distR="0" wp14:anchorId="39E2FA15" wp14:editId="53A0DCDB">
            <wp:extent cx="3146400" cy="1832400"/>
            <wp:effectExtent l="171450" t="171450" r="378460" b="3587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6400" cy="18324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6B0262">
      <w:pPr>
        <w:spacing w:before="0"/>
        <w:ind w:firstLine="360"/>
      </w:pPr>
      <w:r>
        <w:t xml:space="preserve">Review </w:t>
      </w:r>
      <w:r w:rsidR="006B0262">
        <w:t xml:space="preserve">the package metadata and click </w:t>
      </w:r>
      <w:r w:rsidRPr="006B0262">
        <w:rPr>
          <w:rStyle w:val="SitecoreKeys"/>
        </w:rPr>
        <w:t>Install</w:t>
      </w:r>
      <w:r>
        <w:t>.</w:t>
      </w:r>
    </w:p>
    <w:p w:rsidR="002518F3" w:rsidRDefault="002518F3" w:rsidP="006E047F">
      <w:pPr>
        <w:pStyle w:val="ListParagraph"/>
        <w:numPr>
          <w:ilvl w:val="0"/>
          <w:numId w:val="14"/>
        </w:numPr>
        <w:spacing w:after="240"/>
      </w:pPr>
      <w:r>
        <w:t xml:space="preserve">Installation process window </w:t>
      </w:r>
    </w:p>
    <w:p w:rsidR="002518F3" w:rsidRDefault="002518F3" w:rsidP="002518F3">
      <w:pPr>
        <w:spacing w:before="0"/>
        <w:ind w:left="360"/>
      </w:pPr>
      <w:r>
        <w:rPr>
          <w:noProof/>
        </w:rPr>
        <w:lastRenderedPageBreak/>
        <w:drawing>
          <wp:inline distT="0" distB="0" distL="0" distR="0" wp14:anchorId="5D45A69B" wp14:editId="54157B79">
            <wp:extent cx="3157200" cy="1900800"/>
            <wp:effectExtent l="171450" t="171450" r="386715" b="36639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7200" cy="19008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spacing w:before="0"/>
        <w:ind w:left="360"/>
      </w:pPr>
      <w:r>
        <w:t>Wait while Installation Wizard continues the installation.</w:t>
      </w:r>
    </w:p>
    <w:p w:rsidR="002518F3" w:rsidRDefault="002518F3" w:rsidP="006E047F">
      <w:pPr>
        <w:pStyle w:val="ListParagraph"/>
        <w:numPr>
          <w:ilvl w:val="0"/>
          <w:numId w:val="14"/>
        </w:numPr>
      </w:pPr>
      <w:r>
        <w:t xml:space="preserve">Restart </w:t>
      </w:r>
    </w:p>
    <w:p w:rsidR="002518F3" w:rsidRDefault="002518F3" w:rsidP="002518F3">
      <w:pPr>
        <w:ind w:left="360"/>
      </w:pPr>
      <w:r>
        <w:rPr>
          <w:noProof/>
        </w:rPr>
        <w:drawing>
          <wp:inline distT="0" distB="0" distL="0" distR="0" wp14:anchorId="572EB1C3" wp14:editId="356679C1">
            <wp:extent cx="3157200" cy="1771200"/>
            <wp:effectExtent l="171450" t="171450" r="386715" b="3625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7200" cy="17712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ind w:left="360"/>
      </w:pPr>
      <w:r>
        <w:t>In the final window you can choose to restart Sitecore client or server.</w:t>
      </w:r>
    </w:p>
    <w:p w:rsidR="002518F3" w:rsidRPr="006D75FB" w:rsidRDefault="002518F3" w:rsidP="002518F3">
      <w:pPr>
        <w:ind w:left="360"/>
      </w:pPr>
    </w:p>
    <w:p w:rsidR="002518F3" w:rsidRDefault="002518F3" w:rsidP="006E047F">
      <w:pPr>
        <w:pStyle w:val="ListParagraph"/>
        <w:numPr>
          <w:ilvl w:val="0"/>
          <w:numId w:val="14"/>
        </w:numPr>
        <w:spacing w:before="0"/>
      </w:pPr>
      <w:r>
        <w:t>Make a simple request to the service using the browser to make sure it works:</w:t>
      </w:r>
    </w:p>
    <w:p w:rsidR="002518F3" w:rsidRDefault="002518F3" w:rsidP="002518F3">
      <w:pPr>
        <w:pStyle w:val="ListParagraph"/>
        <w:spacing w:before="0"/>
      </w:pPr>
    </w:p>
    <w:p w:rsidR="002518F3" w:rsidRPr="00BB0662" w:rsidRDefault="002518F3" w:rsidP="002518F3">
      <w:pPr>
        <w:spacing w:before="0"/>
        <w:ind w:firstLine="360"/>
        <w:rPr>
          <w:u w:val="single"/>
        </w:rPr>
      </w:pPr>
      <w:r w:rsidRPr="00BB0662">
        <w:rPr>
          <w:u w:val="single"/>
        </w:rPr>
        <w:t>Example:</w:t>
      </w:r>
    </w:p>
    <w:p w:rsidR="002518F3" w:rsidRDefault="002518F3" w:rsidP="002518F3">
      <w:pPr>
        <w:spacing w:before="0"/>
        <w:ind w:firstLine="360"/>
      </w:pPr>
    </w:p>
    <w:p w:rsidR="002518F3" w:rsidRDefault="00C62098" w:rsidP="00C62098">
      <w:pPr>
        <w:pStyle w:val="SitecoreCode"/>
      </w:pPr>
      <w:r w:rsidRPr="00C62098">
        <w:t>http://yoursite/-/webapi/v1/sitecore/Content/Home</w:t>
      </w:r>
    </w:p>
    <w:p w:rsidR="002518F3" w:rsidRDefault="002518F3" w:rsidP="002518F3">
      <w:pPr>
        <w:spacing w:before="0"/>
      </w:pPr>
      <w:r>
        <w:lastRenderedPageBreak/>
        <w:t xml:space="preserve">      </w:t>
      </w:r>
      <w:r>
        <w:rPr>
          <w:noProof/>
        </w:rPr>
        <w:drawing>
          <wp:inline distT="0" distB="0" distL="0" distR="0" wp14:anchorId="3759BAE1" wp14:editId="08631472">
            <wp:extent cx="4366800" cy="1753200"/>
            <wp:effectExtent l="171450" t="171450" r="377190" b="3619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6800" cy="175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spacing w:before="0"/>
      </w:pPr>
    </w:p>
    <w:p w:rsidR="002518F3" w:rsidRDefault="00104902" w:rsidP="002518F3">
      <w:pPr>
        <w:pStyle w:val="Heading3"/>
      </w:pPr>
      <w:bookmarkStart w:id="21" w:name="_SCMobile_Renderings_Installation"/>
      <w:bookmarkStart w:id="22" w:name="_Sitecore_Mobile_SDK"/>
      <w:bookmarkStart w:id="23" w:name="_Toc316481876"/>
      <w:bookmarkStart w:id="24" w:name="_Toc318377027"/>
      <w:bookmarkEnd w:id="21"/>
      <w:bookmarkEnd w:id="22"/>
      <w:r>
        <w:t xml:space="preserve">Installing the </w:t>
      </w:r>
      <w:r w:rsidR="002518F3">
        <w:t>Sitecore Mobile SDK Components</w:t>
      </w:r>
      <w:bookmarkEnd w:id="23"/>
      <w:bookmarkEnd w:id="24"/>
    </w:p>
    <w:p w:rsidR="002518F3" w:rsidRDefault="002518F3" w:rsidP="002518F3">
      <w:pPr>
        <w:spacing w:before="0"/>
      </w:pPr>
    </w:p>
    <w:p w:rsidR="006B0262" w:rsidRDefault="002518F3" w:rsidP="002518F3">
      <w:pPr>
        <w:spacing w:before="0"/>
      </w:pPr>
      <w:r>
        <w:t>To install a Sitecore Mobile SDK components</w:t>
      </w:r>
      <w:r w:rsidRPr="00B358A5" w:rsidDel="00EE23CC">
        <w:rPr>
          <w:rFonts w:cs="Arial"/>
        </w:rPr>
        <w:t xml:space="preserve"> </w:t>
      </w:r>
      <w:r>
        <w:t>on you site use an Installation Wizard in the Sitecore backend.</w:t>
      </w:r>
      <w:r w:rsidRPr="00AD2ACC">
        <w:t xml:space="preserve"> </w:t>
      </w:r>
    </w:p>
    <w:p w:rsidR="006B0262" w:rsidRDefault="006B0262" w:rsidP="006B0262">
      <w:pPr>
        <w:spacing w:before="0"/>
      </w:pPr>
      <w:r>
        <w:t xml:space="preserve">Follow </w:t>
      </w:r>
      <w:r w:rsidR="002518F3">
        <w:t>descript</w:t>
      </w:r>
      <w:r>
        <w:t>ion of the wizard’s steps to install the SDK components on the server side:</w:t>
      </w:r>
    </w:p>
    <w:p w:rsidR="002518F3" w:rsidRDefault="002518F3" w:rsidP="006E047F">
      <w:pPr>
        <w:pStyle w:val="ListParagraph"/>
        <w:numPr>
          <w:ilvl w:val="0"/>
          <w:numId w:val="14"/>
        </w:numPr>
        <w:spacing w:before="0"/>
      </w:pPr>
      <w:r>
        <w:t>Specify a package</w:t>
      </w:r>
    </w:p>
    <w:p w:rsidR="002518F3" w:rsidRDefault="002518F3" w:rsidP="002518F3">
      <w:pPr>
        <w:ind w:left="360"/>
      </w:pPr>
      <w:r>
        <w:rPr>
          <w:noProof/>
        </w:rPr>
        <w:drawing>
          <wp:inline distT="0" distB="0" distL="0" distR="0" wp14:anchorId="5C14108F" wp14:editId="08CC322B">
            <wp:extent cx="3132000" cy="1400400"/>
            <wp:effectExtent l="171450" t="171450" r="373380" b="3714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2000" cy="14004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6B0262" w:rsidP="006B0262">
      <w:pPr>
        <w:spacing w:before="0"/>
        <w:ind w:left="360"/>
      </w:pPr>
      <w:r>
        <w:t xml:space="preserve">Click </w:t>
      </w:r>
      <w:r w:rsidR="002518F3" w:rsidRPr="006B0262">
        <w:rPr>
          <w:rStyle w:val="SitecoreKeys"/>
        </w:rPr>
        <w:t>Browse</w:t>
      </w:r>
      <w:r w:rsidR="002518F3">
        <w:t xml:space="preserve"> to browse for an existing package or </w:t>
      </w:r>
      <w:r w:rsidR="002518F3" w:rsidRPr="006B0262">
        <w:rPr>
          <w:rStyle w:val="SitecoreKeys"/>
        </w:rPr>
        <w:t>Upload</w:t>
      </w:r>
      <w:r w:rsidR="002518F3">
        <w:t xml:space="preserve"> to upload the new one.</w:t>
      </w:r>
    </w:p>
    <w:p w:rsidR="002518F3" w:rsidRDefault="002518F3" w:rsidP="006E047F">
      <w:pPr>
        <w:pStyle w:val="ListParagraph"/>
        <w:numPr>
          <w:ilvl w:val="0"/>
          <w:numId w:val="14"/>
        </w:numPr>
        <w:spacing w:after="240"/>
      </w:pPr>
      <w:r>
        <w:t xml:space="preserve">Review the package info </w:t>
      </w:r>
    </w:p>
    <w:p w:rsidR="002518F3" w:rsidRDefault="002518F3" w:rsidP="002518F3">
      <w:pPr>
        <w:spacing w:before="0"/>
        <w:ind w:left="360"/>
      </w:pPr>
      <w:r>
        <w:rPr>
          <w:noProof/>
        </w:rPr>
        <w:lastRenderedPageBreak/>
        <w:drawing>
          <wp:inline distT="0" distB="0" distL="0" distR="0" wp14:anchorId="1CAD4489" wp14:editId="3E2AF5FD">
            <wp:extent cx="3135600" cy="1569600"/>
            <wp:effectExtent l="171450" t="171450" r="389255" b="35496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5600" cy="15696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6B0262">
      <w:pPr>
        <w:spacing w:before="0"/>
        <w:ind w:firstLine="360"/>
      </w:pPr>
      <w:r>
        <w:t xml:space="preserve">Review the package metadata and click </w:t>
      </w:r>
      <w:r w:rsidRPr="006B0262">
        <w:rPr>
          <w:rStyle w:val="SitecoreKeys"/>
        </w:rPr>
        <w:t>Instal</w:t>
      </w:r>
      <w:r w:rsidR="006B0262" w:rsidRPr="006B0262">
        <w:rPr>
          <w:rStyle w:val="SitecoreKeys"/>
        </w:rPr>
        <w:t>l</w:t>
      </w:r>
      <w:r>
        <w:t>.</w:t>
      </w:r>
    </w:p>
    <w:p w:rsidR="002518F3" w:rsidRDefault="002518F3" w:rsidP="006E047F">
      <w:pPr>
        <w:pStyle w:val="ListParagraph"/>
        <w:numPr>
          <w:ilvl w:val="0"/>
          <w:numId w:val="14"/>
        </w:numPr>
        <w:spacing w:after="240"/>
      </w:pPr>
      <w:r>
        <w:t xml:space="preserve">Installation process window </w:t>
      </w:r>
    </w:p>
    <w:p w:rsidR="002518F3" w:rsidRDefault="002518F3" w:rsidP="002518F3">
      <w:pPr>
        <w:spacing w:before="0"/>
        <w:ind w:left="360"/>
      </w:pPr>
      <w:r>
        <w:rPr>
          <w:noProof/>
        </w:rPr>
        <w:drawing>
          <wp:inline distT="0" distB="0" distL="0" distR="0" wp14:anchorId="112BC9EC" wp14:editId="57EE227F">
            <wp:extent cx="3157200" cy="1900800"/>
            <wp:effectExtent l="171450" t="171450" r="386715" b="36639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7200" cy="19008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spacing w:before="0"/>
        <w:ind w:left="360"/>
      </w:pPr>
      <w:r>
        <w:t>Wait whi</w:t>
      </w:r>
      <w:r w:rsidR="006B0262">
        <w:t>le Installation Wizard completes</w:t>
      </w:r>
      <w:r>
        <w:t xml:space="preserve"> the installation.</w:t>
      </w:r>
    </w:p>
    <w:p w:rsidR="002518F3" w:rsidRDefault="002518F3" w:rsidP="006E047F">
      <w:pPr>
        <w:pStyle w:val="ListParagraph"/>
        <w:numPr>
          <w:ilvl w:val="0"/>
          <w:numId w:val="14"/>
        </w:numPr>
      </w:pPr>
      <w:r>
        <w:t xml:space="preserve">Restart </w:t>
      </w:r>
    </w:p>
    <w:p w:rsidR="002518F3" w:rsidRDefault="002518F3" w:rsidP="002518F3">
      <w:pPr>
        <w:ind w:left="360"/>
      </w:pPr>
      <w:r>
        <w:rPr>
          <w:noProof/>
        </w:rPr>
        <w:drawing>
          <wp:inline distT="0" distB="0" distL="0" distR="0" wp14:anchorId="65AE5214" wp14:editId="6B8FB157">
            <wp:extent cx="3157200" cy="1771200"/>
            <wp:effectExtent l="171450" t="171450" r="386715" b="3625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7200" cy="17712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ind w:left="360"/>
      </w:pPr>
      <w:r>
        <w:lastRenderedPageBreak/>
        <w:t>In the final window you can choose to re</w:t>
      </w:r>
      <w:r w:rsidR="006B0262">
        <w:t xml:space="preserve">start Sitecore client or server and then click </w:t>
      </w:r>
      <w:r w:rsidR="006B0262" w:rsidRPr="006B0262">
        <w:rPr>
          <w:rStyle w:val="SitecoreKeys"/>
        </w:rPr>
        <w:t>Finish</w:t>
      </w:r>
      <w:r w:rsidR="006B0262">
        <w:t>.</w:t>
      </w:r>
    </w:p>
    <w:p w:rsidR="002518F3" w:rsidRPr="006D75FB" w:rsidRDefault="002518F3" w:rsidP="002518F3">
      <w:pPr>
        <w:ind w:left="360"/>
      </w:pPr>
    </w:p>
    <w:p w:rsidR="002518F3" w:rsidRDefault="002518F3" w:rsidP="006B0262">
      <w:pPr>
        <w:spacing w:before="0"/>
      </w:pPr>
      <w:r>
        <w:t xml:space="preserve">Now you can use the </w:t>
      </w:r>
      <w:r w:rsidR="006B0262">
        <w:t xml:space="preserve">Sitecore Mobile SDK </w:t>
      </w:r>
      <w:r w:rsidR="001808A6">
        <w:t>server side component</w:t>
      </w:r>
      <w:r w:rsidR="006B0262">
        <w:t>.</w:t>
      </w:r>
    </w:p>
    <w:p w:rsidR="002518F3" w:rsidRDefault="002518F3" w:rsidP="002518F3">
      <w:pPr>
        <w:spacing w:before="0"/>
      </w:pPr>
    </w:p>
    <w:p w:rsidR="002518F3" w:rsidRDefault="002518F3" w:rsidP="002518F3">
      <w:pPr>
        <w:spacing w:before="0"/>
      </w:pPr>
    </w:p>
    <w:p w:rsidR="002518F3" w:rsidRDefault="002518F3" w:rsidP="002518F3">
      <w:pPr>
        <w:ind w:left="1162" w:hanging="357"/>
        <w:rPr>
          <w:rFonts w:eastAsiaTheme="majorEastAsia" w:cstheme="majorBidi"/>
          <w:b/>
          <w:bCs/>
          <w:sz w:val="28"/>
          <w:szCs w:val="26"/>
        </w:rPr>
      </w:pPr>
      <w:bookmarkStart w:id="25" w:name="_The_Client_Side"/>
      <w:bookmarkEnd w:id="25"/>
      <w:r>
        <w:br w:type="page"/>
      </w:r>
    </w:p>
    <w:p w:rsidR="002518F3" w:rsidRDefault="00A35A4E" w:rsidP="00A35A4E">
      <w:pPr>
        <w:pStyle w:val="Heading2"/>
        <w:spacing w:after="240"/>
      </w:pPr>
      <w:bookmarkStart w:id="26" w:name="_Toc316481877"/>
      <w:bookmarkStart w:id="27" w:name="_Toc318377028"/>
      <w:r>
        <w:lastRenderedPageBreak/>
        <w:t>Installing t</w:t>
      </w:r>
      <w:r w:rsidR="002518F3">
        <w:t>he Client Side</w:t>
      </w:r>
      <w:bookmarkEnd w:id="26"/>
      <w:bookmarkEnd w:id="27"/>
    </w:p>
    <w:p w:rsidR="00747F56" w:rsidRDefault="00747F56" w:rsidP="002518F3"/>
    <w:p w:rsidR="002518F3" w:rsidRDefault="009577D5" w:rsidP="009577D5">
      <w:r>
        <w:t>To start the client side installation</w:t>
      </w:r>
      <w:r w:rsidR="002518F3">
        <w:t>, yo</w:t>
      </w:r>
      <w:r w:rsidR="001808A6">
        <w:t xml:space="preserve">u </w:t>
      </w:r>
      <w:r>
        <w:t xml:space="preserve">must </w:t>
      </w:r>
      <w:r w:rsidR="001808A6">
        <w:t xml:space="preserve">have the </w:t>
      </w:r>
      <w:r w:rsidR="002518F3" w:rsidRPr="009577D5">
        <w:rPr>
          <w:rStyle w:val="SitecoreCodeChar"/>
        </w:rPr>
        <w:t>SitecoreMobileSDK.framework</w:t>
      </w:r>
      <w:r w:rsidR="002518F3">
        <w:t xml:space="preserve"> </w:t>
      </w:r>
      <w:r>
        <w:t>bundle</w:t>
      </w:r>
      <w:r w:rsidR="002518F3">
        <w:t xml:space="preserve">. </w:t>
      </w:r>
    </w:p>
    <w:p w:rsidR="002518F3" w:rsidRDefault="002518F3" w:rsidP="009577D5">
      <w:pPr>
        <w:pStyle w:val="Heading3"/>
      </w:pPr>
      <w:bookmarkStart w:id="28" w:name="_Install_Sitecore_Mobile"/>
      <w:bookmarkStart w:id="29" w:name="_Toc316481878"/>
      <w:bookmarkStart w:id="30" w:name="_Toc318377029"/>
      <w:bookmarkEnd w:id="28"/>
      <w:r>
        <w:t>Install</w:t>
      </w:r>
      <w:r w:rsidR="00BF703B">
        <w:t>ing</w:t>
      </w:r>
      <w:r>
        <w:t xml:space="preserve"> Sitecore Mobile SDK to a project</w:t>
      </w:r>
      <w:bookmarkEnd w:id="29"/>
      <w:bookmarkEnd w:id="30"/>
    </w:p>
    <w:p w:rsidR="002518F3" w:rsidRDefault="00FA7751" w:rsidP="00FA7751">
      <w:r>
        <w:t xml:space="preserve">To </w:t>
      </w:r>
      <w:r w:rsidR="002518F3">
        <w:t>use the Sitecore Mobile SDK fr</w:t>
      </w:r>
      <w:r>
        <w:t>amework in your application, use the following steps</w:t>
      </w:r>
      <w:r w:rsidR="002518F3">
        <w:t>:</w:t>
      </w:r>
    </w:p>
    <w:p w:rsidR="002518F3" w:rsidRDefault="002518F3" w:rsidP="006E047F">
      <w:pPr>
        <w:numPr>
          <w:ilvl w:val="0"/>
          <w:numId w:val="9"/>
        </w:numPr>
        <w:suppressAutoHyphens/>
        <w:spacing w:after="200" w:line="276" w:lineRule="auto"/>
      </w:pPr>
      <w:r>
        <w:t>Create a simple XCode S</w:t>
      </w:r>
      <w:r w:rsidR="00FA7751">
        <w:t xml:space="preserve">ingle View Application project — for more details </w:t>
      </w:r>
      <w:r>
        <w:t>s</w:t>
      </w:r>
      <w:r w:rsidRPr="005D0D25">
        <w:t>ee</w:t>
      </w:r>
      <w:r w:rsidR="00FA7751">
        <w:t xml:space="preserve"> the </w:t>
      </w:r>
      <w:hyperlink r:id="rId23" w:anchor="documentation/iphone/conceptual/iPhone101/Articles/01_CreatingProject.html" w:history="1">
        <w:r w:rsidRPr="00FA7751">
          <w:t>Apple manual</w:t>
        </w:r>
      </w:hyperlink>
      <w:r w:rsidR="00FA7751">
        <w:t xml:space="preserve">. </w:t>
      </w:r>
      <w:r w:rsidR="00D463C8">
        <w:t xml:space="preserve">If you have an existing project, </w:t>
      </w:r>
      <w:r>
        <w:t>skip this step.</w:t>
      </w:r>
    </w:p>
    <w:p w:rsidR="002518F3" w:rsidRDefault="002518F3" w:rsidP="006E047F">
      <w:pPr>
        <w:numPr>
          <w:ilvl w:val="0"/>
          <w:numId w:val="9"/>
        </w:numPr>
        <w:suppressAutoHyphens/>
        <w:spacing w:before="0" w:line="276" w:lineRule="auto"/>
      </w:pPr>
      <w:r>
        <w:t xml:space="preserve">Drag-and-drop the </w:t>
      </w:r>
      <w:r w:rsidRPr="00FA7751">
        <w:rPr>
          <w:rStyle w:val="SitecoreCodeChar"/>
        </w:rPr>
        <w:t>SitecoreMobileSDK.framework</w:t>
      </w:r>
      <w:r w:rsidR="00FA7751">
        <w:t xml:space="preserve"> bundle to the project's </w:t>
      </w:r>
      <w:r>
        <w:t>Frameworks source group.</w:t>
      </w:r>
    </w:p>
    <w:p w:rsidR="002518F3" w:rsidRDefault="002518F3" w:rsidP="002518F3">
      <w:pPr>
        <w:suppressAutoHyphens/>
        <w:spacing w:before="0" w:after="200" w:line="276" w:lineRule="auto"/>
        <w:ind w:left="360"/>
      </w:pPr>
      <w:r>
        <w:rPr>
          <w:noProof/>
        </w:rPr>
        <w:drawing>
          <wp:inline distT="0" distB="0" distL="0" distR="0" wp14:anchorId="02933BEA" wp14:editId="656E234C">
            <wp:extent cx="5302800" cy="2476800"/>
            <wp:effectExtent l="171450" t="171450" r="374650" b="361950"/>
            <wp:docPr id="9" name="Рисунок 9" descr="C:\Users\alr.DK\Desktop\Архив 2\-í-+-+-+-+-¦ -ì-¦-Ç-¦-+-¦ 2012-01-12 -¦ 12.3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r.DK\Desktop\Архив 2\-í-+-+-+-+-¦ -ì-¦-Ç-¦-+-¦ 2012-01-12 -¦ 12.38.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2800" cy="24768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FA7751" w:rsidP="006E047F">
      <w:pPr>
        <w:numPr>
          <w:ilvl w:val="0"/>
          <w:numId w:val="9"/>
        </w:numPr>
        <w:suppressAutoHyphens/>
        <w:spacing w:before="0" w:after="200" w:line="276" w:lineRule="auto"/>
      </w:pPr>
      <w:r>
        <w:t>Add</w:t>
      </w:r>
      <w:r w:rsidR="003632CB">
        <w:t xml:space="preserve"> an</w:t>
      </w:r>
      <w:r>
        <w:t xml:space="preserve"> </w:t>
      </w:r>
      <w:r w:rsidR="002518F3" w:rsidRPr="00FA7751">
        <w:rPr>
          <w:rStyle w:val="SitecoreCodeChar"/>
        </w:rPr>
        <w:t>-ObjC</w:t>
      </w:r>
      <w:r w:rsidR="002518F3">
        <w:t xml:space="preserve"> flag to</w:t>
      </w:r>
      <w:r>
        <w:t xml:space="preserve"> </w:t>
      </w:r>
      <w:r w:rsidR="002518F3" w:rsidRPr="003632CB">
        <w:rPr>
          <w:rStyle w:val="SitecoreCodeChar"/>
        </w:rPr>
        <w:t>Other link</w:t>
      </w:r>
      <w:r w:rsidR="00C62098">
        <w:rPr>
          <w:rStyle w:val="SitecoreCodeChar"/>
        </w:rPr>
        <w:t>er</w:t>
      </w:r>
      <w:r w:rsidR="002518F3" w:rsidRPr="00FA7751">
        <w:rPr>
          <w:rStyle w:val="Emphasis"/>
        </w:rPr>
        <w:t xml:space="preserve"> </w:t>
      </w:r>
      <w:r w:rsidR="002518F3" w:rsidRPr="003632CB">
        <w:t>flag</w:t>
      </w:r>
      <w:r w:rsidR="003632CB">
        <w:t xml:space="preserve"> in the</w:t>
      </w:r>
      <w:r w:rsidR="002518F3">
        <w:t xml:space="preserve"> XCode Build Settings</w:t>
      </w:r>
      <w:r>
        <w:t xml:space="preserve"> — for more details, see the </w:t>
      </w:r>
      <w:hyperlink r:id="rId25" w:anchor="documentation/DeveloperTools/Reference/XcodeBuildSettingRef/1-Build_Setting_Reference/build_setting_ref.html" w:history="1">
        <w:r w:rsidR="002518F3" w:rsidRPr="00FA7751">
          <w:t>Apple manual</w:t>
        </w:r>
      </w:hyperlink>
      <w:r w:rsidR="002518F3">
        <w:t xml:space="preserve">. </w:t>
      </w:r>
    </w:p>
    <w:p w:rsidR="002518F3" w:rsidRDefault="002518F3" w:rsidP="002518F3">
      <w:pPr>
        <w:suppressAutoHyphens/>
        <w:spacing w:before="0" w:after="200" w:line="276" w:lineRule="auto"/>
        <w:ind w:left="720"/>
      </w:pPr>
      <w:r>
        <w:rPr>
          <w:noProof/>
        </w:rPr>
        <w:lastRenderedPageBreak/>
        <w:drawing>
          <wp:inline distT="0" distB="0" distL="0" distR="0" wp14:anchorId="4D4D09A8" wp14:editId="1F7843DB">
            <wp:extent cx="3499200" cy="2754000"/>
            <wp:effectExtent l="171450" t="171450" r="387350" b="370205"/>
            <wp:docPr id="10" name="Рисунок 10" descr="C:\Users\alr.DK\Desktop\Архив 2\-í-+-+-+-+-¦ -ì-¦-Ç-¦-+-¦ 2012-01-12 -¦ 12.4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r.DK\Desktop\Архив 2\-í-+-+-+-+-¦ -ì-¦-Ç-¦-+-¦ 2012-01-12 -¦ 12.41.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9200" cy="27540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Pr="003632CB" w:rsidRDefault="002518F3" w:rsidP="006E047F">
      <w:pPr>
        <w:numPr>
          <w:ilvl w:val="0"/>
          <w:numId w:val="9"/>
        </w:numPr>
        <w:suppressAutoHyphens/>
        <w:spacing w:before="0" w:line="276" w:lineRule="auto"/>
      </w:pPr>
      <w:r>
        <w:t>Link</w:t>
      </w:r>
      <w:r w:rsidR="003632CB">
        <w:t xml:space="preserve"> the following frameworks</w:t>
      </w:r>
      <w:r w:rsidR="003632CB" w:rsidRPr="003632CB">
        <w:rPr>
          <w:rStyle w:val="SitecoreCodeChar"/>
        </w:rPr>
        <w:t>: CFNetwork.framework</w:t>
      </w:r>
      <w:r w:rsidR="003632CB">
        <w:t xml:space="preserve">, </w:t>
      </w:r>
      <w:r w:rsidR="003632CB" w:rsidRPr="003632CB">
        <w:rPr>
          <w:rStyle w:val="SitecoreCodeChar"/>
        </w:rPr>
        <w:t>CoreMotion.framework</w:t>
      </w:r>
      <w:r w:rsidR="003632CB">
        <w:t xml:space="preserve">, </w:t>
      </w:r>
      <w:r w:rsidR="003632CB" w:rsidRPr="003632CB">
        <w:rPr>
          <w:rStyle w:val="SitecoreCodeChar"/>
        </w:rPr>
        <w:t>CoreLocation.framework</w:t>
      </w:r>
      <w:r w:rsidR="003632CB">
        <w:t xml:space="preserve">, </w:t>
      </w:r>
      <w:r w:rsidRPr="003632CB">
        <w:rPr>
          <w:rStyle w:val="SitecoreCodeChar"/>
        </w:rPr>
        <w:t>AddressBook.framework</w:t>
      </w:r>
      <w:r w:rsidR="003632CB">
        <w:t xml:space="preserve">, </w:t>
      </w:r>
      <w:r w:rsidRPr="003632CB">
        <w:rPr>
          <w:rStyle w:val="SitecoreCodeChar"/>
        </w:rPr>
        <w:t>AudioToolbox.framework</w:t>
      </w:r>
      <w:r w:rsidR="003632CB">
        <w:t xml:space="preserve">, </w:t>
      </w:r>
      <w:r w:rsidRPr="003632CB">
        <w:rPr>
          <w:rStyle w:val="SitecoreCodeChar"/>
        </w:rPr>
        <w:t>AddressBookUI.framework</w:t>
      </w:r>
      <w:r>
        <w:t xml:space="preserve">, </w:t>
      </w:r>
      <w:r w:rsidRPr="003632CB">
        <w:rPr>
          <w:rStyle w:val="SitecoreCodeChar"/>
        </w:rPr>
        <w:t>Twitter.framework</w:t>
      </w:r>
      <w:r>
        <w:t>,</w:t>
      </w:r>
      <w:r w:rsidR="003632CB">
        <w:t xml:space="preserve"> </w:t>
      </w:r>
      <w:r w:rsidRPr="003632CB">
        <w:rPr>
          <w:rStyle w:val="SitecoreCodeChar"/>
        </w:rPr>
        <w:t>MessageUI.framework</w:t>
      </w:r>
      <w:r>
        <w:t xml:space="preserve"> to the project</w:t>
      </w:r>
      <w:r w:rsidR="003632CB">
        <w:t xml:space="preserve"> —</w:t>
      </w:r>
      <w:r>
        <w:t xml:space="preserve"> </w:t>
      </w:r>
      <w:r w:rsidR="003632CB">
        <w:t xml:space="preserve">for more details, </w:t>
      </w:r>
      <w:r>
        <w:t>see</w:t>
      </w:r>
      <w:r w:rsidR="00DA0192">
        <w:t xml:space="preserve"> the</w:t>
      </w:r>
      <w:r>
        <w:t xml:space="preserve"> </w:t>
      </w:r>
      <w:hyperlink r:id="rId27" w:anchor="recipes/xcode_help-project_editor/Articles/AddingaLibrarytoaTarget.html" w:history="1">
        <w:r w:rsidRPr="003632CB">
          <w:t>Apple manual</w:t>
        </w:r>
      </w:hyperlink>
      <w:r w:rsidRPr="003632CB">
        <w:t>.</w:t>
      </w:r>
    </w:p>
    <w:p w:rsidR="002518F3" w:rsidRDefault="002518F3" w:rsidP="002518F3">
      <w:pPr>
        <w:suppressAutoHyphens/>
        <w:spacing w:before="0" w:line="276" w:lineRule="auto"/>
        <w:ind w:left="720"/>
      </w:pPr>
      <w:r>
        <w:rPr>
          <w:noProof/>
        </w:rPr>
        <w:drawing>
          <wp:inline distT="0" distB="0" distL="0" distR="0" wp14:anchorId="41246B27" wp14:editId="2D2F7B94">
            <wp:extent cx="3124800" cy="1688400"/>
            <wp:effectExtent l="171450" t="171450" r="381000" b="369570"/>
            <wp:docPr id="8" name="Рисунок 8" descr="C:\ALINKO\Other\Snapshots\Snapshots\╨í╨╜╨╕╨╝╨╛╨║ ╤ì╨║╤Ç╨░╨╜╨░ 2011-11-11 ╨▓ 15.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INKO\Other\Snapshots\Snapshots\╨í╨╜╨╕╨╝╨╛╨║ ╤ì╨║╤Ç╨░╨╜╨░ 2011-11-11 ╨▓ 15.33.3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4800" cy="16884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6E047F">
      <w:pPr>
        <w:numPr>
          <w:ilvl w:val="0"/>
          <w:numId w:val="9"/>
        </w:numPr>
        <w:suppressAutoHyphens/>
        <w:spacing w:after="200" w:line="276" w:lineRule="auto"/>
      </w:pPr>
      <w:r>
        <w:t>Link f</w:t>
      </w:r>
      <w:r w:rsidR="00DA0192">
        <w:t xml:space="preserve">ollowing libraries: </w:t>
      </w:r>
      <w:r w:rsidRPr="00DA0192">
        <w:rPr>
          <w:rStyle w:val="SitecoreCodeChar"/>
        </w:rPr>
        <w:t>libxml2.dylib</w:t>
      </w:r>
      <w:r>
        <w:t xml:space="preserve">, </w:t>
      </w:r>
      <w:r w:rsidRPr="00DA0192">
        <w:rPr>
          <w:rStyle w:val="SitecoreCodeChar"/>
        </w:rPr>
        <w:t>libz.dylib</w:t>
      </w:r>
      <w:r>
        <w:t xml:space="preserve">, </w:t>
      </w:r>
      <w:r w:rsidRPr="00DA0192">
        <w:rPr>
          <w:rStyle w:val="SitecoreCodeChar"/>
        </w:rPr>
        <w:t>libsqlite3.dylib</w:t>
      </w:r>
      <w:r>
        <w:t xml:space="preserve">, </w:t>
      </w:r>
      <w:r w:rsidRPr="00DA0192">
        <w:rPr>
          <w:rStyle w:val="SitecoreCodeChar"/>
        </w:rPr>
        <w:t>libstdc++.dylib</w:t>
      </w:r>
      <w:r>
        <w:t xml:space="preserve"> to the project</w:t>
      </w:r>
      <w:r w:rsidR="00687CC1">
        <w:t xml:space="preserve"> — for more details, see the </w:t>
      </w:r>
      <w:hyperlink r:id="rId29" w:anchor="recipes/xcode_help-project_editor/Articles/AddingaLibrarytoaTarget.html" w:history="1">
        <w:r w:rsidRPr="00687CC1">
          <w:t>Apple manual</w:t>
        </w:r>
      </w:hyperlink>
      <w:r w:rsidR="00687CC1">
        <w:t>.</w:t>
      </w:r>
    </w:p>
    <w:p w:rsidR="00687CC1" w:rsidRDefault="002518F3" w:rsidP="006E047F">
      <w:pPr>
        <w:numPr>
          <w:ilvl w:val="0"/>
          <w:numId w:val="9"/>
        </w:numPr>
        <w:suppressAutoHyphens/>
        <w:spacing w:before="0" w:after="240" w:line="276" w:lineRule="auto"/>
      </w:pPr>
      <w:r w:rsidRPr="008F4B39">
        <w:t xml:space="preserve">Add line </w:t>
      </w:r>
      <w:r w:rsidRPr="00687CC1">
        <w:rPr>
          <w:rStyle w:val="SitecoreCodeChar"/>
        </w:rPr>
        <w:t xml:space="preserve">- "#import &lt;SitecoreMobileSDK/SitecoreMobileSDK.h&gt;" </w:t>
      </w:r>
      <w:r w:rsidRPr="008F4B39">
        <w:t xml:space="preserve">to your project's </w:t>
      </w:r>
      <w:r w:rsidRPr="00687CC1">
        <w:rPr>
          <w:rStyle w:val="SitecoreCodeChar"/>
        </w:rPr>
        <w:t>*.pch</w:t>
      </w:r>
      <w:r w:rsidRPr="008F4B39">
        <w:t xml:space="preserve"> or </w:t>
      </w:r>
      <w:r w:rsidRPr="00687CC1">
        <w:rPr>
          <w:rStyle w:val="SitecoreCodeChar"/>
        </w:rPr>
        <w:t>GCC_PREFIX_HEADER</w:t>
      </w:r>
      <w:r w:rsidRPr="008F4B39">
        <w:t xml:space="preserve"> file</w:t>
      </w:r>
      <w:r w:rsidR="00687CC1">
        <w:t xml:space="preserve"> — for more details, </w:t>
      </w:r>
      <w:r>
        <w:t xml:space="preserve">see </w:t>
      </w:r>
      <w:hyperlink r:id="rId30" w:anchor="documentation/DeveloperTools/Reference/XcodeBuildSettingRef/1-Build_Setting_Reference/build_setting_ref.html" w:history="1">
        <w:r w:rsidRPr="00687CC1">
          <w:t>Apple manual</w:t>
        </w:r>
      </w:hyperlink>
      <w:r w:rsidR="00687CC1">
        <w:t>.</w:t>
      </w:r>
    </w:p>
    <w:p w:rsidR="0011533D" w:rsidRDefault="0011533D" w:rsidP="00687CC1">
      <w:pPr>
        <w:suppressAutoHyphens/>
        <w:spacing w:before="0" w:after="240" w:line="276" w:lineRule="auto"/>
        <w:ind w:left="720"/>
        <w:rPr>
          <w:rStyle w:val="SitecoreNoteHeaderChar"/>
        </w:rPr>
      </w:pPr>
    </w:p>
    <w:p w:rsidR="0011533D" w:rsidRDefault="0011533D" w:rsidP="00687CC1">
      <w:pPr>
        <w:suppressAutoHyphens/>
        <w:spacing w:before="0" w:after="240" w:line="276" w:lineRule="auto"/>
        <w:ind w:left="720"/>
        <w:rPr>
          <w:rStyle w:val="SitecoreNoteHeaderChar"/>
        </w:rPr>
      </w:pPr>
    </w:p>
    <w:p w:rsidR="002518F3" w:rsidRDefault="0011533D" w:rsidP="00687CC1">
      <w:pPr>
        <w:suppressAutoHyphens/>
        <w:spacing w:before="0" w:after="240" w:line="276" w:lineRule="auto"/>
        <w:ind w:left="720"/>
      </w:pPr>
      <w:r>
        <w:lastRenderedPageBreak/>
        <w:t>T</w:t>
      </w:r>
      <w:r w:rsidR="00AD7849">
        <w:t>he following snippet i</w:t>
      </w:r>
      <w:r>
        <w:t>s an example:</w:t>
      </w:r>
    </w:p>
    <w:p w:rsidR="004F74D2" w:rsidRPr="00DA33FE" w:rsidRDefault="004F74D2" w:rsidP="00DA33FE">
      <w:pPr>
        <w:shd w:val="clear" w:color="auto" w:fill="F2F2F2" w:themeFill="background1" w:themeFillShade="F2"/>
        <w:spacing w:before="0"/>
        <w:ind w:left="720"/>
        <w:rPr>
          <w:rFonts w:ascii="Courier New" w:eastAsia="Times New Roman" w:hAnsi="Courier New" w:cs="Courier New"/>
          <w:color w:val="75492C"/>
          <w:sz w:val="16"/>
          <w:szCs w:val="16"/>
        </w:rPr>
      </w:pPr>
      <w:r w:rsidRPr="00DA33FE">
        <w:rPr>
          <w:rFonts w:ascii="Courier New" w:eastAsia="Times New Roman" w:hAnsi="Courier New" w:cs="Courier New"/>
          <w:color w:val="75492C"/>
          <w:sz w:val="16"/>
          <w:szCs w:val="16"/>
        </w:rPr>
        <w:t>#ifdef __OBJC__</w:t>
      </w:r>
    </w:p>
    <w:p w:rsidR="004F74D2" w:rsidRPr="00DA33FE" w:rsidRDefault="004F74D2" w:rsidP="00DA33FE">
      <w:pPr>
        <w:shd w:val="clear" w:color="auto" w:fill="F2F2F2" w:themeFill="background1" w:themeFillShade="F2"/>
        <w:spacing w:before="0"/>
        <w:ind w:left="720"/>
        <w:rPr>
          <w:rFonts w:ascii="Courier New" w:eastAsia="Times New Roman" w:hAnsi="Courier New" w:cs="Courier New"/>
          <w:color w:val="C92D25"/>
          <w:sz w:val="16"/>
          <w:szCs w:val="16"/>
        </w:rPr>
      </w:pPr>
      <w:r w:rsidRPr="00DA33FE">
        <w:rPr>
          <w:rFonts w:ascii="Courier New" w:eastAsia="Times New Roman" w:hAnsi="Courier New" w:cs="Courier New"/>
          <w:color w:val="75492C"/>
          <w:sz w:val="16"/>
          <w:szCs w:val="16"/>
        </w:rPr>
        <w:t xml:space="preserve">#import </w:t>
      </w:r>
      <w:r w:rsidRPr="00DA33FE">
        <w:rPr>
          <w:rFonts w:ascii="Courier New" w:eastAsia="Times New Roman" w:hAnsi="Courier New" w:cs="Courier New"/>
          <w:color w:val="C92D25"/>
          <w:sz w:val="16"/>
          <w:szCs w:val="16"/>
        </w:rPr>
        <w:t>&lt;SitecoreMobileSDK/SitecoreMobileSDK.h&gt;</w:t>
      </w:r>
    </w:p>
    <w:p w:rsidR="004F74D2" w:rsidRPr="00DA33FE" w:rsidRDefault="004F74D2" w:rsidP="00DA33FE">
      <w:pPr>
        <w:shd w:val="clear" w:color="auto" w:fill="F2F2F2" w:themeFill="background1" w:themeFillShade="F2"/>
        <w:spacing w:before="0"/>
        <w:ind w:left="720"/>
        <w:rPr>
          <w:rFonts w:ascii="Courier New" w:eastAsia="Times New Roman" w:hAnsi="Courier New" w:cs="Courier New"/>
          <w:color w:val="C92D25"/>
          <w:sz w:val="16"/>
          <w:szCs w:val="16"/>
        </w:rPr>
      </w:pPr>
      <w:r w:rsidRPr="00DA33FE">
        <w:rPr>
          <w:rFonts w:ascii="Courier New" w:eastAsia="Times New Roman" w:hAnsi="Courier New" w:cs="Courier New"/>
          <w:color w:val="75492C"/>
          <w:sz w:val="16"/>
          <w:szCs w:val="16"/>
        </w:rPr>
        <w:t xml:space="preserve">#import </w:t>
      </w:r>
      <w:r w:rsidRPr="00DA33FE">
        <w:rPr>
          <w:rFonts w:ascii="Courier New" w:eastAsia="Times New Roman" w:hAnsi="Courier New" w:cs="Courier New"/>
          <w:color w:val="C92D25"/>
          <w:sz w:val="16"/>
          <w:szCs w:val="16"/>
        </w:rPr>
        <w:t>&lt;UIKit/UIKit.h&gt;</w:t>
      </w:r>
    </w:p>
    <w:p w:rsidR="004F74D2" w:rsidRPr="00DA33FE" w:rsidRDefault="004F74D2" w:rsidP="00DA33FE">
      <w:pPr>
        <w:shd w:val="clear" w:color="auto" w:fill="F2F2F2" w:themeFill="background1" w:themeFillShade="F2"/>
        <w:spacing w:before="0"/>
        <w:ind w:left="720"/>
        <w:rPr>
          <w:rFonts w:ascii="Courier New" w:eastAsia="Times New Roman" w:hAnsi="Courier New" w:cs="Courier New"/>
          <w:color w:val="C92D25"/>
          <w:sz w:val="16"/>
          <w:szCs w:val="16"/>
        </w:rPr>
      </w:pPr>
      <w:r w:rsidRPr="00DA33FE">
        <w:rPr>
          <w:rFonts w:ascii="Courier New" w:eastAsia="Times New Roman" w:hAnsi="Courier New" w:cs="Courier New"/>
          <w:color w:val="75492C"/>
          <w:sz w:val="16"/>
          <w:szCs w:val="16"/>
        </w:rPr>
        <w:t xml:space="preserve">#import </w:t>
      </w:r>
      <w:r w:rsidRPr="00DA33FE">
        <w:rPr>
          <w:rFonts w:ascii="Courier New" w:eastAsia="Times New Roman" w:hAnsi="Courier New" w:cs="Courier New"/>
          <w:color w:val="C92D25"/>
          <w:sz w:val="16"/>
          <w:szCs w:val="16"/>
        </w:rPr>
        <w:t>&lt;Foundation/Foundation.h&gt;</w:t>
      </w:r>
    </w:p>
    <w:p w:rsidR="004F74D2" w:rsidRPr="00DA33FE" w:rsidRDefault="004F74D2" w:rsidP="00DA33FE">
      <w:pPr>
        <w:shd w:val="clear" w:color="auto" w:fill="F2F2F2" w:themeFill="background1" w:themeFillShade="F2"/>
        <w:spacing w:before="0"/>
        <w:ind w:left="720"/>
        <w:rPr>
          <w:rFonts w:ascii="Courier New" w:eastAsia="Times New Roman" w:hAnsi="Courier New" w:cs="Courier New"/>
          <w:color w:val="75492C"/>
          <w:sz w:val="16"/>
          <w:szCs w:val="16"/>
        </w:rPr>
      </w:pPr>
      <w:r w:rsidRPr="00DA33FE">
        <w:rPr>
          <w:rFonts w:ascii="Courier New" w:eastAsia="Times New Roman" w:hAnsi="Courier New" w:cs="Courier New"/>
          <w:color w:val="75492C"/>
          <w:sz w:val="16"/>
          <w:szCs w:val="16"/>
        </w:rPr>
        <w:t>#endif</w:t>
      </w:r>
    </w:p>
    <w:p w:rsidR="004F74D2" w:rsidRDefault="004F74D2" w:rsidP="002518F3">
      <w:pPr>
        <w:spacing w:after="240"/>
        <w:ind w:firstLine="720"/>
      </w:pPr>
    </w:p>
    <w:p w:rsidR="002518F3" w:rsidRDefault="00ED2384" w:rsidP="002518F3">
      <w:pPr>
        <w:pStyle w:val="Heading3"/>
        <w:rPr>
          <w:lang w:eastAsia="da-DK"/>
        </w:rPr>
      </w:pPr>
      <w:bookmarkStart w:id="31" w:name="_Toc316481879"/>
      <w:bookmarkStart w:id="32" w:name="_Toc318377030"/>
      <w:r>
        <w:rPr>
          <w:lang w:eastAsia="da-DK"/>
        </w:rPr>
        <w:t>Using the</w:t>
      </w:r>
      <w:r w:rsidR="002518F3">
        <w:rPr>
          <w:lang w:eastAsia="da-DK"/>
        </w:rPr>
        <w:t xml:space="preserve"> Sitecore Mobile SDK Sample Application</w:t>
      </w:r>
      <w:bookmarkEnd w:id="31"/>
      <w:bookmarkEnd w:id="32"/>
    </w:p>
    <w:p w:rsidR="0011533D" w:rsidRDefault="0011533D" w:rsidP="0011533D">
      <w:pPr>
        <w:rPr>
          <w:lang w:eastAsia="da-DK"/>
        </w:rPr>
      </w:pPr>
      <w:r>
        <w:rPr>
          <w:lang w:eastAsia="da-DK"/>
        </w:rPr>
        <w:t>To</w:t>
      </w:r>
      <w:r w:rsidR="002518F3">
        <w:rPr>
          <w:lang w:eastAsia="da-DK"/>
        </w:rPr>
        <w:t xml:space="preserve"> </w:t>
      </w:r>
      <w:r>
        <w:rPr>
          <w:lang w:eastAsia="da-DK"/>
        </w:rPr>
        <w:t xml:space="preserve">build and use a sample application for the </w:t>
      </w:r>
      <w:r w:rsidR="002518F3">
        <w:rPr>
          <w:lang w:eastAsia="da-DK"/>
        </w:rPr>
        <w:t>Sitecore Mobile SDK framework</w:t>
      </w:r>
      <w:r>
        <w:rPr>
          <w:lang w:eastAsia="da-DK"/>
        </w:rPr>
        <w:t>:</w:t>
      </w:r>
    </w:p>
    <w:p w:rsidR="00121379" w:rsidRDefault="002518F3" w:rsidP="006E047F">
      <w:pPr>
        <w:pStyle w:val="SitecoreNumberedList"/>
        <w:numPr>
          <w:ilvl w:val="0"/>
          <w:numId w:val="22"/>
        </w:numPr>
        <w:rPr>
          <w:lang w:eastAsia="da-DK"/>
        </w:rPr>
      </w:pPr>
      <w:r>
        <w:rPr>
          <w:lang w:eastAsia="da-DK"/>
        </w:rPr>
        <w:t xml:space="preserve">Open the </w:t>
      </w:r>
      <w:r w:rsidRPr="0011533D">
        <w:rPr>
          <w:rStyle w:val="SitecoreCodeChar"/>
          <w:lang w:eastAsia="da-DK"/>
        </w:rPr>
        <w:t>SampleApp.xcodeproj</w:t>
      </w:r>
      <w:r w:rsidR="00121379">
        <w:rPr>
          <w:rStyle w:val="SitecoreCodeChar"/>
          <w:lang w:eastAsia="da-DK"/>
        </w:rPr>
        <w:t xml:space="preserve"> </w:t>
      </w:r>
      <w:r w:rsidR="00121379" w:rsidRPr="00373D8E">
        <w:t>project</w:t>
      </w:r>
      <w:r w:rsidR="00121379" w:rsidRPr="00373D8E">
        <w:rPr>
          <w:lang w:eastAsia="da-DK"/>
        </w:rPr>
        <w:t>.</w:t>
      </w:r>
    </w:p>
    <w:p w:rsidR="0011533D" w:rsidRDefault="002518F3" w:rsidP="006E047F">
      <w:pPr>
        <w:pStyle w:val="SitecoreNumberedList"/>
        <w:numPr>
          <w:ilvl w:val="0"/>
          <w:numId w:val="22"/>
        </w:numPr>
        <w:rPr>
          <w:lang w:eastAsia="da-DK"/>
        </w:rPr>
      </w:pPr>
      <w:r>
        <w:t xml:space="preserve">Drag-and-drop the </w:t>
      </w:r>
      <w:r w:rsidRPr="0011533D">
        <w:rPr>
          <w:rStyle w:val="SitecoreCodeChar"/>
        </w:rPr>
        <w:t>SitecoreMobileSDK.framework</w:t>
      </w:r>
      <w:r w:rsidR="0011533D">
        <w:t xml:space="preserve"> bundle to the project's </w:t>
      </w:r>
      <w:r w:rsidR="0011533D" w:rsidRPr="00121379">
        <w:rPr>
          <w:rStyle w:val="Emphasis"/>
        </w:rPr>
        <w:t>Frameworks</w:t>
      </w:r>
      <w:r w:rsidR="0011533D">
        <w:t xml:space="preserve"> </w:t>
      </w:r>
      <w:r>
        <w:t>source group.</w:t>
      </w:r>
    </w:p>
    <w:p w:rsidR="002518F3" w:rsidRDefault="002518F3" w:rsidP="006E047F">
      <w:pPr>
        <w:pStyle w:val="SitecoreNumberedList"/>
        <w:numPr>
          <w:ilvl w:val="0"/>
          <w:numId w:val="22"/>
        </w:numPr>
        <w:rPr>
          <w:lang w:eastAsia="da-DK"/>
        </w:rPr>
      </w:pPr>
      <w:r>
        <w:rPr>
          <w:lang w:eastAsia="da-DK"/>
        </w:rPr>
        <w:t>Build the application.</w:t>
      </w:r>
    </w:p>
    <w:p w:rsidR="002518F3" w:rsidRDefault="002518F3" w:rsidP="002518F3">
      <w:pPr>
        <w:spacing w:after="240"/>
        <w:ind w:left="360"/>
        <w:rPr>
          <w:lang w:eastAsia="da-DK"/>
        </w:rPr>
      </w:pPr>
      <w:r>
        <w:rPr>
          <w:noProof/>
        </w:rPr>
        <w:drawing>
          <wp:inline distT="0" distB="0" distL="0" distR="0" wp14:anchorId="0AB46943" wp14:editId="4636F446">
            <wp:extent cx="4860000" cy="3412800"/>
            <wp:effectExtent l="171450" t="171450" r="379095" b="359410"/>
            <wp:docPr id="15" name="Рисунок 15" descr="C:\Users\alr.DK\Desktop\Снимок экрана 2012-01-23 в 15.36.48.png\-í-+-+-+-+-¦ -ì-¦-Ç-¦-+-¦ 2012-01-23 -¦ 15.3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r.DK\Desktop\Снимок экрана 2012-01-23 в 15.36.48.png\-í-+-+-+-+-¦ -ì-¦-Ç-¦-+-¦ 2012-01-23 -¦ 15.36.4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0000" cy="34128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817171">
      <w:pPr>
        <w:pStyle w:val="Heading3"/>
        <w:rPr>
          <w:lang w:eastAsia="da-DK"/>
        </w:rPr>
      </w:pPr>
      <w:bookmarkStart w:id="33" w:name="_Toc316481880"/>
      <w:bookmarkStart w:id="34" w:name="_Toc318377031"/>
      <w:r>
        <w:rPr>
          <w:lang w:eastAsia="da-DK"/>
        </w:rPr>
        <w:t>Install</w:t>
      </w:r>
      <w:r w:rsidR="00ED2384">
        <w:rPr>
          <w:lang w:eastAsia="da-DK"/>
        </w:rPr>
        <w:t>ing</w:t>
      </w:r>
      <w:r>
        <w:rPr>
          <w:lang w:eastAsia="da-DK"/>
        </w:rPr>
        <w:t xml:space="preserve"> and Us</w:t>
      </w:r>
      <w:r w:rsidR="00817171">
        <w:rPr>
          <w:lang w:eastAsia="da-DK"/>
        </w:rPr>
        <w:t>ing</w:t>
      </w:r>
      <w:r>
        <w:rPr>
          <w:lang w:eastAsia="da-DK"/>
        </w:rPr>
        <w:t xml:space="preserve"> </w:t>
      </w:r>
      <w:r w:rsidR="006011A5">
        <w:rPr>
          <w:lang w:eastAsia="da-DK"/>
        </w:rPr>
        <w:t>the NicamApp Example P</w:t>
      </w:r>
      <w:r>
        <w:rPr>
          <w:lang w:eastAsia="da-DK"/>
        </w:rPr>
        <w:t>roject</w:t>
      </w:r>
      <w:bookmarkEnd w:id="33"/>
      <w:bookmarkEnd w:id="34"/>
    </w:p>
    <w:p w:rsidR="002518F3" w:rsidRDefault="002518F3" w:rsidP="006D14B4">
      <w:pPr>
        <w:rPr>
          <w:lang w:eastAsia="da-DK"/>
        </w:rPr>
      </w:pPr>
      <w:r w:rsidRPr="00373D8E">
        <w:rPr>
          <w:rStyle w:val="Emphasis"/>
        </w:rPr>
        <w:t>NicamApp</w:t>
      </w:r>
      <w:r>
        <w:rPr>
          <w:lang w:eastAsia="da-DK"/>
        </w:rPr>
        <w:t xml:space="preserve"> project was created to demonstrate</w:t>
      </w:r>
      <w:r w:rsidR="006D14B4">
        <w:rPr>
          <w:lang w:eastAsia="da-DK"/>
        </w:rPr>
        <w:t xml:space="preserve"> how to</w:t>
      </w:r>
      <w:r>
        <w:rPr>
          <w:lang w:eastAsia="da-DK"/>
        </w:rPr>
        <w:t xml:space="preserve"> us</w:t>
      </w:r>
      <w:r w:rsidR="006D14B4">
        <w:rPr>
          <w:lang w:eastAsia="da-DK"/>
        </w:rPr>
        <w:t>e</w:t>
      </w:r>
      <w:r>
        <w:rPr>
          <w:lang w:eastAsia="da-DK"/>
        </w:rPr>
        <w:t xml:space="preserve"> </w:t>
      </w:r>
      <w:r w:rsidR="006D14B4">
        <w:rPr>
          <w:lang w:eastAsia="da-DK"/>
        </w:rPr>
        <w:t xml:space="preserve">the </w:t>
      </w:r>
      <w:r>
        <w:rPr>
          <w:lang w:eastAsia="da-DK"/>
        </w:rPr>
        <w:t xml:space="preserve">Sitecore Mobile SDK API and Embedded browser together to retrieve </w:t>
      </w:r>
      <w:r w:rsidR="006D14B4">
        <w:rPr>
          <w:lang w:eastAsia="da-DK"/>
        </w:rPr>
        <w:t xml:space="preserve">the </w:t>
      </w:r>
      <w:r>
        <w:rPr>
          <w:lang w:eastAsia="da-DK"/>
        </w:rPr>
        <w:t xml:space="preserve">Sitecore content and present it in </w:t>
      </w:r>
      <w:r w:rsidR="006D14B4">
        <w:rPr>
          <w:lang w:eastAsia="da-DK"/>
        </w:rPr>
        <w:t xml:space="preserve">an </w:t>
      </w:r>
      <w:r>
        <w:rPr>
          <w:lang w:eastAsia="da-DK"/>
        </w:rPr>
        <w:t>iOS application.</w:t>
      </w:r>
    </w:p>
    <w:p w:rsidR="002518F3" w:rsidRDefault="002518F3" w:rsidP="002518F3">
      <w:pPr>
        <w:rPr>
          <w:lang w:eastAsia="da-DK"/>
        </w:rPr>
      </w:pPr>
      <w:r>
        <w:rPr>
          <w:noProof/>
        </w:rPr>
        <w:lastRenderedPageBreak/>
        <w:drawing>
          <wp:inline distT="0" distB="0" distL="0" distR="0" wp14:anchorId="4545FF77" wp14:editId="2966507F">
            <wp:extent cx="2105025" cy="2505075"/>
            <wp:effectExtent l="171450" t="171450" r="390525" b="371475"/>
            <wp:docPr id="24" name="Рисунок 24" descr="C:\Users\alr.DK\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r.DK\Desktop\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5378" cy="2505495"/>
                    </a:xfrm>
                    <a:prstGeom prst="rect">
                      <a:avLst/>
                    </a:prstGeom>
                    <a:ln>
                      <a:noFill/>
                    </a:ln>
                    <a:effectLst>
                      <a:outerShdw blurRad="292100" dist="139700" dir="2700000" algn="tl" rotWithShape="0">
                        <a:srgbClr val="333333">
                          <a:alpha val="65000"/>
                        </a:srgbClr>
                      </a:outerShdw>
                    </a:effectLst>
                  </pic:spPr>
                </pic:pic>
              </a:graphicData>
            </a:graphic>
          </wp:inline>
        </w:drawing>
      </w:r>
      <w:r>
        <w:rPr>
          <w:lang w:eastAsia="da-DK"/>
        </w:rPr>
        <w:t xml:space="preserve">       </w:t>
      </w:r>
      <w:r>
        <w:rPr>
          <w:noProof/>
        </w:rPr>
        <w:drawing>
          <wp:inline distT="0" distB="0" distL="0" distR="0" wp14:anchorId="552AF0ED" wp14:editId="6B69974D">
            <wp:extent cx="1104900" cy="2247900"/>
            <wp:effectExtent l="171450" t="171450" r="381000" b="361950"/>
            <wp:docPr id="44" name="Picture 44" descr="C:\Users\alr\Desktop\Архив\-í-+-+-+-+-¦ -ì-¦-Ç-¦-+-¦ 2012-02-17 -¦ 10.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r\Desktop\Архив\-í-+-+-+-+-¦ -ì-¦-Ç-¦-+-¦ 2012-02-17 -¦ 10.33.3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05554" cy="224923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rPr>
          <w:lang w:eastAsia="da-DK"/>
        </w:rPr>
      </w:pPr>
      <w:r w:rsidRPr="00373D8E">
        <w:rPr>
          <w:rStyle w:val="Emphasis"/>
        </w:rPr>
        <w:t>NicamApp</w:t>
      </w:r>
      <w:r>
        <w:rPr>
          <w:lang w:eastAsia="da-DK"/>
        </w:rPr>
        <w:t xml:space="preserve"> contains </w:t>
      </w:r>
      <w:r w:rsidRPr="00373D8E">
        <w:rPr>
          <w:rStyle w:val="SitecoreWindow"/>
        </w:rPr>
        <w:t>TabBarController</w:t>
      </w:r>
      <w:r>
        <w:rPr>
          <w:lang w:eastAsia="da-DK"/>
        </w:rPr>
        <w:t xml:space="preserve"> with site sections and embedded web browser for the site section in each tab.</w:t>
      </w:r>
    </w:p>
    <w:p w:rsidR="002518F3" w:rsidRDefault="002518F3" w:rsidP="002518F3">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lang w:eastAsia="da-DK"/>
        </w:rPr>
        <w:t xml:space="preserve">The last tab contains </w:t>
      </w:r>
      <w:r w:rsidRPr="00373D8E">
        <w:rPr>
          <w:rStyle w:val="SitecoreWindow"/>
        </w:rPr>
        <w:t>View Controller</w:t>
      </w:r>
      <w:r>
        <w:rPr>
          <w:lang w:eastAsia="da-DK"/>
        </w:rPr>
        <w:t xml:space="preserve"> and </w:t>
      </w:r>
      <w:r w:rsidRPr="00373D8E">
        <w:rPr>
          <w:rStyle w:val="SitecoreWindow"/>
        </w:rPr>
        <w:t>Table View</w:t>
      </w:r>
      <w:r>
        <w:rPr>
          <w:lang w:eastAsia="da-DK"/>
        </w:rPr>
        <w:t xml:space="preserve"> with all products of the site.</w:t>
      </w:r>
      <w:r w:rsidRPr="00EB2B1C">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518F3" w:rsidRDefault="002518F3" w:rsidP="002518F3">
      <w:pPr>
        <w:rPr>
          <w:lang w:eastAsia="da-DK"/>
        </w:rPr>
      </w:pPr>
      <w:r>
        <w:rPr>
          <w:noProof/>
        </w:rPr>
        <w:drawing>
          <wp:inline distT="0" distB="0" distL="0" distR="0" wp14:anchorId="4CDE51B1" wp14:editId="07F0E2B9">
            <wp:extent cx="2181225" cy="2600325"/>
            <wp:effectExtent l="171450" t="171450" r="390525" b="371475"/>
            <wp:docPr id="37" name="Picture 37" descr="C:\Users\alr\Desktop\Архив\-í-+-+-+-+-¦ -ì-¦-Ç-¦-+-¦ 2012-02-17 -¦ 10.2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r\Desktop\Архив\-í-+-+-+-+-¦ -ì-¦-Ç-¦-+-¦ 2012-02-17 -¦ 10.29.0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81535" cy="2600695"/>
                    </a:xfrm>
                    <a:prstGeom prst="rect">
                      <a:avLst/>
                    </a:prstGeom>
                    <a:ln>
                      <a:noFill/>
                    </a:ln>
                    <a:effectLst>
                      <a:outerShdw blurRad="292100" dist="139700" dir="2700000" algn="tl" rotWithShape="0">
                        <a:srgbClr val="333333">
                          <a:alpha val="65000"/>
                        </a:srgbClr>
                      </a:outerShdw>
                    </a:effectLst>
                  </pic:spPr>
                </pic:pic>
              </a:graphicData>
            </a:graphic>
          </wp:inline>
        </w:drawing>
      </w:r>
      <w:r>
        <w:rPr>
          <w:lang w:eastAsia="da-DK"/>
        </w:rPr>
        <w:t xml:space="preserve">        </w:t>
      </w:r>
      <w:r>
        <w:rPr>
          <w:noProof/>
        </w:rPr>
        <w:drawing>
          <wp:inline distT="0" distB="0" distL="0" distR="0" wp14:anchorId="3F368A81" wp14:editId="2A6C52A7">
            <wp:extent cx="1181100" cy="2066925"/>
            <wp:effectExtent l="171450" t="171450" r="381000" b="371475"/>
            <wp:docPr id="45" name="Picture 45" descr="C:\Users\alr\Desktop\Архив\-í-+-+-+-+-¦ -ì-¦-Ç-¦-+-¦ 2012-02-17 -¦ 10.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r\Desktop\Архив\-í-+-+-+-+-¦ -ì-¦-Ç-¦-+-¦ 2012-02-17 -¦ 10.34.0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83598" cy="2071296"/>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rPr>
          <w:lang w:eastAsia="da-DK"/>
        </w:rPr>
      </w:pPr>
      <w:r>
        <w:rPr>
          <w:lang w:eastAsia="da-DK"/>
        </w:rPr>
        <w:t>You can select one of them and view detailed information for this product in a web browser.</w:t>
      </w:r>
    </w:p>
    <w:p w:rsidR="00FB181C" w:rsidRDefault="00FB181C">
      <w:pPr>
        <w:ind w:left="1162" w:hanging="357"/>
        <w:rPr>
          <w:lang w:eastAsia="da-DK"/>
        </w:rPr>
      </w:pPr>
      <w:r>
        <w:rPr>
          <w:lang w:eastAsia="da-DK"/>
        </w:rPr>
        <w:br w:type="page"/>
      </w:r>
    </w:p>
    <w:p w:rsidR="002518F3" w:rsidRDefault="002518F3" w:rsidP="002518F3">
      <w:pPr>
        <w:rPr>
          <w:lang w:eastAsia="da-DK"/>
        </w:rPr>
      </w:pPr>
      <w:r>
        <w:rPr>
          <w:lang w:eastAsia="da-DK"/>
        </w:rPr>
        <w:lastRenderedPageBreak/>
        <w:t xml:space="preserve">To install </w:t>
      </w:r>
      <w:r w:rsidR="00FB181C">
        <w:rPr>
          <w:lang w:eastAsia="da-DK"/>
        </w:rPr>
        <w:t xml:space="preserve">the </w:t>
      </w:r>
      <w:r w:rsidRPr="00FB181C">
        <w:rPr>
          <w:rStyle w:val="SitecoreCodeChar"/>
        </w:rPr>
        <w:t>Ni</w:t>
      </w:r>
      <w:r w:rsidR="00373D8E" w:rsidRPr="00FB181C">
        <w:rPr>
          <w:rStyle w:val="SitecoreCodeChar"/>
        </w:rPr>
        <w:t>camApp</w:t>
      </w:r>
      <w:r w:rsidR="00373D8E">
        <w:rPr>
          <w:lang w:eastAsia="da-DK"/>
        </w:rPr>
        <w:t xml:space="preserve"> project</w:t>
      </w:r>
      <w:r>
        <w:rPr>
          <w:lang w:eastAsia="da-DK"/>
        </w:rPr>
        <w:t>:</w:t>
      </w:r>
    </w:p>
    <w:p w:rsidR="002518F3" w:rsidRDefault="002518F3" w:rsidP="006E047F">
      <w:pPr>
        <w:pStyle w:val="SitecoreNumberedList"/>
        <w:numPr>
          <w:ilvl w:val="0"/>
          <w:numId w:val="23"/>
        </w:numPr>
        <w:rPr>
          <w:lang w:eastAsia="da-DK"/>
        </w:rPr>
      </w:pPr>
      <w:r>
        <w:rPr>
          <w:lang w:eastAsia="da-DK"/>
        </w:rPr>
        <w:t xml:space="preserve">Open the </w:t>
      </w:r>
      <w:r w:rsidRPr="00373D8E">
        <w:rPr>
          <w:rStyle w:val="SitecoreCodeChar"/>
          <w:lang w:eastAsia="da-DK"/>
        </w:rPr>
        <w:t>NicamApp.xcodeproj</w:t>
      </w:r>
      <w:r w:rsidR="00373D8E">
        <w:rPr>
          <w:rStyle w:val="SitecoreCodeChar"/>
          <w:lang w:eastAsia="da-DK"/>
        </w:rPr>
        <w:t xml:space="preserve"> </w:t>
      </w:r>
      <w:r w:rsidR="00373D8E" w:rsidRPr="00373D8E">
        <w:t>project</w:t>
      </w:r>
      <w:r w:rsidRPr="00373D8E">
        <w:rPr>
          <w:lang w:eastAsia="da-DK"/>
        </w:rPr>
        <w:t>.</w:t>
      </w:r>
    </w:p>
    <w:p w:rsidR="002518F3" w:rsidRDefault="002518F3" w:rsidP="00373D8E">
      <w:pPr>
        <w:pStyle w:val="SitecoreNumberedList"/>
        <w:rPr>
          <w:lang w:eastAsia="da-DK"/>
        </w:rPr>
      </w:pPr>
      <w:r>
        <w:t xml:space="preserve">Drag-and-drop the </w:t>
      </w:r>
      <w:r w:rsidRPr="00373D8E">
        <w:rPr>
          <w:rStyle w:val="SitecoreCodeChar"/>
        </w:rPr>
        <w:t>SitecoreMobileSDK.framework</w:t>
      </w:r>
      <w:r w:rsidR="00373D8E">
        <w:t xml:space="preserve"> bundle to the project's </w:t>
      </w:r>
      <w:r w:rsidR="00373D8E" w:rsidRPr="00121379">
        <w:rPr>
          <w:rStyle w:val="Emphasis"/>
        </w:rPr>
        <w:t>Frameworks</w:t>
      </w:r>
      <w:r w:rsidR="00373D8E">
        <w:t xml:space="preserve"> </w:t>
      </w:r>
      <w:r>
        <w:t>source group.</w:t>
      </w:r>
    </w:p>
    <w:p w:rsidR="002518F3" w:rsidRDefault="002518F3" w:rsidP="00373D8E">
      <w:pPr>
        <w:pStyle w:val="SitecoreNumberedList"/>
        <w:rPr>
          <w:lang w:eastAsia="da-DK"/>
        </w:rPr>
      </w:pPr>
      <w:r>
        <w:rPr>
          <w:lang w:eastAsia="da-DK"/>
        </w:rPr>
        <w:t>Build the application.</w:t>
      </w:r>
    </w:p>
    <w:p w:rsidR="002518F3" w:rsidRDefault="002518F3" w:rsidP="002518F3">
      <w:pPr>
        <w:spacing w:after="240"/>
        <w:rPr>
          <w:lang w:eastAsia="da-DK"/>
        </w:rPr>
      </w:pPr>
      <w:r>
        <w:rPr>
          <w:noProof/>
        </w:rPr>
        <w:drawing>
          <wp:inline distT="0" distB="0" distL="0" distR="0" wp14:anchorId="18AB97B4" wp14:editId="09E78F5D">
            <wp:extent cx="5929200" cy="3693600"/>
            <wp:effectExtent l="171450" t="171450" r="376555" b="364490"/>
            <wp:docPr id="46" name="Picture 46" descr="C:\Users\alr\Desktop\-í-+-+-+-+-¦ -ì-¦-Ç-¦-+-¦ 2012-02-17 -¦ 10.4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r\Desktop\-í-+-+-+-+-¦ -ì-¦-Ç-¦-+-¦ 2012-02-17 -¦ 10.46.5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9200" cy="369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Pr="00156CC5" w:rsidRDefault="00747F56" w:rsidP="002518F3">
      <w:pPr>
        <w:pStyle w:val="Heading1"/>
      </w:pPr>
      <w:r>
        <w:lastRenderedPageBreak/>
        <w:br/>
      </w:r>
      <w:bookmarkStart w:id="35" w:name="_Ref318285975"/>
      <w:bookmarkStart w:id="36" w:name="_Toc318377032"/>
      <w:r>
        <w:t>Getting Started</w:t>
      </w:r>
      <w:bookmarkEnd w:id="35"/>
      <w:bookmarkEnd w:id="36"/>
    </w:p>
    <w:p w:rsidR="002518F3" w:rsidRDefault="002518F3" w:rsidP="002518F3">
      <w:r>
        <w:t xml:space="preserve">There are two primary ways of making your applications with the Sitecore Mobile SDK. If you already have a website running on Sitecore and this website is or can be optimized for mobile, the simplest option to start with is to reuse the website presentation. You can achieve this by displaying an embedded browser window inside your app, while still being able to access native device features that are typically unavailable to a normal website through a set of html and javascript APIs. To get started using this approach, refer to the </w:t>
      </w:r>
      <w:hyperlink w:anchor="_Getting_Started_with_2" w:history="1">
        <w:r w:rsidRPr="008464A5">
          <w:rPr>
            <w:rStyle w:val="Hyperlink"/>
          </w:rPr>
          <w:t>Getting Started with the Embedded Browser</w:t>
        </w:r>
      </w:hyperlink>
      <w:r>
        <w:t xml:space="preserve"> section.</w:t>
      </w:r>
    </w:p>
    <w:p w:rsidR="002518F3" w:rsidRDefault="002518F3" w:rsidP="002518F3">
      <w:r>
        <w:t xml:space="preserve">If you are familiar with Objective-C development then you might decide to code all or parts of your application using native code while still keeping the content in Sitecore to get all benefits of the Sitecore CMS. To learn more about Objective-C APIs, please refer to the </w:t>
      </w:r>
      <w:hyperlink w:anchor="_Getting_started_with_3" w:history="1">
        <w:r>
          <w:rPr>
            <w:rStyle w:val="Hyperlink"/>
          </w:rPr>
          <w:t>Getting Started with the Web API service</w:t>
        </w:r>
      </w:hyperlink>
      <w:r>
        <w:t xml:space="preserve"> section.</w:t>
      </w:r>
    </w:p>
    <w:p w:rsidR="002518F3" w:rsidRDefault="002518F3" w:rsidP="002518F3">
      <w:r>
        <w:t xml:space="preserve">And of course there’s plenty of room in between – you can use native code and UI elements for parts of the screen, such as standard navigational elements like tab bar and nav bar, while continuing to use the embedded browser to display your content. For an example of this approach, please refer to the </w:t>
      </w:r>
      <w:hyperlink w:anchor="_Combining_the_Use_1" w:history="1">
        <w:r w:rsidRPr="004A37F7">
          <w:rPr>
            <w:rStyle w:val="Hyperlink"/>
          </w:rPr>
          <w:t>Combining the Use of the Embedded Browser and WebAPI Service</w:t>
        </w:r>
      </w:hyperlink>
      <w:r>
        <w:t xml:space="preserve"> section.</w:t>
      </w:r>
    </w:p>
    <w:p w:rsidR="002518F3" w:rsidRDefault="002518F3" w:rsidP="002518F3"/>
    <w:p w:rsidR="002518F3" w:rsidRDefault="002518F3" w:rsidP="002518F3"/>
    <w:p w:rsidR="002518F3" w:rsidRDefault="002518F3" w:rsidP="002518F3">
      <w:pPr>
        <w:ind w:left="1162" w:hanging="357"/>
        <w:rPr>
          <w:rFonts w:eastAsiaTheme="majorEastAsia" w:cstheme="majorBidi"/>
          <w:b/>
          <w:bCs/>
          <w:sz w:val="28"/>
          <w:szCs w:val="26"/>
        </w:rPr>
      </w:pPr>
      <w:bookmarkStart w:id="37" w:name="_Getting_Started_with"/>
      <w:bookmarkStart w:id="38" w:name="_Toc314052721"/>
      <w:bookmarkEnd w:id="37"/>
      <w:r>
        <w:br w:type="page"/>
      </w:r>
    </w:p>
    <w:p w:rsidR="002518F3" w:rsidRDefault="002518F3" w:rsidP="002518F3">
      <w:pPr>
        <w:pStyle w:val="Heading2"/>
        <w:spacing w:after="240"/>
      </w:pPr>
      <w:bookmarkStart w:id="39" w:name="_Getting_Started_with_2"/>
      <w:bookmarkStart w:id="40" w:name="_Toc316481882"/>
      <w:bookmarkStart w:id="41" w:name="_Toc318377033"/>
      <w:bookmarkEnd w:id="39"/>
      <w:r>
        <w:lastRenderedPageBreak/>
        <w:t>Getting Started with the Embedded Browser</w:t>
      </w:r>
      <w:bookmarkEnd w:id="38"/>
      <w:bookmarkEnd w:id="40"/>
      <w:bookmarkEnd w:id="41"/>
    </w:p>
    <w:p w:rsidR="002518F3" w:rsidRDefault="002518F3" w:rsidP="002518F3">
      <w:r w:rsidRPr="000D7766">
        <w:t>Sitecore</w:t>
      </w:r>
      <w:r>
        <w:t xml:space="preserve"> </w:t>
      </w:r>
      <w:r w:rsidRPr="000D7766">
        <w:t>Mobile</w:t>
      </w:r>
      <w:r>
        <w:t xml:space="preserve"> </w:t>
      </w:r>
      <w:r w:rsidRPr="000D7766">
        <w:t xml:space="preserve">SDK contains the </w:t>
      </w:r>
      <w:r w:rsidRPr="00D221BB">
        <w:rPr>
          <w:color w:val="DE6C36" w:themeColor="accent3"/>
        </w:rPr>
        <w:t xml:space="preserve">SCWebView </w:t>
      </w:r>
      <w:r>
        <w:t>classes that extend</w:t>
      </w:r>
      <w:r w:rsidRPr="000D7766">
        <w:t xml:space="preserve"> WebView with additional futures like sharing via twitter or left-right swipes etc., see </w:t>
      </w:r>
      <w:hyperlink w:anchor="_Enhanced_WebView_reference" w:history="1">
        <w:r w:rsidRPr="008B62FE">
          <w:rPr>
            <w:rStyle w:val="Hyperlink"/>
          </w:rPr>
          <w:t>Enhances WebView Reference</w:t>
        </w:r>
      </w:hyperlink>
      <w:r>
        <w:t xml:space="preserve"> for details. All methods of the </w:t>
      </w:r>
      <w:r w:rsidRPr="00D221BB">
        <w:rPr>
          <w:color w:val="DE6C36" w:themeColor="accent3"/>
        </w:rPr>
        <w:t xml:space="preserve">SCWebView </w:t>
      </w:r>
      <w:r w:rsidR="00D463C8">
        <w:t>class are</w:t>
      </w:r>
      <w:r w:rsidRPr="000D7766">
        <w:t xml:space="preserve"> similar to </w:t>
      </w:r>
      <w:r w:rsidRPr="00D221BB">
        <w:rPr>
          <w:color w:val="DE6C36" w:themeColor="accent3"/>
        </w:rPr>
        <w:t>UIWebView</w:t>
      </w:r>
      <w:r w:rsidRPr="000D7766">
        <w:t>, so it can be used in the same way.</w:t>
      </w:r>
    </w:p>
    <w:p w:rsidR="002518F3" w:rsidRDefault="002518F3" w:rsidP="002518F3">
      <w:pPr>
        <w:spacing w:after="240"/>
      </w:pPr>
      <w:r w:rsidRPr="00840DC2">
        <w:rPr>
          <w:u w:val="single"/>
        </w:rPr>
        <w:t>Example</w:t>
      </w:r>
      <w:r>
        <w:t>:</w:t>
      </w:r>
    </w:p>
    <w:p w:rsidR="002518F3" w:rsidRPr="00921EE0" w:rsidRDefault="002518F3" w:rsidP="006A0FBD">
      <w:pPr>
        <w:pStyle w:val="SitecoreCodeSample"/>
      </w:pPr>
      <w:r w:rsidRPr="00921EE0">
        <w:t>-(</w:t>
      </w:r>
      <w:r w:rsidRPr="00921EE0">
        <w:rPr>
          <w:color w:val="B51FA2"/>
        </w:rPr>
        <w:t>void</w:t>
      </w:r>
      <w:r w:rsidRPr="00921EE0">
        <w:t>)viewDidLoad</w:t>
      </w:r>
    </w:p>
    <w:p w:rsidR="002518F3" w:rsidRPr="00921EE0" w:rsidRDefault="002518F3" w:rsidP="006A0FBD">
      <w:pPr>
        <w:pStyle w:val="SitecoreCodeSample"/>
      </w:pPr>
      <w:r w:rsidRPr="00921EE0">
        <w:t>{</w:t>
      </w:r>
    </w:p>
    <w:p w:rsidR="002518F3" w:rsidRPr="00921EE0" w:rsidRDefault="002518F3" w:rsidP="006A0FBD">
      <w:pPr>
        <w:pStyle w:val="SitecoreCodeSample"/>
        <w:rPr>
          <w:color w:val="3F1281"/>
        </w:rPr>
      </w:pPr>
      <w:r>
        <w:rPr>
          <w:color w:val="000000"/>
        </w:rPr>
        <w:t>    [</w:t>
      </w:r>
      <w:r w:rsidRPr="00921EE0">
        <w:rPr>
          <w:color w:val="B51FA2"/>
        </w:rPr>
        <w:t>super</w:t>
      </w:r>
      <w:r w:rsidRPr="00921EE0">
        <w:rPr>
          <w:color w:val="000000"/>
        </w:rPr>
        <w:t xml:space="preserve"> </w:t>
      </w:r>
      <w:r w:rsidRPr="00921EE0">
        <w:rPr>
          <w:color w:val="3F1281"/>
        </w:rPr>
        <w:t>viewDidLoad</w:t>
      </w:r>
      <w:r w:rsidRPr="00921EE0">
        <w:rPr>
          <w:color w:val="000000"/>
        </w:rPr>
        <w:t>];</w:t>
      </w:r>
    </w:p>
    <w:p w:rsidR="002518F3" w:rsidRPr="00921EE0" w:rsidRDefault="002518F3" w:rsidP="006A0FBD">
      <w:pPr>
        <w:pStyle w:val="SitecoreCodeSample"/>
        <w:rPr>
          <w:sz w:val="20"/>
        </w:rPr>
      </w:pPr>
      <w:r w:rsidRPr="00921EE0">
        <w:rPr>
          <w:sz w:val="20"/>
        </w:rPr>
        <w:t>    </w:t>
      </w:r>
    </w:p>
    <w:p w:rsidR="002518F3" w:rsidRPr="00921EE0" w:rsidRDefault="002518F3" w:rsidP="006A0FBD">
      <w:pPr>
        <w:pStyle w:val="SitecoreCodeSample"/>
        <w:rPr>
          <w:color w:val="7035A9"/>
        </w:rPr>
      </w:pPr>
      <w:r w:rsidRPr="00921EE0">
        <w:rPr>
          <w:color w:val="000000"/>
        </w:rPr>
        <w:t xml:space="preserve">    </w:t>
      </w:r>
      <w:r w:rsidRPr="00921EE0">
        <w:rPr>
          <w:color w:val="7035A9"/>
        </w:rPr>
        <w:t>SCWebView</w:t>
      </w:r>
      <w:r w:rsidRPr="00921EE0">
        <w:rPr>
          <w:color w:val="000000"/>
        </w:rPr>
        <w:t>* webView = [[</w:t>
      </w:r>
      <w:r w:rsidRPr="00921EE0">
        <w:rPr>
          <w:color w:val="7035A9"/>
        </w:rPr>
        <w:t>SCWebView</w:t>
      </w:r>
      <w:r w:rsidRPr="00921EE0">
        <w:rPr>
          <w:color w:val="000000"/>
        </w:rPr>
        <w:t xml:space="preserve"> </w:t>
      </w:r>
      <w:r w:rsidRPr="00921EE0">
        <w:rPr>
          <w:color w:val="3F1281"/>
        </w:rPr>
        <w:t>alloc</w:t>
      </w:r>
      <w:r w:rsidRPr="00921EE0">
        <w:rPr>
          <w:color w:val="000000"/>
        </w:rPr>
        <w:t xml:space="preserve">] </w:t>
      </w:r>
      <w:r w:rsidRPr="00921EE0">
        <w:rPr>
          <w:color w:val="3F1281"/>
        </w:rPr>
        <w:t>initWithFrame</w:t>
      </w:r>
      <w:r w:rsidRPr="00921EE0">
        <w:rPr>
          <w:color w:val="000000"/>
        </w:rPr>
        <w:t xml:space="preserve">: </w:t>
      </w:r>
      <w:r w:rsidRPr="00921EE0">
        <w:rPr>
          <w:color w:val="B51FA2"/>
        </w:rPr>
        <w:t>self</w:t>
      </w:r>
      <w:r w:rsidRPr="00921EE0">
        <w:rPr>
          <w:color w:val="000000"/>
        </w:rPr>
        <w:t>.</w:t>
      </w:r>
      <w:r w:rsidRPr="00921EE0">
        <w:rPr>
          <w:color w:val="7035A9"/>
        </w:rPr>
        <w:t>view</w:t>
      </w:r>
      <w:r w:rsidRPr="00921EE0">
        <w:rPr>
          <w:color w:val="000000"/>
        </w:rPr>
        <w:t>.</w:t>
      </w:r>
      <w:r w:rsidRPr="00921EE0">
        <w:rPr>
          <w:color w:val="7035A9"/>
        </w:rPr>
        <w:t>bounds</w:t>
      </w:r>
      <w:r w:rsidRPr="00921EE0">
        <w:rPr>
          <w:color w:val="000000"/>
        </w:rPr>
        <w:t>];</w:t>
      </w:r>
    </w:p>
    <w:p w:rsidR="002518F3" w:rsidRPr="00921EE0" w:rsidRDefault="002518F3" w:rsidP="006A0FBD">
      <w:pPr>
        <w:pStyle w:val="SitecoreCodeSample"/>
        <w:rPr>
          <w:color w:val="3F1281"/>
        </w:rPr>
      </w:pPr>
      <w:r w:rsidRPr="00921EE0">
        <w:rPr>
          <w:color w:val="000000"/>
        </w:rPr>
        <w:t>    webView.</w:t>
      </w:r>
      <w:r w:rsidRPr="00921EE0">
        <w:rPr>
          <w:color w:val="7035A9"/>
        </w:rPr>
        <w:t>autoresizingMask</w:t>
      </w:r>
      <w:r w:rsidRPr="00921EE0">
        <w:rPr>
          <w:color w:val="000000"/>
        </w:rPr>
        <w:t xml:space="preserve"> = </w:t>
      </w:r>
      <w:r w:rsidRPr="00921EE0">
        <w:rPr>
          <w:color w:val="3F1281"/>
        </w:rPr>
        <w:t>UIViewAutoresizingFlexibleWidth</w:t>
      </w:r>
      <w:r w:rsidRPr="00921EE0">
        <w:rPr>
          <w:color w:val="000000"/>
        </w:rPr>
        <w:t xml:space="preserve"> | </w:t>
      </w:r>
      <w:r w:rsidRPr="00921EE0">
        <w:rPr>
          <w:color w:val="3F1281"/>
        </w:rPr>
        <w:t>UIViewAutoresizingFlexibleHeight</w:t>
      </w:r>
      <w:r w:rsidRPr="00921EE0">
        <w:rPr>
          <w:color w:val="000000"/>
        </w:rPr>
        <w:t>;</w:t>
      </w:r>
    </w:p>
    <w:p w:rsidR="002518F3" w:rsidRPr="00921EE0" w:rsidRDefault="002518F3" w:rsidP="006A0FBD">
      <w:pPr>
        <w:pStyle w:val="SitecoreCodeSample"/>
        <w:rPr>
          <w:color w:val="C92D25"/>
        </w:rPr>
      </w:pPr>
      <w:r w:rsidRPr="00921EE0">
        <w:rPr>
          <w:color w:val="000000"/>
        </w:rPr>
        <w:t xml:space="preserve">    </w:t>
      </w:r>
      <w:r w:rsidRPr="00921EE0">
        <w:rPr>
          <w:color w:val="7035A9"/>
        </w:rPr>
        <w:t>NSURL</w:t>
      </w:r>
      <w:r w:rsidRPr="00921EE0">
        <w:rPr>
          <w:color w:val="000000"/>
        </w:rPr>
        <w:t>* url = [</w:t>
      </w:r>
      <w:r w:rsidRPr="00921EE0">
        <w:rPr>
          <w:color w:val="7035A9"/>
        </w:rPr>
        <w:t>NSURL</w:t>
      </w:r>
      <w:r w:rsidRPr="00921EE0">
        <w:rPr>
          <w:color w:val="000000"/>
        </w:rPr>
        <w:t xml:space="preserve"> </w:t>
      </w:r>
      <w:r w:rsidRPr="00921EE0">
        <w:rPr>
          <w:color w:val="3F1281"/>
        </w:rPr>
        <w:t>URLWithString</w:t>
      </w:r>
      <w:r w:rsidRPr="00921EE0">
        <w:rPr>
          <w:color w:val="000000"/>
        </w:rPr>
        <w:t xml:space="preserve">: </w:t>
      </w:r>
      <w:r w:rsidRPr="00921EE0">
        <w:rPr>
          <w:color w:val="C92D25"/>
        </w:rPr>
        <w:t>@"</w:t>
      </w:r>
      <w:hyperlink r:id="rId37" w:history="1">
        <w:r w:rsidRPr="00921EE0">
          <w:rPr>
            <w:rStyle w:val="Hyperlink"/>
            <w:rFonts w:ascii="Menlo" w:eastAsia="Times New Roman" w:hAnsi="Menlo"/>
            <w:szCs w:val="20"/>
          </w:rPr>
          <w:t>http://mobilesdk.sc-demo.net/</w:t>
        </w:r>
      </w:hyperlink>
      <w:r w:rsidRPr="00921EE0">
        <w:rPr>
          <w:color w:val="C92D25"/>
        </w:rPr>
        <w:t>"</w:t>
      </w:r>
      <w:r w:rsidRPr="00921EE0">
        <w:rPr>
          <w:color w:val="000000"/>
        </w:rPr>
        <w:t>];</w:t>
      </w:r>
    </w:p>
    <w:p w:rsidR="002518F3" w:rsidRPr="00921EE0" w:rsidRDefault="002518F3" w:rsidP="006A0FBD">
      <w:pPr>
        <w:pStyle w:val="SitecoreCodeSample"/>
      </w:pPr>
      <w:r w:rsidRPr="00921EE0">
        <w:t xml:space="preserve">    [webView </w:t>
      </w:r>
      <w:r w:rsidRPr="00921EE0">
        <w:rPr>
          <w:color w:val="3F1281"/>
        </w:rPr>
        <w:t>loadURL</w:t>
      </w:r>
      <w:r w:rsidRPr="00921EE0">
        <w:t>: url];</w:t>
      </w:r>
    </w:p>
    <w:p w:rsidR="002518F3" w:rsidRPr="00921EE0" w:rsidRDefault="002518F3" w:rsidP="006A0FBD">
      <w:pPr>
        <w:pStyle w:val="SitecoreCodeSample"/>
      </w:pPr>
      <w:r w:rsidRPr="00921EE0">
        <w:t>    [</w:t>
      </w:r>
      <w:r w:rsidRPr="00921EE0">
        <w:rPr>
          <w:color w:val="B51FA2"/>
        </w:rPr>
        <w:t>self</w:t>
      </w:r>
      <w:r w:rsidRPr="00921EE0">
        <w:t>.</w:t>
      </w:r>
      <w:r w:rsidRPr="00921EE0">
        <w:rPr>
          <w:color w:val="7035A9"/>
        </w:rPr>
        <w:t>view</w:t>
      </w:r>
      <w:r w:rsidRPr="00921EE0">
        <w:t xml:space="preserve"> </w:t>
      </w:r>
      <w:r w:rsidRPr="00921EE0">
        <w:rPr>
          <w:color w:val="3F1281"/>
        </w:rPr>
        <w:t>addSubview</w:t>
      </w:r>
      <w:r w:rsidRPr="00921EE0">
        <w:t>: webView];</w:t>
      </w:r>
    </w:p>
    <w:p w:rsidR="002518F3" w:rsidRPr="00921EE0" w:rsidRDefault="002518F3" w:rsidP="006A0FBD">
      <w:pPr>
        <w:pStyle w:val="SitecoreCodeSample"/>
      </w:pPr>
      <w:r w:rsidRPr="00921EE0">
        <w:t>}</w:t>
      </w:r>
    </w:p>
    <w:p w:rsidR="002518F3" w:rsidRDefault="002518F3" w:rsidP="002518F3">
      <w:r>
        <w:t xml:space="preserve">That's all, it is ready to use. Any site displayed with </w:t>
      </w:r>
      <w:r w:rsidRPr="00921EE0">
        <w:rPr>
          <w:color w:val="DE6C36" w:themeColor="accent3"/>
        </w:rPr>
        <w:t>SCWebView</w:t>
      </w:r>
      <w:r>
        <w:t xml:space="preserve"> can use WebView Enhances like left-right swipes. For example if you want to open "http://ws-alr.dk.sitecore.net/Nicam.aspx" url on the right swipe and "http://ws-alr.dk.sitecore.net/Products.aspx" - on the left. All what you need to turn on swiping is add to such links to your web page:</w:t>
      </w:r>
    </w:p>
    <w:p w:rsidR="002518F3" w:rsidRPr="00921EE0" w:rsidRDefault="002518F3" w:rsidP="002518F3">
      <w:pPr>
        <w:spacing w:before="0"/>
        <w:rPr>
          <w:rFonts w:ascii="Menlo" w:eastAsia="Times New Roman" w:hAnsi="Menlo"/>
          <w:color w:val="B51FA2"/>
          <w:szCs w:val="20"/>
        </w:rPr>
      </w:pPr>
      <w:r w:rsidRPr="00921EE0">
        <w:rPr>
          <w:rFonts w:ascii="Menlo" w:eastAsia="Times New Roman" w:hAnsi="Menlo"/>
          <w:color w:val="B51FA2"/>
          <w:szCs w:val="20"/>
        </w:rPr>
        <w:t>&lt;html&gt;</w:t>
      </w:r>
    </w:p>
    <w:p w:rsidR="002518F3" w:rsidRPr="00921EE0" w:rsidRDefault="002518F3" w:rsidP="002518F3">
      <w:pPr>
        <w:spacing w:before="0"/>
        <w:rPr>
          <w:rFonts w:ascii="Menlo" w:eastAsia="Times New Roman" w:hAnsi="Menlo"/>
          <w:color w:val="B51FA2"/>
          <w:szCs w:val="20"/>
        </w:rPr>
      </w:pPr>
      <w:r w:rsidRPr="00921EE0">
        <w:rPr>
          <w:rFonts w:ascii="Menlo" w:eastAsia="Times New Roman" w:hAnsi="Menlo"/>
          <w:color w:val="B51FA2"/>
          <w:szCs w:val="20"/>
        </w:rPr>
        <w:t>&lt;head&gt;</w:t>
      </w:r>
    </w:p>
    <w:p w:rsidR="002518F3" w:rsidRPr="00921EE0" w:rsidRDefault="002518F3" w:rsidP="002518F3">
      <w:pPr>
        <w:spacing w:before="0"/>
        <w:rPr>
          <w:rFonts w:ascii="Menlo" w:eastAsia="Times New Roman" w:hAnsi="Menlo"/>
          <w:color w:val="3618FE"/>
          <w:szCs w:val="20"/>
        </w:rPr>
      </w:pPr>
      <w:r w:rsidRPr="00921EE0">
        <w:rPr>
          <w:rFonts w:ascii="Menlo" w:eastAsia="Times New Roman" w:hAnsi="Menlo"/>
          <w:color w:val="000000"/>
          <w:szCs w:val="20"/>
        </w:rPr>
        <w:t xml:space="preserve">    </w:t>
      </w:r>
      <w:r w:rsidRPr="00921EE0">
        <w:rPr>
          <w:rFonts w:ascii="Menlo" w:eastAsia="Times New Roman" w:hAnsi="Menlo"/>
          <w:color w:val="B51FA2"/>
          <w:szCs w:val="20"/>
        </w:rPr>
        <w:t xml:space="preserve">&lt;link </w:t>
      </w:r>
      <w:r w:rsidRPr="00921EE0">
        <w:rPr>
          <w:rFonts w:ascii="Menlo" w:eastAsia="Times New Roman" w:hAnsi="Menlo"/>
          <w:color w:val="937F37"/>
          <w:szCs w:val="20"/>
        </w:rPr>
        <w:t>rel</w:t>
      </w:r>
      <w:r w:rsidRPr="00921EE0">
        <w:rPr>
          <w:rFonts w:ascii="Menlo" w:eastAsia="Times New Roman" w:hAnsi="Menlo"/>
          <w:color w:val="B51FA2"/>
          <w:szCs w:val="20"/>
        </w:rPr>
        <w:t>=</w:t>
      </w:r>
      <w:r w:rsidRPr="00921EE0">
        <w:rPr>
          <w:rFonts w:ascii="Menlo" w:eastAsia="Times New Roman" w:hAnsi="Menlo"/>
          <w:color w:val="C92D25"/>
          <w:szCs w:val="20"/>
        </w:rPr>
        <w:t>"scm-forward"</w:t>
      </w:r>
      <w:r w:rsidRPr="00921EE0">
        <w:rPr>
          <w:rFonts w:ascii="Menlo" w:eastAsia="Times New Roman" w:hAnsi="Menlo"/>
          <w:color w:val="B51FA2"/>
          <w:szCs w:val="20"/>
        </w:rPr>
        <w:t xml:space="preserve"> </w:t>
      </w:r>
      <w:r w:rsidRPr="00921EE0">
        <w:rPr>
          <w:rFonts w:ascii="Menlo" w:eastAsia="Times New Roman" w:hAnsi="Menlo"/>
          <w:color w:val="937F37"/>
          <w:szCs w:val="20"/>
        </w:rPr>
        <w:t>href</w:t>
      </w:r>
      <w:r w:rsidRPr="00921EE0">
        <w:rPr>
          <w:rFonts w:ascii="Menlo" w:eastAsia="Times New Roman" w:hAnsi="Menlo"/>
          <w:color w:val="B51FA2"/>
          <w:szCs w:val="20"/>
        </w:rPr>
        <w:t>=</w:t>
      </w:r>
      <w:r w:rsidRPr="00921EE0">
        <w:rPr>
          <w:rFonts w:ascii="Menlo" w:eastAsia="Times New Roman" w:hAnsi="Menlo"/>
          <w:color w:val="C92D25"/>
          <w:szCs w:val="20"/>
        </w:rPr>
        <w:t>"</w:t>
      </w:r>
      <w:hyperlink r:id="rId38" w:history="1">
        <w:r w:rsidRPr="00921EE0">
          <w:rPr>
            <w:rStyle w:val="Hyperlink"/>
            <w:rFonts w:ascii="Menlo" w:eastAsia="Times New Roman" w:hAnsi="Menlo"/>
            <w:color w:val="3618FE"/>
            <w:szCs w:val="20"/>
          </w:rPr>
          <w:t>http://ws-alr.dk.sitecore.net/Nicam.aspx</w:t>
        </w:r>
      </w:hyperlink>
      <w:r w:rsidRPr="00921EE0">
        <w:rPr>
          <w:rFonts w:ascii="Menlo" w:eastAsia="Times New Roman" w:hAnsi="Menlo"/>
          <w:color w:val="C92D25"/>
          <w:szCs w:val="20"/>
        </w:rPr>
        <w:t>"</w:t>
      </w:r>
      <w:r w:rsidRPr="00921EE0">
        <w:rPr>
          <w:rFonts w:ascii="Menlo" w:eastAsia="Times New Roman" w:hAnsi="Menlo"/>
          <w:color w:val="B51FA2"/>
          <w:szCs w:val="20"/>
        </w:rPr>
        <w:t xml:space="preserve"> /&gt;</w:t>
      </w:r>
    </w:p>
    <w:p w:rsidR="002518F3" w:rsidRPr="00921EE0" w:rsidRDefault="002518F3" w:rsidP="002518F3">
      <w:pPr>
        <w:spacing w:before="0"/>
        <w:rPr>
          <w:rFonts w:ascii="Menlo" w:eastAsia="Times New Roman" w:hAnsi="Menlo"/>
          <w:color w:val="B51FA2"/>
          <w:szCs w:val="20"/>
        </w:rPr>
      </w:pPr>
      <w:r w:rsidRPr="00921EE0">
        <w:rPr>
          <w:rFonts w:ascii="Menlo" w:eastAsia="Times New Roman" w:hAnsi="Menlo"/>
          <w:color w:val="000000"/>
          <w:szCs w:val="20"/>
        </w:rPr>
        <w:t xml:space="preserve">    </w:t>
      </w:r>
      <w:r w:rsidRPr="00921EE0">
        <w:rPr>
          <w:rFonts w:ascii="Menlo" w:eastAsia="Times New Roman" w:hAnsi="Menlo"/>
          <w:color w:val="B51FA2"/>
          <w:szCs w:val="20"/>
        </w:rPr>
        <w:t xml:space="preserve">&lt;link </w:t>
      </w:r>
      <w:r w:rsidRPr="00921EE0">
        <w:rPr>
          <w:rFonts w:ascii="Menlo" w:eastAsia="Times New Roman" w:hAnsi="Menlo"/>
          <w:color w:val="937F37"/>
          <w:szCs w:val="20"/>
        </w:rPr>
        <w:t>rel</w:t>
      </w:r>
      <w:r w:rsidRPr="00921EE0">
        <w:rPr>
          <w:rFonts w:ascii="Menlo" w:eastAsia="Times New Roman" w:hAnsi="Menlo"/>
          <w:color w:val="B51FA2"/>
          <w:szCs w:val="20"/>
        </w:rPr>
        <w:t>=</w:t>
      </w:r>
      <w:r w:rsidRPr="00921EE0">
        <w:rPr>
          <w:rFonts w:ascii="Menlo" w:eastAsia="Times New Roman" w:hAnsi="Menlo"/>
          <w:color w:val="C92D25"/>
          <w:szCs w:val="20"/>
        </w:rPr>
        <w:t>"scm-back"</w:t>
      </w:r>
      <w:r w:rsidRPr="00921EE0">
        <w:rPr>
          <w:rFonts w:ascii="Menlo" w:eastAsia="Times New Roman" w:hAnsi="Menlo"/>
          <w:color w:val="B51FA2"/>
          <w:szCs w:val="20"/>
        </w:rPr>
        <w:t xml:space="preserve">    </w:t>
      </w:r>
      <w:r w:rsidRPr="00921EE0">
        <w:rPr>
          <w:rFonts w:ascii="Menlo" w:eastAsia="Times New Roman" w:hAnsi="Menlo"/>
          <w:color w:val="937F37"/>
          <w:szCs w:val="20"/>
        </w:rPr>
        <w:t>href</w:t>
      </w:r>
      <w:r w:rsidRPr="00921EE0">
        <w:rPr>
          <w:rFonts w:ascii="Menlo" w:eastAsia="Times New Roman" w:hAnsi="Menlo"/>
          <w:color w:val="B51FA2"/>
          <w:szCs w:val="20"/>
        </w:rPr>
        <w:t>=</w:t>
      </w:r>
      <w:r w:rsidRPr="00921EE0">
        <w:rPr>
          <w:rFonts w:ascii="Menlo" w:eastAsia="Times New Roman" w:hAnsi="Menlo"/>
          <w:color w:val="C92D25"/>
          <w:szCs w:val="20"/>
        </w:rPr>
        <w:t>"</w:t>
      </w:r>
      <w:hyperlink r:id="rId39" w:history="1">
        <w:r w:rsidRPr="00921EE0">
          <w:rPr>
            <w:rStyle w:val="Hyperlink"/>
            <w:rFonts w:ascii="Menlo" w:eastAsia="Times New Roman" w:hAnsi="Menlo"/>
            <w:color w:val="3618FE"/>
            <w:szCs w:val="20"/>
          </w:rPr>
          <w:t>http://ws-alr.dk.sitecore.net/Products.aspx</w:t>
        </w:r>
      </w:hyperlink>
      <w:r w:rsidRPr="00921EE0">
        <w:rPr>
          <w:rFonts w:ascii="Menlo" w:eastAsia="Times New Roman" w:hAnsi="Menlo"/>
          <w:color w:val="C92D25"/>
          <w:szCs w:val="20"/>
        </w:rPr>
        <w:t>"</w:t>
      </w:r>
      <w:r w:rsidRPr="00921EE0">
        <w:rPr>
          <w:rFonts w:ascii="Menlo" w:eastAsia="Times New Roman" w:hAnsi="Menlo"/>
          <w:color w:val="B51FA2"/>
          <w:szCs w:val="20"/>
        </w:rPr>
        <w:t xml:space="preserve"> /&gt;</w:t>
      </w:r>
    </w:p>
    <w:p w:rsidR="002518F3" w:rsidRDefault="002518F3" w:rsidP="002518F3">
      <w:pPr>
        <w:rPr>
          <w:rFonts w:ascii="Menlo" w:eastAsia="Times New Roman" w:hAnsi="Menlo"/>
          <w:color w:val="B51FA2"/>
          <w:sz w:val="17"/>
          <w:szCs w:val="17"/>
        </w:rPr>
      </w:pPr>
    </w:p>
    <w:p w:rsidR="002518F3" w:rsidRDefault="002518F3" w:rsidP="002518F3">
      <w:r>
        <w:t xml:space="preserve">Now swiping is ready to use. Also if you need “back” and “forward” browser's navigation controls, use </w:t>
      </w:r>
      <w:r w:rsidRPr="00921EE0">
        <w:rPr>
          <w:color w:val="DE6C36" w:themeColor="accent3"/>
        </w:rPr>
        <w:t>SCWebBrowser</w:t>
      </w:r>
      <w:r>
        <w:t xml:space="preserve"> instead of </w:t>
      </w:r>
      <w:r w:rsidRPr="00921EE0">
        <w:rPr>
          <w:color w:val="DE6C36" w:themeColor="accent3"/>
        </w:rPr>
        <w:t>SCWebView</w:t>
      </w:r>
      <w:r>
        <w:t>, it has a similar API's interface, but contains additional navigation controls.</w:t>
      </w:r>
    </w:p>
    <w:p w:rsidR="002518F3" w:rsidRPr="000D7766" w:rsidRDefault="002518F3" w:rsidP="002518F3">
      <w:pPr>
        <w:rPr>
          <w:rFonts w:asciiTheme="majorHAnsi" w:hAnsiTheme="majorHAnsi"/>
        </w:rPr>
      </w:pPr>
      <w:r>
        <w:t xml:space="preserve">For the comprehensive list of the features available through the embedded WebView, please refer to the </w:t>
      </w:r>
      <w:hyperlink w:anchor="_Enhanced_WebView_reference" w:history="1">
        <w:r w:rsidRPr="007529C0">
          <w:rPr>
            <w:rStyle w:val="Hyperlink"/>
          </w:rPr>
          <w:t xml:space="preserve"> Enhanced WebView reference</w:t>
        </w:r>
      </w:hyperlink>
      <w:r>
        <w:t xml:space="preserve"> section.</w:t>
      </w:r>
    </w:p>
    <w:p w:rsidR="002518F3" w:rsidRDefault="002518F3" w:rsidP="002518F3">
      <w:pPr>
        <w:rPr>
          <w:lang w:eastAsia="da-DK"/>
        </w:rPr>
      </w:pPr>
    </w:p>
    <w:p w:rsidR="002518F3" w:rsidRDefault="002518F3" w:rsidP="002518F3">
      <w:pPr>
        <w:rPr>
          <w:lang w:eastAsia="da-DK"/>
        </w:rPr>
      </w:pPr>
    </w:p>
    <w:p w:rsidR="002518F3" w:rsidRDefault="002518F3" w:rsidP="002518F3">
      <w:pPr>
        <w:ind w:left="1162" w:hanging="357"/>
        <w:rPr>
          <w:rFonts w:eastAsiaTheme="majorEastAsia" w:cstheme="majorBidi"/>
          <w:b/>
          <w:bCs/>
          <w:sz w:val="28"/>
          <w:szCs w:val="26"/>
        </w:rPr>
      </w:pPr>
      <w:bookmarkStart w:id="42" w:name="_Getting_Started_with_1"/>
      <w:bookmarkStart w:id="43" w:name="_Toc314052722"/>
      <w:bookmarkEnd w:id="42"/>
      <w:r>
        <w:br w:type="page"/>
      </w:r>
    </w:p>
    <w:p w:rsidR="002518F3" w:rsidRDefault="002518F3" w:rsidP="002518F3">
      <w:pPr>
        <w:pStyle w:val="Heading2"/>
        <w:spacing w:after="240"/>
      </w:pPr>
      <w:bookmarkStart w:id="44" w:name="_Getting_started_with_3"/>
      <w:bookmarkStart w:id="45" w:name="_Toc316481883"/>
      <w:bookmarkStart w:id="46" w:name="_Toc318377034"/>
      <w:bookmarkEnd w:id="44"/>
      <w:r>
        <w:lastRenderedPageBreak/>
        <w:t>Getting started with the WebAPI service</w:t>
      </w:r>
      <w:bookmarkEnd w:id="43"/>
      <w:bookmarkEnd w:id="45"/>
      <w:bookmarkEnd w:id="46"/>
    </w:p>
    <w:p w:rsidR="002518F3" w:rsidRDefault="002518F3" w:rsidP="002518F3">
      <w:r>
        <w:t>For the quick start see the sections below (created an XCode project and installed a Sitecore Mobile SDK are expected):</w:t>
      </w:r>
    </w:p>
    <w:p w:rsidR="002518F3" w:rsidRDefault="002518F3" w:rsidP="002518F3">
      <w:pPr>
        <w:spacing w:after="240"/>
      </w:pPr>
      <w:r>
        <w:t>Brief outline:</w:t>
      </w:r>
    </w:p>
    <w:p w:rsidR="002518F3" w:rsidRPr="001A01D8" w:rsidRDefault="002518F3" w:rsidP="006E047F">
      <w:pPr>
        <w:pStyle w:val="ListParagraph"/>
        <w:numPr>
          <w:ilvl w:val="0"/>
          <w:numId w:val="12"/>
        </w:numPr>
        <w:suppressAutoHyphens/>
        <w:spacing w:after="200" w:line="276" w:lineRule="auto"/>
        <w:rPr>
          <w:b/>
        </w:rPr>
      </w:pPr>
      <w:r w:rsidRPr="009E34F1">
        <w:rPr>
          <w:b/>
        </w:rPr>
        <w:t>How to establish an anonymous session to a website</w:t>
      </w:r>
    </w:p>
    <w:p w:rsidR="002518F3" w:rsidRDefault="002518F3" w:rsidP="002518F3">
      <w:pPr>
        <w:suppressAutoHyphens/>
        <w:spacing w:before="0" w:after="200" w:line="276" w:lineRule="auto"/>
        <w:ind w:left="720"/>
      </w:pPr>
      <w:r>
        <w:t xml:space="preserve">To establish the anonymous session to a website just create the </w:t>
      </w:r>
      <w:r w:rsidRPr="00FF5687">
        <w:rPr>
          <w:color w:val="DE6C36" w:themeColor="accent3"/>
        </w:rPr>
        <w:t xml:space="preserve">SCApiContext </w:t>
      </w:r>
      <w:r>
        <w:t xml:space="preserve">instance with a web service host, example: </w:t>
      </w:r>
    </w:p>
    <w:p w:rsidR="002518F3" w:rsidRDefault="002518F3" w:rsidP="00C564A5">
      <w:pPr>
        <w:pStyle w:val="SitecoreCodeSample"/>
      </w:pPr>
      <w:r w:rsidRPr="00FF5687">
        <w:rPr>
          <w:color w:val="7035A9"/>
        </w:rPr>
        <w:t>SCApiContext</w:t>
      </w:r>
      <w:r w:rsidRPr="00FF5687">
        <w:rPr>
          <w:color w:val="000000"/>
        </w:rPr>
        <w:t xml:space="preserve"> *context = [</w:t>
      </w:r>
      <w:r w:rsidRPr="00FF5687">
        <w:rPr>
          <w:color w:val="7035A9"/>
        </w:rPr>
        <w:t>SCApiContext</w:t>
      </w:r>
      <w:r w:rsidRPr="00FF5687">
        <w:rPr>
          <w:color w:val="000000"/>
        </w:rPr>
        <w:t xml:space="preserve"> </w:t>
      </w:r>
      <w:r w:rsidRPr="00FF5687">
        <w:rPr>
          <w:color w:val="3F1281"/>
        </w:rPr>
        <w:t>contextWithHost</w:t>
      </w:r>
      <w:r w:rsidRPr="00FF5687">
        <w:rPr>
          <w:color w:val="000000"/>
        </w:rPr>
        <w:t xml:space="preserve">: </w:t>
      </w:r>
      <w:r w:rsidRPr="00FF5687">
        <w:rPr>
          <w:color w:val="C92D25"/>
        </w:rPr>
        <w:t>@"</w:t>
      </w:r>
      <w:hyperlink r:id="rId40" w:history="1">
        <w:r w:rsidRPr="00FF5687">
          <w:rPr>
            <w:rStyle w:val="Hyperlink"/>
            <w:rFonts w:ascii="Menlo" w:eastAsia="Times New Roman" w:hAnsi="Menlo"/>
            <w:szCs w:val="20"/>
          </w:rPr>
          <w:t>mobilesdk.sc-demo.net/</w:t>
        </w:r>
        <w:r>
          <w:rPr>
            <w:rStyle w:val="Hyperlink"/>
            <w:rFonts w:ascii="Menlo" w:eastAsia="Times New Roman" w:hAnsi="Menlo"/>
            <w:szCs w:val="20"/>
          </w:rPr>
          <w:t>-/webapi</w:t>
        </w:r>
      </w:hyperlink>
      <w:r w:rsidRPr="00FF5687">
        <w:rPr>
          <w:color w:val="C92D25"/>
        </w:rPr>
        <w:t>"</w:t>
      </w:r>
      <w:r w:rsidRPr="00FF5687">
        <w:rPr>
          <w:color w:val="000000"/>
        </w:rPr>
        <w:t>];</w:t>
      </w:r>
    </w:p>
    <w:p w:rsidR="002518F3" w:rsidRPr="001A01D8" w:rsidRDefault="002518F3" w:rsidP="002518F3">
      <w:pPr>
        <w:pStyle w:val="ListParagraph"/>
        <w:suppressAutoHyphens/>
        <w:spacing w:before="0" w:after="200" w:line="276" w:lineRule="auto"/>
        <w:rPr>
          <w:rStyle w:val="Hyperlink"/>
        </w:rPr>
      </w:pPr>
      <w:r>
        <w:t xml:space="preserve">Now the </w:t>
      </w:r>
      <w:r w:rsidRPr="001A01D8">
        <w:rPr>
          <w:color w:val="DE6C36" w:themeColor="accent3"/>
        </w:rPr>
        <w:t xml:space="preserve">SCApiContext </w:t>
      </w:r>
      <w:r>
        <w:t>object ready to use to access required items and fields (</w:t>
      </w:r>
      <w:r w:rsidRPr="001A01D8">
        <w:t xml:space="preserve">Read </w:t>
      </w:r>
      <w:hyperlink w:anchor="_How_to_establish" w:history="1">
        <w:r w:rsidRPr="001A01D8">
          <w:rPr>
            <w:rStyle w:val="Hyperlink"/>
          </w:rPr>
          <w:t>API Reference</w:t>
        </w:r>
      </w:hyperlink>
      <w:r w:rsidRPr="001A01D8">
        <w:t xml:space="preserve"> for details</w:t>
      </w:r>
      <w:r>
        <w:t>).</w:t>
      </w:r>
    </w:p>
    <w:p w:rsidR="002518F3" w:rsidRDefault="002518F3" w:rsidP="002518F3">
      <w:pPr>
        <w:pStyle w:val="ListParagraph"/>
        <w:suppressAutoHyphens/>
        <w:spacing w:before="0" w:after="200" w:line="276" w:lineRule="auto"/>
      </w:pPr>
    </w:p>
    <w:p w:rsidR="002518F3" w:rsidRDefault="002518F3" w:rsidP="002518F3">
      <w:pPr>
        <w:pStyle w:val="ListParagraph"/>
        <w:suppressAutoHyphens/>
        <w:spacing w:before="0" w:after="200" w:line="276" w:lineRule="auto"/>
      </w:pPr>
    </w:p>
    <w:p w:rsidR="002518F3" w:rsidRPr="009E34F1" w:rsidRDefault="002518F3" w:rsidP="006E047F">
      <w:pPr>
        <w:pStyle w:val="ListParagraph"/>
        <w:numPr>
          <w:ilvl w:val="0"/>
          <w:numId w:val="12"/>
        </w:numPr>
        <w:suppressAutoHyphens/>
        <w:spacing w:before="0" w:after="200" w:line="276" w:lineRule="auto"/>
        <w:rPr>
          <w:rStyle w:val="Hyperlink"/>
          <w:b/>
        </w:rPr>
      </w:pPr>
      <w:r w:rsidRPr="009E34F1">
        <w:rPr>
          <w:b/>
        </w:rPr>
        <w:t>How to get a single item</w:t>
      </w:r>
    </w:p>
    <w:p w:rsidR="002518F3" w:rsidRPr="00FC0F29" w:rsidRDefault="002518F3" w:rsidP="002518F3">
      <w:pPr>
        <w:spacing w:after="240"/>
        <w:ind w:left="720"/>
      </w:pPr>
      <w:r>
        <w:t xml:space="preserve">You can use the </w:t>
      </w:r>
      <w:r w:rsidRPr="00FF5687">
        <w:rPr>
          <w:color w:val="DE6C36" w:themeColor="accent3"/>
        </w:rPr>
        <w:t>-[SCApiContext itemReaderForItemPath:]</w:t>
      </w:r>
      <w:r>
        <w:t xml:space="preserve"> and </w:t>
      </w:r>
      <w:r w:rsidRPr="00FF5687">
        <w:rPr>
          <w:color w:val="DE6C36" w:themeColor="accent3"/>
        </w:rPr>
        <w:t>-[SCApiContext itemReaderForItemId:]</w:t>
      </w:r>
      <w:r>
        <w:t xml:space="preserve"> methods to read items with item's path or ID, examples:</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158600"/>
          <w:sz w:val="16"/>
          <w:szCs w:val="16"/>
        </w:rPr>
      </w:pPr>
      <w:r w:rsidRPr="00C564A5">
        <w:rPr>
          <w:rFonts w:ascii="Courier New" w:eastAsia="Times New Roman" w:hAnsi="Courier New" w:cs="Courier New"/>
          <w:color w:val="158600"/>
          <w:sz w:val="16"/>
          <w:szCs w:val="16"/>
        </w:rPr>
        <w:t>//Read an item with path</w:t>
      </w:r>
    </w:p>
    <w:p w:rsidR="002518F3" w:rsidRPr="00C564A5" w:rsidRDefault="002518F3" w:rsidP="00C564A5">
      <w:pPr>
        <w:pStyle w:val="ListParagraph"/>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xml:space="preserve"> [context </w:t>
      </w:r>
      <w:r w:rsidRPr="00C564A5">
        <w:rPr>
          <w:rFonts w:ascii="Courier New" w:eastAsia="Times New Roman" w:hAnsi="Courier New" w:cs="Courier New"/>
          <w:color w:val="3F1281"/>
          <w:sz w:val="16"/>
          <w:szCs w:val="16"/>
        </w:rPr>
        <w:t>itemReaderForItemPath</w:t>
      </w: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C92D25"/>
          <w:sz w:val="16"/>
          <w:szCs w:val="16"/>
        </w:rPr>
        <w:t>@"/sitecore/content/nicam"</w:t>
      </w:r>
      <w:r w:rsidRPr="00C564A5">
        <w:rPr>
          <w:rFonts w:ascii="Courier New" w:eastAsia="Times New Roman" w:hAnsi="Courier New" w:cs="Courier New"/>
          <w:sz w:val="16"/>
          <w:szCs w:val="16"/>
        </w:rPr>
        <w:t>](^(</w:t>
      </w:r>
      <w:r w:rsidRPr="00C564A5">
        <w:rPr>
          <w:rFonts w:ascii="Courier New" w:eastAsia="Times New Roman" w:hAnsi="Courier New" w:cs="Courier New"/>
          <w:color w:val="B51FA2"/>
          <w:sz w:val="16"/>
          <w:szCs w:val="16"/>
        </w:rPr>
        <w:t>id</w:t>
      </w:r>
      <w:r w:rsidRPr="00C564A5">
        <w:rPr>
          <w:rFonts w:ascii="Courier New" w:eastAsia="Times New Roman" w:hAnsi="Courier New" w:cs="Courier New"/>
          <w:sz w:val="16"/>
          <w:szCs w:val="16"/>
        </w:rPr>
        <w:t xml:space="preserve"> result, </w:t>
      </w:r>
      <w:r w:rsidRPr="00C564A5">
        <w:rPr>
          <w:rFonts w:ascii="Courier New" w:eastAsia="Times New Roman" w:hAnsi="Courier New" w:cs="Courier New"/>
          <w:color w:val="7035A9"/>
          <w:sz w:val="16"/>
          <w:szCs w:val="16"/>
        </w:rPr>
        <w:t>NSError</w:t>
      </w:r>
      <w:r w:rsidRPr="00C564A5">
        <w:rPr>
          <w:rFonts w:ascii="Courier New" w:eastAsia="Times New Roman" w:hAnsi="Courier New" w:cs="Courier New"/>
          <w:sz w:val="16"/>
          <w:szCs w:val="16"/>
        </w:rPr>
        <w:t xml:space="preserve"> *error)</w:t>
      </w:r>
    </w:p>
    <w:p w:rsidR="002518F3" w:rsidRPr="00C564A5" w:rsidRDefault="002518F3" w:rsidP="00C564A5">
      <w:pPr>
        <w:pStyle w:val="ListParagraph"/>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w:t>
      </w:r>
    </w:p>
    <w:p w:rsidR="002518F3" w:rsidRPr="00C564A5" w:rsidRDefault="002518F3" w:rsidP="00C564A5">
      <w:pPr>
        <w:shd w:val="clear" w:color="auto" w:fill="F2F2F2" w:themeFill="background1" w:themeFillShade="F2"/>
        <w:spacing w:before="0"/>
        <w:ind w:firstLine="720"/>
        <w:rPr>
          <w:rFonts w:ascii="Courier New" w:eastAsia="Times New Roman" w:hAnsi="Courier New" w:cs="Courier New"/>
          <w:sz w:val="16"/>
          <w:szCs w:val="16"/>
        </w:rPr>
      </w:pPr>
      <w:r w:rsidRPr="00C564A5">
        <w:rPr>
          <w:rFonts w:ascii="Courier New" w:eastAsia="Times New Roman" w:hAnsi="Courier New" w:cs="Courier New"/>
          <w:color w:val="7035A9"/>
          <w:sz w:val="16"/>
          <w:szCs w:val="16"/>
        </w:rPr>
        <w:t xml:space="preserve">     SCItem</w:t>
      </w:r>
      <w:r w:rsidRPr="00C564A5">
        <w:rPr>
          <w:rFonts w:ascii="Courier New" w:eastAsia="Times New Roman" w:hAnsi="Courier New" w:cs="Courier New"/>
          <w:sz w:val="16"/>
          <w:szCs w:val="16"/>
        </w:rPr>
        <w:t>* item = result;</w:t>
      </w:r>
    </w:p>
    <w:p w:rsidR="002518F3" w:rsidRPr="00C564A5" w:rsidRDefault="002518F3" w:rsidP="00C564A5">
      <w:pPr>
        <w:shd w:val="clear" w:color="auto" w:fill="F2F2F2" w:themeFill="background1" w:themeFillShade="F2"/>
        <w:spacing w:before="0"/>
        <w:rPr>
          <w:rFonts w:ascii="Courier New" w:eastAsia="Times New Roman" w:hAnsi="Courier New" w:cs="Courier New"/>
          <w:color w:val="C92D25"/>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NSLog</w:t>
      </w: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C92D25"/>
          <w:sz w:val="16"/>
          <w:szCs w:val="16"/>
        </w:rPr>
        <w:t>@"item display name: %@"</w:t>
      </w:r>
      <w:r w:rsidRPr="00C564A5">
        <w:rPr>
          <w:rFonts w:ascii="Courier New" w:eastAsia="Times New Roman" w:hAnsi="Courier New" w:cs="Courier New"/>
          <w:color w:val="000000"/>
          <w:sz w:val="16"/>
          <w:szCs w:val="16"/>
        </w:rPr>
        <w:t>, item.</w:t>
      </w:r>
      <w:r w:rsidRPr="00C564A5">
        <w:rPr>
          <w:rFonts w:ascii="Courier New" w:eastAsia="Times New Roman" w:hAnsi="Courier New" w:cs="Courier New"/>
          <w:color w:val="7035A9"/>
          <w:sz w:val="16"/>
          <w:szCs w:val="16"/>
        </w:rPr>
        <w:t>displayName</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xml:space="preserve">    </w:t>
      </w:r>
      <w:r w:rsidRPr="00C564A5">
        <w:rPr>
          <w:rFonts w:ascii="Courier New" w:eastAsia="Times New Roman" w:hAnsi="Courier New" w:cs="Courier New"/>
          <w:sz w:val="16"/>
          <w:szCs w:val="16"/>
        </w:rPr>
        <w:tab/>
        <w:t>} );</w:t>
      </w:r>
    </w:p>
    <w:p w:rsidR="002518F3" w:rsidRDefault="002518F3" w:rsidP="002518F3">
      <w:pPr>
        <w:pStyle w:val="ListParagraph"/>
        <w:spacing w:before="0"/>
      </w:pPr>
    </w:p>
    <w:p w:rsidR="002518F3" w:rsidRDefault="002518F3" w:rsidP="002518F3">
      <w:pPr>
        <w:pStyle w:val="ListParagraph"/>
        <w:suppressAutoHyphens/>
        <w:spacing w:before="0" w:after="200" w:line="276" w:lineRule="auto"/>
      </w:pPr>
      <w:r w:rsidRPr="001A01D8">
        <w:t xml:space="preserve">Read </w:t>
      </w:r>
      <w:hyperlink w:anchor="_How_to_Access_3" w:history="1">
        <w:r w:rsidRPr="001A01D8">
          <w:rPr>
            <w:rStyle w:val="Hyperlink"/>
          </w:rPr>
          <w:t>API reference</w:t>
        </w:r>
      </w:hyperlink>
      <w:r w:rsidRPr="001A01D8">
        <w:t xml:space="preserve"> for details</w:t>
      </w:r>
      <w:r>
        <w:t>.</w:t>
      </w:r>
    </w:p>
    <w:p w:rsidR="002518F3" w:rsidRDefault="002518F3" w:rsidP="002518F3">
      <w:pPr>
        <w:pStyle w:val="ListParagraph"/>
        <w:suppressAutoHyphens/>
        <w:spacing w:before="0" w:after="200" w:line="276" w:lineRule="auto"/>
      </w:pPr>
    </w:p>
    <w:p w:rsidR="002518F3" w:rsidRDefault="002518F3" w:rsidP="002518F3">
      <w:pPr>
        <w:pStyle w:val="ListParagraph"/>
        <w:suppressAutoHyphens/>
        <w:spacing w:before="0" w:after="200" w:line="276" w:lineRule="auto"/>
      </w:pPr>
    </w:p>
    <w:p w:rsidR="002518F3" w:rsidRPr="00FC0F29" w:rsidRDefault="002518F3" w:rsidP="006E047F">
      <w:pPr>
        <w:pStyle w:val="ListParagraph"/>
        <w:numPr>
          <w:ilvl w:val="0"/>
          <w:numId w:val="12"/>
        </w:numPr>
        <w:suppressAutoHyphens/>
        <w:spacing w:before="0" w:after="240" w:line="276" w:lineRule="auto"/>
        <w:rPr>
          <w:b/>
        </w:rPr>
      </w:pPr>
      <w:r w:rsidRPr="009E34F1">
        <w:rPr>
          <w:b/>
        </w:rPr>
        <w:t>What are the main th</w:t>
      </w:r>
      <w:r>
        <w:rPr>
          <w:b/>
        </w:rPr>
        <w:t>ings you might want to access</w:t>
      </w:r>
      <w:r w:rsidRPr="009E34F1">
        <w:rPr>
          <w:b/>
        </w:rPr>
        <w:t xml:space="preserve"> the item: display name, fiel</w:t>
      </w:r>
      <w:r>
        <w:rPr>
          <w:b/>
        </w:rPr>
        <w:t xml:space="preserve">ds </w:t>
      </w:r>
      <w:r w:rsidRPr="009E34F1">
        <w:rPr>
          <w:b/>
        </w:rPr>
        <w:t>etc.</w:t>
      </w:r>
    </w:p>
    <w:p w:rsidR="002518F3" w:rsidRPr="00FC0F29" w:rsidRDefault="002518F3" w:rsidP="002518F3">
      <w:pPr>
        <w:ind w:left="720"/>
        <w:rPr>
          <w:rFonts w:eastAsia="Times New Roman" w:cs="Arial"/>
          <w:szCs w:val="20"/>
        </w:rPr>
      </w:pPr>
      <w:r w:rsidRPr="00FC0F29">
        <w:rPr>
          <w:rFonts w:eastAsia="Times New Roman" w:cs="Arial"/>
          <w:szCs w:val="20"/>
        </w:rPr>
        <w:t>The Web</w:t>
      </w:r>
      <w:r>
        <w:rPr>
          <w:rFonts w:eastAsia="Times New Roman" w:cs="Arial"/>
          <w:szCs w:val="20"/>
        </w:rPr>
        <w:t xml:space="preserve"> </w:t>
      </w:r>
      <w:r w:rsidRPr="00FC0F29">
        <w:rPr>
          <w:rFonts w:eastAsia="Times New Roman" w:cs="Arial"/>
          <w:szCs w:val="20"/>
        </w:rPr>
        <w:t xml:space="preserve">API service provides items with following properties: “DisplayName”, “ID”, “LongID”, “Path” and “Template” and </w:t>
      </w:r>
      <w:r w:rsidRPr="00FC0F29">
        <w:rPr>
          <w:rFonts w:eastAsia="Times New Roman" w:cs="Arial"/>
          <w:color w:val="DE6C36" w:themeColor="accent3"/>
          <w:szCs w:val="20"/>
        </w:rPr>
        <w:t xml:space="preserve">SCItem </w:t>
      </w:r>
      <w:r w:rsidRPr="00FC0F29">
        <w:rPr>
          <w:rFonts w:eastAsia="Times New Roman" w:cs="Arial"/>
          <w:szCs w:val="20"/>
        </w:rPr>
        <w:t xml:space="preserve">class has appropriate properties to access them: </w:t>
      </w:r>
    </w:p>
    <w:p w:rsidR="002518F3" w:rsidRPr="001A01D8" w:rsidRDefault="002518F3" w:rsidP="002518F3">
      <w:pPr>
        <w:pStyle w:val="ListParagraph"/>
        <w:suppressAutoHyphens/>
        <w:spacing w:before="0" w:line="276" w:lineRule="auto"/>
        <w:rPr>
          <w:rStyle w:val="Hyperlink"/>
        </w:rPr>
      </w:pPr>
      <w:r w:rsidRPr="001A01D8">
        <w:rPr>
          <w:rStyle w:val="Hyperlink"/>
          <w:color w:val="DE6C36" w:themeColor="accent3"/>
        </w:rPr>
        <w:t>-[SCItem displayName]</w:t>
      </w:r>
      <w:r w:rsidRPr="001A01D8">
        <w:rPr>
          <w:rStyle w:val="Hyperlink"/>
        </w:rPr>
        <w:t xml:space="preserve"> - item's “DisplayName” property</w:t>
      </w:r>
    </w:p>
    <w:p w:rsidR="002518F3" w:rsidRPr="001A01D8" w:rsidRDefault="002518F3" w:rsidP="002518F3">
      <w:pPr>
        <w:pStyle w:val="ListParagraph"/>
        <w:suppressAutoHyphens/>
        <w:spacing w:before="0" w:line="276" w:lineRule="auto"/>
        <w:rPr>
          <w:rStyle w:val="Hyperlink"/>
        </w:rPr>
      </w:pPr>
      <w:r w:rsidRPr="001A01D8">
        <w:rPr>
          <w:rStyle w:val="Hyperlink"/>
          <w:color w:val="DE6C36" w:themeColor="accent3"/>
        </w:rPr>
        <w:t xml:space="preserve">-[SCItem itemId]           </w:t>
      </w:r>
      <w:r>
        <w:rPr>
          <w:rStyle w:val="Hyperlink"/>
          <w:color w:val="DE6C36" w:themeColor="accent3"/>
        </w:rPr>
        <w:t xml:space="preserve"> </w:t>
      </w:r>
      <w:r w:rsidRPr="001A01D8">
        <w:rPr>
          <w:rStyle w:val="Hyperlink"/>
        </w:rPr>
        <w:t>- item's “ID” property</w:t>
      </w:r>
    </w:p>
    <w:p w:rsidR="002518F3" w:rsidRPr="001A01D8" w:rsidRDefault="002518F3" w:rsidP="002518F3">
      <w:pPr>
        <w:pStyle w:val="ListParagraph"/>
        <w:suppressAutoHyphens/>
        <w:spacing w:before="0" w:line="276" w:lineRule="auto"/>
        <w:rPr>
          <w:rStyle w:val="Hyperlink"/>
        </w:rPr>
      </w:pPr>
      <w:r w:rsidRPr="001A01D8">
        <w:rPr>
          <w:rStyle w:val="Hyperlink"/>
          <w:color w:val="DE6C36" w:themeColor="accent3"/>
        </w:rPr>
        <w:t>-[SCItem longID]</w:t>
      </w:r>
      <w:r w:rsidRPr="001A01D8">
        <w:rPr>
          <w:rStyle w:val="Hyperlink"/>
        </w:rPr>
        <w:t xml:space="preserve">          </w:t>
      </w:r>
      <w:r>
        <w:rPr>
          <w:rStyle w:val="Hyperlink"/>
        </w:rPr>
        <w:t xml:space="preserve">  </w:t>
      </w:r>
      <w:r w:rsidRPr="001A01D8">
        <w:rPr>
          <w:rStyle w:val="Hyperlink"/>
        </w:rPr>
        <w:t xml:space="preserve">- item's “LongID” property </w:t>
      </w:r>
    </w:p>
    <w:p w:rsidR="002518F3" w:rsidRPr="001A01D8" w:rsidRDefault="002518F3" w:rsidP="002518F3">
      <w:pPr>
        <w:pStyle w:val="ListParagraph"/>
        <w:suppressAutoHyphens/>
        <w:spacing w:before="0" w:line="276" w:lineRule="auto"/>
        <w:rPr>
          <w:rStyle w:val="Hyperlink"/>
        </w:rPr>
      </w:pPr>
      <w:r w:rsidRPr="001A01D8">
        <w:rPr>
          <w:rStyle w:val="Hyperlink"/>
          <w:color w:val="DE6C36" w:themeColor="accent3"/>
        </w:rPr>
        <w:t>-[SCItem path]</w:t>
      </w:r>
      <w:r w:rsidRPr="001A01D8">
        <w:rPr>
          <w:rStyle w:val="Hyperlink"/>
        </w:rPr>
        <w:t xml:space="preserve">             </w:t>
      </w:r>
      <w:r>
        <w:rPr>
          <w:rStyle w:val="Hyperlink"/>
        </w:rPr>
        <w:t xml:space="preserve"> </w:t>
      </w:r>
      <w:r w:rsidRPr="001A01D8">
        <w:rPr>
          <w:rStyle w:val="Hyperlink"/>
        </w:rPr>
        <w:t xml:space="preserve"> - item's “Path” property </w:t>
      </w:r>
    </w:p>
    <w:p w:rsidR="002518F3" w:rsidRPr="001A01D8" w:rsidRDefault="002518F3" w:rsidP="002518F3">
      <w:pPr>
        <w:pStyle w:val="ListParagraph"/>
        <w:suppressAutoHyphens/>
        <w:spacing w:before="0" w:line="276" w:lineRule="auto"/>
        <w:rPr>
          <w:rStyle w:val="Hyperlink"/>
        </w:rPr>
      </w:pPr>
      <w:r w:rsidRPr="001A01D8">
        <w:rPr>
          <w:rStyle w:val="Hyperlink"/>
          <w:color w:val="DE6C36" w:themeColor="accent3"/>
        </w:rPr>
        <w:t>-[SCItem itemTemplate]</w:t>
      </w:r>
      <w:r>
        <w:rPr>
          <w:rStyle w:val="Hyperlink"/>
        </w:rPr>
        <w:t xml:space="preserve"> </w:t>
      </w:r>
      <w:r w:rsidRPr="001A01D8">
        <w:rPr>
          <w:rStyle w:val="Hyperlink"/>
        </w:rPr>
        <w:t>- item's “Template” property</w:t>
      </w:r>
    </w:p>
    <w:p w:rsidR="002518F3" w:rsidRPr="00257FA6" w:rsidRDefault="002518F3" w:rsidP="002518F3">
      <w:pPr>
        <w:pStyle w:val="ListParagraph"/>
        <w:spacing w:before="0"/>
        <w:rPr>
          <w:rFonts w:eastAsia="Times New Roman" w:cs="Arial"/>
          <w:szCs w:val="20"/>
        </w:rPr>
      </w:pPr>
    </w:p>
    <w:p w:rsidR="002518F3" w:rsidRPr="00257FA6" w:rsidRDefault="002518F3" w:rsidP="002518F3">
      <w:pPr>
        <w:pStyle w:val="ListParagraph"/>
        <w:spacing w:before="0"/>
        <w:rPr>
          <w:rFonts w:eastAsia="Times New Roman" w:cs="Arial"/>
          <w:szCs w:val="20"/>
        </w:rPr>
      </w:pPr>
      <w:r w:rsidRPr="00257FA6">
        <w:rPr>
          <w:rFonts w:eastAsia="Times New Roman" w:cs="Arial"/>
          <w:szCs w:val="20"/>
        </w:rPr>
        <w:t>Output to console item's display name for example:</w:t>
      </w:r>
    </w:p>
    <w:p w:rsidR="002518F3" w:rsidRPr="00257FA6" w:rsidRDefault="002518F3" w:rsidP="002518F3">
      <w:pPr>
        <w:pStyle w:val="ListParagraph"/>
        <w:spacing w:before="0"/>
        <w:rPr>
          <w:rFonts w:eastAsia="Times New Roman" w:cs="Arial"/>
          <w:szCs w:val="20"/>
        </w:rPr>
      </w:pPr>
    </w:p>
    <w:p w:rsidR="002518F3" w:rsidRPr="00257FA6" w:rsidRDefault="002518F3" w:rsidP="002518F3">
      <w:pPr>
        <w:pStyle w:val="ListParagraph"/>
        <w:spacing w:before="0"/>
        <w:rPr>
          <w:rFonts w:ascii="Menlo" w:eastAsia="Times New Roman" w:hAnsi="Menlo"/>
          <w:color w:val="C92D25"/>
          <w:szCs w:val="20"/>
        </w:rPr>
      </w:pPr>
      <w:r w:rsidRPr="00257FA6">
        <w:rPr>
          <w:rFonts w:ascii="Menlo" w:eastAsia="Times New Roman" w:hAnsi="Menlo"/>
          <w:color w:val="3F1281"/>
          <w:szCs w:val="20"/>
        </w:rPr>
        <w:t>NSLog</w:t>
      </w:r>
      <w:r w:rsidRPr="00257FA6">
        <w:rPr>
          <w:rFonts w:ascii="Menlo" w:eastAsia="Times New Roman" w:hAnsi="Menlo"/>
          <w:color w:val="000000"/>
          <w:szCs w:val="20"/>
        </w:rPr>
        <w:t>(</w:t>
      </w:r>
      <w:r w:rsidRPr="00257FA6">
        <w:rPr>
          <w:rFonts w:ascii="Menlo" w:eastAsia="Times New Roman" w:hAnsi="Menlo"/>
          <w:color w:val="C92D25"/>
          <w:szCs w:val="20"/>
        </w:rPr>
        <w:t>@"item display name: %@"</w:t>
      </w:r>
      <w:r w:rsidRPr="00257FA6">
        <w:rPr>
          <w:rFonts w:ascii="Menlo" w:eastAsia="Times New Roman" w:hAnsi="Menlo"/>
          <w:color w:val="000000"/>
          <w:szCs w:val="20"/>
        </w:rPr>
        <w:t>, item.</w:t>
      </w:r>
      <w:r w:rsidRPr="00257FA6">
        <w:rPr>
          <w:rFonts w:ascii="Menlo" w:eastAsia="Times New Roman" w:hAnsi="Menlo"/>
          <w:color w:val="7035A9"/>
          <w:szCs w:val="20"/>
        </w:rPr>
        <w:t>displayName</w:t>
      </w:r>
      <w:r w:rsidRPr="00257FA6">
        <w:rPr>
          <w:rFonts w:ascii="Menlo" w:eastAsia="Times New Roman" w:hAnsi="Menlo"/>
          <w:color w:val="000000"/>
          <w:szCs w:val="20"/>
        </w:rPr>
        <w:t>);</w:t>
      </w:r>
    </w:p>
    <w:p w:rsidR="002518F3" w:rsidRDefault="002518F3" w:rsidP="002518F3">
      <w:pPr>
        <w:pStyle w:val="ListParagraph"/>
        <w:spacing w:before="0"/>
        <w:rPr>
          <w:rFonts w:eastAsia="Times New Roman" w:cs="Arial"/>
          <w:szCs w:val="20"/>
        </w:rPr>
      </w:pPr>
    </w:p>
    <w:p w:rsidR="002518F3" w:rsidRPr="00257FA6" w:rsidRDefault="002518F3" w:rsidP="002518F3">
      <w:pPr>
        <w:pStyle w:val="ListParagraph"/>
        <w:spacing w:before="0"/>
        <w:rPr>
          <w:rFonts w:eastAsia="Times New Roman" w:cs="Arial"/>
          <w:szCs w:val="20"/>
        </w:rPr>
      </w:pPr>
      <w:r>
        <w:rPr>
          <w:rFonts w:eastAsia="Times New Roman" w:cs="Arial"/>
          <w:szCs w:val="20"/>
        </w:rPr>
        <w:t xml:space="preserve">To read more about properties of </w:t>
      </w:r>
      <w:r w:rsidRPr="00257FA6">
        <w:rPr>
          <w:rFonts w:eastAsia="Times New Roman" w:cs="Arial"/>
          <w:color w:val="DE6C36" w:themeColor="accent3"/>
          <w:szCs w:val="20"/>
        </w:rPr>
        <w:t xml:space="preserve">SCItem </w:t>
      </w:r>
      <w:r>
        <w:rPr>
          <w:rFonts w:eastAsia="Times New Roman" w:cs="Arial"/>
          <w:szCs w:val="20"/>
        </w:rPr>
        <w:t xml:space="preserve">see </w:t>
      </w:r>
      <w:hyperlink w:anchor="_What_are_the_1" w:history="1">
        <w:r w:rsidRPr="001A01D8">
          <w:rPr>
            <w:rStyle w:val="Hyperlink"/>
          </w:rPr>
          <w:t>API reference</w:t>
        </w:r>
      </w:hyperlink>
      <w:r>
        <w:t>.</w:t>
      </w:r>
    </w:p>
    <w:p w:rsidR="002518F3" w:rsidRPr="00257FA6" w:rsidRDefault="002518F3" w:rsidP="002518F3">
      <w:pPr>
        <w:pStyle w:val="ListParagraph"/>
        <w:spacing w:before="0"/>
        <w:rPr>
          <w:rStyle w:val="Hyperlink"/>
          <w:rFonts w:eastAsia="Times New Roman" w:cs="Arial"/>
          <w:szCs w:val="20"/>
        </w:rPr>
      </w:pPr>
      <w:r w:rsidRPr="00257FA6">
        <w:rPr>
          <w:rFonts w:eastAsia="Times New Roman" w:cs="Arial"/>
          <w:szCs w:val="20"/>
        </w:rPr>
        <w:t xml:space="preserve">Also </w:t>
      </w:r>
      <w:r w:rsidRPr="00257FA6">
        <w:rPr>
          <w:rFonts w:eastAsia="Times New Roman" w:cs="Arial"/>
          <w:color w:val="DE6C36" w:themeColor="accent3"/>
          <w:szCs w:val="20"/>
        </w:rPr>
        <w:t xml:space="preserve">SCItem </w:t>
      </w:r>
      <w:r w:rsidRPr="00257FA6">
        <w:rPr>
          <w:rFonts w:eastAsia="Times New Roman" w:cs="Arial"/>
          <w:szCs w:val="20"/>
        </w:rPr>
        <w:t>object may content listed or all Site</w:t>
      </w:r>
      <w:r>
        <w:rPr>
          <w:rFonts w:eastAsia="Times New Roman" w:cs="Arial"/>
          <w:szCs w:val="20"/>
        </w:rPr>
        <w:t xml:space="preserve">core item's </w:t>
      </w:r>
      <w:r w:rsidRPr="00257FA6">
        <w:rPr>
          <w:rFonts w:eastAsia="Times New Roman" w:cs="Arial"/>
          <w:szCs w:val="20"/>
        </w:rPr>
        <w:t xml:space="preserve">fields according to </w:t>
      </w:r>
      <w:r>
        <w:rPr>
          <w:rFonts w:eastAsia="Times New Roman" w:cs="Arial"/>
          <w:color w:val="DE6C36" w:themeColor="accent3"/>
          <w:szCs w:val="20"/>
        </w:rPr>
        <w:t>-</w:t>
      </w:r>
      <w:r w:rsidRPr="00257FA6">
        <w:rPr>
          <w:rFonts w:eastAsia="Times New Roman" w:cs="Arial"/>
          <w:color w:val="DE6C36" w:themeColor="accent3"/>
          <w:szCs w:val="20"/>
        </w:rPr>
        <w:t>[SCItemsReaderRequest fieldNames]</w:t>
      </w:r>
      <w:r w:rsidRPr="00257FA6">
        <w:rPr>
          <w:rFonts w:eastAsia="Times New Roman" w:cs="Arial"/>
          <w:szCs w:val="20"/>
        </w:rPr>
        <w:t xml:space="preserve"> properties of request, see </w:t>
      </w:r>
      <w:hyperlink w:anchor="_How_to_Access_6" w:history="1">
        <w:r w:rsidRPr="00257FA6">
          <w:rPr>
            <w:rStyle w:val="Hyperlink"/>
            <w:rFonts w:eastAsia="Times New Roman" w:cs="Arial"/>
            <w:szCs w:val="20"/>
          </w:rPr>
          <w:t>“How to Access the Item's Fields”</w:t>
        </w:r>
      </w:hyperlink>
      <w:r w:rsidRPr="00257FA6">
        <w:rPr>
          <w:rFonts w:eastAsia="Times New Roman" w:cs="Arial"/>
          <w:szCs w:val="20"/>
        </w:rPr>
        <w:t xml:space="preserve"> chapter for details.</w:t>
      </w:r>
    </w:p>
    <w:p w:rsidR="002518F3" w:rsidRDefault="002518F3" w:rsidP="002518F3">
      <w:pPr>
        <w:pStyle w:val="ListParagraph"/>
        <w:suppressAutoHyphens/>
        <w:spacing w:before="0" w:line="276" w:lineRule="auto"/>
      </w:pPr>
    </w:p>
    <w:p w:rsidR="002518F3" w:rsidRDefault="002518F3" w:rsidP="002518F3">
      <w:pPr>
        <w:pStyle w:val="ListParagraph"/>
        <w:suppressAutoHyphens/>
        <w:spacing w:before="0" w:line="276" w:lineRule="auto"/>
      </w:pPr>
    </w:p>
    <w:p w:rsidR="002518F3" w:rsidRDefault="002518F3" w:rsidP="006E047F">
      <w:pPr>
        <w:numPr>
          <w:ilvl w:val="0"/>
          <w:numId w:val="12"/>
        </w:numPr>
        <w:suppressAutoHyphens/>
        <w:spacing w:before="0" w:after="240" w:line="276" w:lineRule="auto"/>
        <w:rPr>
          <w:b/>
        </w:rPr>
      </w:pPr>
      <w:r w:rsidRPr="009E34F1">
        <w:rPr>
          <w:b/>
        </w:rPr>
        <w:t>Getting the item’s children</w:t>
      </w:r>
    </w:p>
    <w:p w:rsidR="002518F3" w:rsidRPr="00470008" w:rsidRDefault="002518F3" w:rsidP="002518F3">
      <w:pPr>
        <w:suppressAutoHyphens/>
        <w:spacing w:before="0" w:line="276" w:lineRule="auto"/>
        <w:ind w:left="720"/>
        <w:rPr>
          <w:rStyle w:val="Hyperlink"/>
        </w:rPr>
      </w:pPr>
      <w:r w:rsidRPr="00470008">
        <w:rPr>
          <w:rStyle w:val="Hyperlink"/>
        </w:rPr>
        <w:t xml:space="preserve">To load items with his children, we also can use </w:t>
      </w:r>
      <w:r w:rsidRPr="00A03CE1">
        <w:rPr>
          <w:rStyle w:val="Hyperlink"/>
          <w:color w:val="DE6C36" w:themeColor="accent3"/>
        </w:rPr>
        <w:t>-[SCApiContext itemsReaderWithRequest:]</w:t>
      </w:r>
      <w:r w:rsidRPr="00470008">
        <w:rPr>
          <w:rStyle w:val="Hyperlink"/>
        </w:rPr>
        <w:t xml:space="preserve"> method.</w:t>
      </w:r>
    </w:p>
    <w:p w:rsidR="002518F3" w:rsidRPr="00470008" w:rsidRDefault="002518F3" w:rsidP="002518F3">
      <w:pPr>
        <w:suppressAutoHyphens/>
        <w:spacing w:before="0" w:after="240" w:line="276" w:lineRule="auto"/>
        <w:ind w:left="720"/>
        <w:rPr>
          <w:rStyle w:val="Hyperlink"/>
        </w:rPr>
      </w:pPr>
      <w:r w:rsidRPr="00470008">
        <w:rPr>
          <w:rStyle w:val="Hyperlink"/>
        </w:rPr>
        <w:t xml:space="preserve">First we need to create </w:t>
      </w:r>
      <w:r w:rsidRPr="00A03CE1">
        <w:rPr>
          <w:rStyle w:val="Hyperlink"/>
          <w:color w:val="DE6C36" w:themeColor="accent3"/>
        </w:rPr>
        <w:t xml:space="preserve">SCItemsReaderRequest </w:t>
      </w:r>
      <w:r w:rsidRPr="00470008">
        <w:rPr>
          <w:rStyle w:val="Hyperlink"/>
        </w:rPr>
        <w:t>object which contains the set of param</w:t>
      </w:r>
      <w:r>
        <w:rPr>
          <w:rStyle w:val="Hyperlink"/>
        </w:rPr>
        <w:t>eters</w:t>
      </w:r>
      <w:r w:rsidRPr="00470008">
        <w:rPr>
          <w:rStyle w:val="Hyperlink"/>
        </w:rPr>
        <w:t xml:space="preserve"> to </w:t>
      </w:r>
      <w:r>
        <w:rPr>
          <w:rStyle w:val="Hyperlink"/>
        </w:rPr>
        <w:t>request items from the backend:</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558187"/>
          <w:sz w:val="16"/>
          <w:szCs w:val="16"/>
        </w:rPr>
      </w:pPr>
      <w:r w:rsidRPr="00C564A5">
        <w:rPr>
          <w:rFonts w:ascii="Courier New" w:eastAsia="Times New Roman" w:hAnsi="Courier New" w:cs="Courier New"/>
          <w:color w:val="558187"/>
          <w:sz w:val="16"/>
          <w:szCs w:val="16"/>
        </w:rPr>
        <w:t>SCItemsReaderRequest</w:t>
      </w:r>
      <w:r w:rsidRPr="00C564A5">
        <w:rPr>
          <w:rFonts w:ascii="Courier New" w:eastAsia="Times New Roman" w:hAnsi="Courier New" w:cs="Courier New"/>
          <w:color w:val="000000"/>
          <w:sz w:val="16"/>
          <w:szCs w:val="16"/>
        </w:rPr>
        <w:t xml:space="preserve"> *request = [</w:t>
      </w:r>
      <w:r w:rsidRPr="00C564A5">
        <w:rPr>
          <w:rFonts w:ascii="Courier New" w:eastAsia="Times New Roman" w:hAnsi="Courier New" w:cs="Courier New"/>
          <w:color w:val="558187"/>
          <w:sz w:val="16"/>
          <w:szCs w:val="16"/>
        </w:rPr>
        <w:t>SCItemsReaderRequest</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new</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158600"/>
          <w:sz w:val="16"/>
          <w:szCs w:val="16"/>
        </w:rPr>
      </w:pPr>
      <w:r w:rsidRPr="00C564A5">
        <w:rPr>
          <w:rFonts w:ascii="Courier New" w:eastAsia="Times New Roman" w:hAnsi="Courier New" w:cs="Courier New"/>
          <w:color w:val="158600"/>
          <w:sz w:val="16"/>
          <w:szCs w:val="16"/>
        </w:rPr>
        <w:t>//The path of item</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C92D25"/>
          <w:sz w:val="16"/>
          <w:szCs w:val="16"/>
        </w:rPr>
      </w:pPr>
      <w:r w:rsidRPr="00C564A5">
        <w:rPr>
          <w:rFonts w:ascii="Courier New" w:eastAsia="Times New Roman" w:hAnsi="Courier New" w:cs="Courier New"/>
          <w:color w:val="000000"/>
          <w:sz w:val="16"/>
          <w:szCs w:val="16"/>
        </w:rPr>
        <w:t>request.</w:t>
      </w:r>
      <w:r w:rsidRPr="00C564A5">
        <w:rPr>
          <w:rFonts w:ascii="Courier New" w:eastAsia="Times New Roman" w:hAnsi="Courier New" w:cs="Courier New"/>
          <w:color w:val="558187"/>
          <w:sz w:val="16"/>
          <w:szCs w:val="16"/>
        </w:rPr>
        <w:t>request</w:t>
      </w:r>
      <w:r w:rsidRPr="00C564A5">
        <w:rPr>
          <w:rFonts w:ascii="Courier New" w:eastAsia="Times New Roman" w:hAnsi="Courier New" w:cs="Courier New"/>
          <w:color w:val="000000"/>
          <w:sz w:val="16"/>
          <w:szCs w:val="16"/>
        </w:rPr>
        <w:t xml:space="preserve"> = </w:t>
      </w:r>
      <w:r w:rsidRPr="00C564A5">
        <w:rPr>
          <w:rFonts w:ascii="Courier New" w:eastAsia="Times New Roman" w:hAnsi="Courier New" w:cs="Courier New"/>
          <w:color w:val="C92D25"/>
          <w:sz w:val="16"/>
          <w:szCs w:val="16"/>
        </w:rPr>
        <w:t>@"/sitecore/content/Nicam"</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158600"/>
          <w:sz w:val="16"/>
          <w:szCs w:val="16"/>
        </w:rPr>
      </w:pPr>
      <w:r w:rsidRPr="00C564A5">
        <w:rPr>
          <w:rFonts w:ascii="Courier New" w:eastAsia="Times New Roman" w:hAnsi="Courier New" w:cs="Courier New"/>
          <w:color w:val="158600"/>
          <w:sz w:val="16"/>
          <w:szCs w:val="16"/>
        </w:rPr>
        <w:t>//Specifies the type of request option, now item path used</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36595D"/>
          <w:sz w:val="16"/>
          <w:szCs w:val="16"/>
        </w:rPr>
      </w:pPr>
      <w:r w:rsidRPr="00C564A5">
        <w:rPr>
          <w:rFonts w:ascii="Courier New" w:eastAsia="Times New Roman" w:hAnsi="Courier New" w:cs="Courier New"/>
          <w:color w:val="000000"/>
          <w:sz w:val="16"/>
          <w:szCs w:val="16"/>
        </w:rPr>
        <w:t>request.</w:t>
      </w:r>
      <w:r w:rsidRPr="00C564A5">
        <w:rPr>
          <w:rFonts w:ascii="Courier New" w:eastAsia="Times New Roman" w:hAnsi="Courier New" w:cs="Courier New"/>
          <w:color w:val="558187"/>
          <w:sz w:val="16"/>
          <w:szCs w:val="16"/>
        </w:rPr>
        <w:t>requestType</w:t>
      </w:r>
      <w:r w:rsidRPr="00C564A5">
        <w:rPr>
          <w:rFonts w:ascii="Courier New" w:eastAsia="Times New Roman" w:hAnsi="Courier New" w:cs="Courier New"/>
          <w:color w:val="000000"/>
          <w:sz w:val="16"/>
          <w:szCs w:val="16"/>
        </w:rPr>
        <w:t xml:space="preserve"> = </w:t>
      </w:r>
      <w:r w:rsidRPr="00C564A5">
        <w:rPr>
          <w:rFonts w:ascii="Courier New" w:eastAsia="Times New Roman" w:hAnsi="Courier New" w:cs="Courier New"/>
          <w:color w:val="36595D"/>
          <w:sz w:val="16"/>
          <w:szCs w:val="16"/>
        </w:rPr>
        <w:t>SCItemReaderRequestItemPath</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158600"/>
          <w:sz w:val="16"/>
          <w:szCs w:val="16"/>
        </w:rPr>
      </w:pPr>
      <w:r w:rsidRPr="00C564A5">
        <w:rPr>
          <w:rFonts w:ascii="Courier New" w:eastAsia="Times New Roman" w:hAnsi="Courier New" w:cs="Courier New"/>
          <w:color w:val="158600"/>
          <w:sz w:val="16"/>
          <w:szCs w:val="16"/>
        </w:rPr>
        <w:t>//Specifies the set of the items which will be loaded. Here item and its children will be loaded</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36595D"/>
          <w:sz w:val="16"/>
          <w:szCs w:val="16"/>
        </w:rPr>
      </w:pPr>
      <w:r w:rsidRPr="00C564A5">
        <w:rPr>
          <w:rFonts w:ascii="Courier New" w:eastAsia="Times New Roman" w:hAnsi="Courier New" w:cs="Courier New"/>
          <w:color w:val="000000"/>
          <w:sz w:val="16"/>
          <w:szCs w:val="16"/>
        </w:rPr>
        <w:t>request.</w:t>
      </w:r>
      <w:r w:rsidRPr="00C564A5">
        <w:rPr>
          <w:rFonts w:ascii="Courier New" w:eastAsia="Times New Roman" w:hAnsi="Courier New" w:cs="Courier New"/>
          <w:color w:val="558187"/>
          <w:sz w:val="16"/>
          <w:szCs w:val="16"/>
        </w:rPr>
        <w:t>scope</w:t>
      </w:r>
      <w:r w:rsidRPr="00C564A5">
        <w:rPr>
          <w:rFonts w:ascii="Courier New" w:eastAsia="Times New Roman" w:hAnsi="Courier New" w:cs="Courier New"/>
          <w:color w:val="000000"/>
          <w:sz w:val="16"/>
          <w:szCs w:val="16"/>
        </w:rPr>
        <w:t xml:space="preserve"> = </w:t>
      </w:r>
      <w:r w:rsidRPr="00C564A5">
        <w:rPr>
          <w:rFonts w:ascii="Courier New" w:eastAsia="Times New Roman" w:hAnsi="Courier New" w:cs="Courier New"/>
          <w:color w:val="36595D"/>
          <w:sz w:val="16"/>
          <w:szCs w:val="16"/>
        </w:rPr>
        <w:t>SCItemReaderSelfScope</w:t>
      </w:r>
      <w:r w:rsidRPr="00C564A5">
        <w:rPr>
          <w:rFonts w:ascii="Courier New" w:eastAsia="Times New Roman" w:hAnsi="Courier New" w:cs="Courier New"/>
          <w:color w:val="000000"/>
          <w:sz w:val="16"/>
          <w:szCs w:val="16"/>
        </w:rPr>
        <w:t xml:space="preserve"> | </w:t>
      </w:r>
      <w:r w:rsidRPr="00C564A5">
        <w:rPr>
          <w:rFonts w:ascii="Courier New" w:eastAsia="Times New Roman" w:hAnsi="Courier New" w:cs="Courier New"/>
          <w:color w:val="36595D"/>
          <w:sz w:val="16"/>
          <w:szCs w:val="16"/>
        </w:rPr>
        <w:t>SCItemReaderChildrenScope</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158600"/>
          <w:sz w:val="16"/>
          <w:szCs w:val="16"/>
        </w:rPr>
      </w:pPr>
      <w:r w:rsidRPr="00C564A5">
        <w:rPr>
          <w:rFonts w:ascii="Courier New" w:eastAsia="Times New Roman" w:hAnsi="Courier New" w:cs="Courier New"/>
          <w:color w:val="158600"/>
          <w:sz w:val="16"/>
          <w:szCs w:val="16"/>
        </w:rPr>
        <w:t>//The set of the field’s names which will be read with each item. Here no fields will be read.</w:t>
      </w:r>
    </w:p>
    <w:p w:rsidR="002518F3" w:rsidRPr="00C564A5" w:rsidRDefault="002518F3" w:rsidP="00C564A5">
      <w:pPr>
        <w:shd w:val="clear" w:color="auto" w:fill="F2F2F2" w:themeFill="background1" w:themeFillShade="F2"/>
        <w:spacing w:before="0" w:after="240"/>
        <w:ind w:left="720"/>
        <w:rPr>
          <w:rStyle w:val="Hyperlink"/>
          <w:rFonts w:ascii="Courier New" w:eastAsia="Times New Roman" w:hAnsi="Courier New" w:cs="Courier New"/>
          <w:sz w:val="16"/>
          <w:szCs w:val="16"/>
        </w:rPr>
      </w:pPr>
      <w:r w:rsidRPr="00C564A5">
        <w:rPr>
          <w:rFonts w:ascii="Courier New" w:eastAsia="Times New Roman" w:hAnsi="Courier New" w:cs="Courier New"/>
          <w:sz w:val="16"/>
          <w:szCs w:val="16"/>
        </w:rPr>
        <w:t>request.</w:t>
      </w:r>
      <w:r w:rsidRPr="00C564A5">
        <w:rPr>
          <w:rFonts w:ascii="Courier New" w:eastAsia="Times New Roman" w:hAnsi="Courier New" w:cs="Courier New"/>
          <w:color w:val="558187"/>
          <w:sz w:val="16"/>
          <w:szCs w:val="16"/>
        </w:rPr>
        <w:t>fieldNames</w:t>
      </w:r>
      <w:r w:rsidRPr="00C564A5">
        <w:rPr>
          <w:rFonts w:ascii="Courier New" w:eastAsia="Times New Roman" w:hAnsi="Courier New" w:cs="Courier New"/>
          <w:sz w:val="16"/>
          <w:szCs w:val="16"/>
        </w:rPr>
        <w:t xml:space="preserve"> = [</w:t>
      </w:r>
      <w:r w:rsidRPr="00C564A5">
        <w:rPr>
          <w:rFonts w:ascii="Courier New" w:eastAsia="Times New Roman" w:hAnsi="Courier New" w:cs="Courier New"/>
          <w:color w:val="7035A9"/>
          <w:sz w:val="16"/>
          <w:szCs w:val="16"/>
        </w:rPr>
        <w:t>NSSet</w:t>
      </w: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3F1281"/>
          <w:sz w:val="16"/>
          <w:szCs w:val="16"/>
        </w:rPr>
        <w:t>set</w:t>
      </w:r>
      <w:r w:rsidRPr="00C564A5">
        <w:rPr>
          <w:rFonts w:ascii="Courier New" w:eastAsia="Times New Roman" w:hAnsi="Courier New" w:cs="Courier New"/>
          <w:sz w:val="16"/>
          <w:szCs w:val="16"/>
        </w:rPr>
        <w:t>];</w:t>
      </w:r>
    </w:p>
    <w:p w:rsidR="002518F3" w:rsidRDefault="002518F3" w:rsidP="002518F3">
      <w:pPr>
        <w:suppressAutoHyphens/>
        <w:spacing w:before="0" w:after="240" w:line="276" w:lineRule="auto"/>
        <w:ind w:left="720"/>
        <w:rPr>
          <w:rStyle w:val="Hyperlink"/>
        </w:rPr>
      </w:pPr>
      <w:r w:rsidRPr="00470008">
        <w:rPr>
          <w:rStyle w:val="Hyperlink"/>
        </w:rPr>
        <w:t>Next load ite</w:t>
      </w:r>
      <w:r>
        <w:rPr>
          <w:rStyle w:val="Hyperlink"/>
        </w:rPr>
        <w:t>ms with builded request object: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sz w:val="16"/>
          <w:szCs w:val="16"/>
        </w:rPr>
      </w:pPr>
      <w:r w:rsidRPr="00C564A5">
        <w:rPr>
          <w:rFonts w:ascii="Courier New" w:eastAsia="Times New Roman" w:hAnsi="Courier New" w:cs="Courier New"/>
          <w:sz w:val="16"/>
          <w:szCs w:val="16"/>
        </w:rPr>
        <w:t xml:space="preserve">[context </w:t>
      </w:r>
      <w:r w:rsidRPr="00C564A5">
        <w:rPr>
          <w:rFonts w:ascii="Courier New" w:eastAsia="Times New Roman" w:hAnsi="Courier New" w:cs="Courier New"/>
          <w:color w:val="36595D"/>
          <w:sz w:val="16"/>
          <w:szCs w:val="16"/>
        </w:rPr>
        <w:t>itemsReaderWithRequest</w:t>
      </w:r>
      <w:r w:rsidRPr="00C564A5">
        <w:rPr>
          <w:rFonts w:ascii="Courier New" w:eastAsia="Times New Roman" w:hAnsi="Courier New" w:cs="Courier New"/>
          <w:sz w:val="16"/>
          <w:szCs w:val="16"/>
        </w:rPr>
        <w:t>: request](^(</w:t>
      </w:r>
      <w:r w:rsidRPr="00C564A5">
        <w:rPr>
          <w:rFonts w:ascii="Courier New" w:eastAsia="Times New Roman" w:hAnsi="Courier New" w:cs="Courier New"/>
          <w:color w:val="B51FA2"/>
          <w:sz w:val="16"/>
          <w:szCs w:val="16"/>
        </w:rPr>
        <w:t>id</w:t>
      </w:r>
      <w:r w:rsidRPr="00C564A5">
        <w:rPr>
          <w:rFonts w:ascii="Courier New" w:eastAsia="Times New Roman" w:hAnsi="Courier New" w:cs="Courier New"/>
          <w:sz w:val="16"/>
          <w:szCs w:val="16"/>
        </w:rPr>
        <w:t xml:space="preserve"> result, </w:t>
      </w:r>
      <w:r w:rsidRPr="00C564A5">
        <w:rPr>
          <w:rFonts w:ascii="Courier New" w:eastAsia="Times New Roman" w:hAnsi="Courier New" w:cs="Courier New"/>
          <w:color w:val="7035A9"/>
          <w:sz w:val="16"/>
          <w:szCs w:val="16"/>
        </w:rPr>
        <w:t xml:space="preserve">NSError </w:t>
      </w:r>
      <w:r w:rsidRPr="00C564A5">
        <w:rPr>
          <w:rFonts w:ascii="Courier New" w:eastAsia="Times New Roman" w:hAnsi="Courier New" w:cs="Courier New"/>
          <w:sz w:val="16"/>
          <w:szCs w:val="16"/>
        </w:rPr>
        <w:t>*error)</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sz w:val="16"/>
          <w:szCs w:val="16"/>
        </w:rPr>
      </w:pPr>
      <w:r w:rsidRPr="00C564A5">
        <w:rPr>
          <w:rFonts w:ascii="Courier New" w:eastAsia="Times New Roman" w:hAnsi="Courier New" w:cs="Courier New"/>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158600"/>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158600"/>
          <w:sz w:val="16"/>
          <w:szCs w:val="16"/>
        </w:rPr>
        <w:t>//result - is NSArray object where fist element is item and left items - its children</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sz w:val="16"/>
          <w:szCs w:val="16"/>
        </w:rPr>
      </w:pP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558187"/>
          <w:sz w:val="16"/>
          <w:szCs w:val="16"/>
        </w:rPr>
        <w:t>SCItem</w:t>
      </w:r>
      <w:r w:rsidRPr="00C564A5">
        <w:rPr>
          <w:rFonts w:ascii="Courier New" w:eastAsia="Times New Roman" w:hAnsi="Courier New" w:cs="Courier New"/>
          <w:sz w:val="16"/>
          <w:szCs w:val="16"/>
        </w:rPr>
        <w:t xml:space="preserve"> *item = [result </w:t>
      </w:r>
      <w:r w:rsidRPr="00C564A5">
        <w:rPr>
          <w:rFonts w:ascii="Courier New" w:eastAsia="Times New Roman" w:hAnsi="Courier New" w:cs="Courier New"/>
          <w:color w:val="3F1281"/>
          <w:sz w:val="16"/>
          <w:szCs w:val="16"/>
        </w:rPr>
        <w:t>objectAtIndex</w:t>
      </w:r>
      <w:r w:rsidRPr="00C564A5">
        <w:rPr>
          <w:rFonts w:ascii="Courier New" w:eastAsia="Times New Roman" w:hAnsi="Courier New" w:cs="Courier New"/>
          <w:sz w:val="16"/>
          <w:szCs w:val="16"/>
        </w:rPr>
        <w:t>:</w:t>
      </w:r>
      <w:r w:rsidRPr="00C564A5">
        <w:rPr>
          <w:rFonts w:ascii="Courier New" w:eastAsia="Times New Roman" w:hAnsi="Courier New" w:cs="Courier New"/>
          <w:color w:val="380AD7"/>
          <w:sz w:val="16"/>
          <w:szCs w:val="16"/>
        </w:rPr>
        <w:t>0</w:t>
      </w:r>
      <w:r w:rsidRPr="00C564A5">
        <w:rPr>
          <w:rFonts w:ascii="Courier New" w:eastAsia="Times New Roman" w:hAnsi="Courier New" w:cs="Courier New"/>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C92D25"/>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NSLog</w:t>
      </w: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C92D25"/>
          <w:sz w:val="16"/>
          <w:szCs w:val="16"/>
        </w:rPr>
        <w:t>@"item display name: %@"</w:t>
      </w:r>
      <w:r w:rsidRPr="00C564A5">
        <w:rPr>
          <w:rFonts w:ascii="Courier New" w:eastAsia="Times New Roman" w:hAnsi="Courier New" w:cs="Courier New"/>
          <w:color w:val="000000"/>
          <w:sz w:val="16"/>
          <w:szCs w:val="16"/>
        </w:rPr>
        <w:t>, item.</w:t>
      </w:r>
      <w:r w:rsidRPr="00C564A5">
        <w:rPr>
          <w:rFonts w:ascii="Courier New" w:eastAsia="Times New Roman" w:hAnsi="Courier New" w:cs="Courier New"/>
          <w:color w:val="558187"/>
          <w:sz w:val="16"/>
          <w:szCs w:val="16"/>
        </w:rPr>
        <w:t>displayName</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sz w:val="16"/>
          <w:szCs w:val="16"/>
        </w:rPr>
      </w:pP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B51FA2"/>
          <w:sz w:val="16"/>
          <w:szCs w:val="16"/>
        </w:rPr>
        <w:t>for</w:t>
      </w: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7035A9"/>
          <w:sz w:val="16"/>
          <w:szCs w:val="16"/>
        </w:rPr>
        <w:t>NSUInteger</w:t>
      </w:r>
      <w:r w:rsidRPr="00C564A5">
        <w:rPr>
          <w:rFonts w:ascii="Courier New" w:eastAsia="Times New Roman" w:hAnsi="Courier New" w:cs="Courier New"/>
          <w:sz w:val="16"/>
          <w:szCs w:val="16"/>
        </w:rPr>
        <w:t xml:space="preserve"> index = </w:t>
      </w:r>
      <w:r w:rsidRPr="00C564A5">
        <w:rPr>
          <w:rFonts w:ascii="Courier New" w:eastAsia="Times New Roman" w:hAnsi="Courier New" w:cs="Courier New"/>
          <w:color w:val="380AD7"/>
          <w:sz w:val="16"/>
          <w:szCs w:val="16"/>
        </w:rPr>
        <w:t>1</w:t>
      </w:r>
      <w:r w:rsidRPr="00C564A5">
        <w:rPr>
          <w:rFonts w:ascii="Courier New" w:eastAsia="Times New Roman" w:hAnsi="Courier New" w:cs="Courier New"/>
          <w:sz w:val="16"/>
          <w:szCs w:val="16"/>
        </w:rPr>
        <w:t xml:space="preserve">; index &lt; [result </w:t>
      </w:r>
      <w:r w:rsidRPr="00C564A5">
        <w:rPr>
          <w:rFonts w:ascii="Courier New" w:eastAsia="Times New Roman" w:hAnsi="Courier New" w:cs="Courier New"/>
          <w:color w:val="3F1281"/>
          <w:sz w:val="16"/>
          <w:szCs w:val="16"/>
        </w:rPr>
        <w:t>count</w:t>
      </w:r>
      <w:r w:rsidRPr="00C564A5">
        <w:rPr>
          <w:rFonts w:ascii="Courier New" w:eastAsia="Times New Roman" w:hAnsi="Courier New" w:cs="Courier New"/>
          <w:sz w:val="16"/>
          <w:szCs w:val="16"/>
        </w:rPr>
        <w:t>]; ++index)</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sz w:val="16"/>
          <w:szCs w:val="16"/>
        </w:rPr>
      </w:pPr>
      <w:r w:rsidRPr="00C564A5">
        <w:rPr>
          <w:rFonts w:ascii="Courier New" w:eastAsia="Times New Roman" w:hAnsi="Courier New" w:cs="Courier New"/>
          <w:sz w:val="16"/>
          <w:szCs w:val="16"/>
        </w:rPr>
        <w:t>    {</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sz w:val="16"/>
          <w:szCs w:val="16"/>
        </w:rPr>
      </w:pP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558187"/>
          <w:sz w:val="16"/>
          <w:szCs w:val="16"/>
        </w:rPr>
        <w:t>SCItem</w:t>
      </w:r>
      <w:r w:rsidRPr="00C564A5">
        <w:rPr>
          <w:rFonts w:ascii="Courier New" w:eastAsia="Times New Roman" w:hAnsi="Courier New" w:cs="Courier New"/>
          <w:sz w:val="16"/>
          <w:szCs w:val="16"/>
        </w:rPr>
        <w:t xml:space="preserve"> *child = [result </w:t>
      </w:r>
      <w:r w:rsidRPr="00C564A5">
        <w:rPr>
          <w:rFonts w:ascii="Courier New" w:eastAsia="Times New Roman" w:hAnsi="Courier New" w:cs="Courier New"/>
          <w:color w:val="3F1281"/>
          <w:sz w:val="16"/>
          <w:szCs w:val="16"/>
        </w:rPr>
        <w:t>objectAtIndex</w:t>
      </w:r>
      <w:r w:rsidRPr="00C564A5">
        <w:rPr>
          <w:rFonts w:ascii="Courier New" w:eastAsia="Times New Roman" w:hAnsi="Courier New" w:cs="Courier New"/>
          <w:sz w:val="16"/>
          <w:szCs w:val="16"/>
        </w:rPr>
        <w:t>:index];</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C92D25"/>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NSLog</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C92D25"/>
          <w:sz w:val="16"/>
          <w:szCs w:val="16"/>
        </w:rPr>
        <w:t>@"child display name: %@"</w:t>
      </w:r>
      <w:r w:rsidRPr="00C564A5">
        <w:rPr>
          <w:rFonts w:ascii="Courier New" w:eastAsia="Times New Roman" w:hAnsi="Courier New" w:cs="Courier New"/>
          <w:color w:val="000000"/>
          <w:sz w:val="16"/>
          <w:szCs w:val="16"/>
        </w:rPr>
        <w:t>, child.</w:t>
      </w:r>
      <w:r w:rsidRPr="00C564A5">
        <w:rPr>
          <w:rFonts w:ascii="Courier New" w:eastAsia="Times New Roman" w:hAnsi="Courier New" w:cs="Courier New"/>
          <w:color w:val="558187"/>
          <w:sz w:val="16"/>
          <w:szCs w:val="16"/>
        </w:rPr>
        <w:t>displayName</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sz w:val="16"/>
          <w:szCs w:val="16"/>
        </w:rPr>
      </w:pPr>
      <w:r w:rsidRPr="00C564A5">
        <w:rPr>
          <w:rFonts w:ascii="Courier New" w:eastAsia="Times New Roman" w:hAnsi="Courier New" w:cs="Courier New"/>
          <w:sz w:val="16"/>
          <w:szCs w:val="16"/>
        </w:rPr>
        <w:t>    }</w:t>
      </w:r>
    </w:p>
    <w:p w:rsidR="002518F3" w:rsidRPr="00C564A5" w:rsidRDefault="002518F3" w:rsidP="00C564A5">
      <w:pPr>
        <w:shd w:val="clear" w:color="auto" w:fill="F2F2F2" w:themeFill="background1" w:themeFillShade="F2"/>
        <w:spacing w:before="0" w:after="240"/>
        <w:ind w:left="720"/>
        <w:rPr>
          <w:rStyle w:val="Hyperlink"/>
          <w:rFonts w:ascii="Courier New" w:eastAsia="Times New Roman" w:hAnsi="Courier New" w:cs="Courier New"/>
          <w:sz w:val="16"/>
          <w:szCs w:val="16"/>
        </w:rPr>
      </w:pPr>
      <w:r w:rsidRPr="00C564A5">
        <w:rPr>
          <w:rFonts w:ascii="Courier New" w:eastAsia="Times New Roman" w:hAnsi="Courier New" w:cs="Courier New"/>
          <w:sz w:val="16"/>
          <w:szCs w:val="16"/>
        </w:rPr>
        <w:t>});</w:t>
      </w:r>
    </w:p>
    <w:p w:rsidR="002518F3" w:rsidRDefault="002518F3" w:rsidP="002518F3">
      <w:pPr>
        <w:pStyle w:val="ListParagraph"/>
        <w:suppressAutoHyphens/>
        <w:spacing w:before="0" w:line="276" w:lineRule="auto"/>
      </w:pPr>
      <w:r>
        <w:t>(</w:t>
      </w:r>
      <w:hyperlink w:anchor="_How_to_Access_4" w:history="1">
        <w:r>
          <w:rPr>
            <w:rStyle w:val="Hyperlink"/>
          </w:rPr>
          <w:t>Read API reference for details</w:t>
        </w:r>
      </w:hyperlink>
      <w:r>
        <w:rPr>
          <w:rStyle w:val="Hyperlink"/>
        </w:rPr>
        <w:t>)</w:t>
      </w:r>
    </w:p>
    <w:p w:rsidR="002518F3" w:rsidRDefault="002518F3" w:rsidP="002518F3">
      <w:pPr>
        <w:suppressAutoHyphens/>
        <w:spacing w:before="0" w:line="276" w:lineRule="auto"/>
        <w:ind w:left="720"/>
      </w:pPr>
    </w:p>
    <w:p w:rsidR="002518F3" w:rsidRDefault="002518F3" w:rsidP="002518F3">
      <w:pPr>
        <w:suppressAutoHyphens/>
        <w:spacing w:before="0" w:line="276" w:lineRule="auto"/>
        <w:ind w:left="720"/>
      </w:pPr>
    </w:p>
    <w:p w:rsidR="002518F3" w:rsidRPr="009E34F1" w:rsidRDefault="002518F3" w:rsidP="006E047F">
      <w:pPr>
        <w:numPr>
          <w:ilvl w:val="0"/>
          <w:numId w:val="12"/>
        </w:numPr>
        <w:suppressAutoHyphens/>
        <w:spacing w:before="0" w:after="240" w:line="276" w:lineRule="auto"/>
        <w:rPr>
          <w:rStyle w:val="Hyperlink"/>
          <w:b/>
        </w:rPr>
      </w:pPr>
      <w:r w:rsidRPr="009E34F1">
        <w:rPr>
          <w:b/>
        </w:rPr>
        <w:t>Using the children of the particular item to populate a tab bar</w:t>
      </w:r>
    </w:p>
    <w:p w:rsidR="002518F3" w:rsidRDefault="002518F3" w:rsidP="002518F3">
      <w:pPr>
        <w:spacing w:before="0" w:after="240"/>
        <w:ind w:left="720"/>
      </w:pPr>
      <w:r>
        <w:t xml:space="preserve">To load field’s values of the item’s children you can use </w:t>
      </w:r>
      <w:r w:rsidRPr="004739E4">
        <w:rPr>
          <w:rFonts w:eastAsia="Times New Roman" w:cs="Arial"/>
          <w:color w:val="DE6C36" w:themeColor="accent3"/>
          <w:szCs w:val="20"/>
        </w:rPr>
        <w:t xml:space="preserve">SCItemsReaderRequest </w:t>
      </w:r>
      <w:r>
        <w:rPr>
          <w:rFonts w:eastAsia="Times New Roman" w:cs="Arial"/>
          <w:szCs w:val="20"/>
        </w:rPr>
        <w:t xml:space="preserve">with </w:t>
      </w:r>
      <w:r w:rsidRPr="00377476">
        <w:rPr>
          <w:rFonts w:eastAsia="Times New Roman" w:cs="Arial"/>
          <w:color w:val="DE6C36" w:themeColor="accent3"/>
          <w:szCs w:val="20"/>
        </w:rPr>
        <w:t xml:space="preserve">SCItemReaderRequestReadFieldsValues </w:t>
      </w:r>
      <w:r>
        <w:rPr>
          <w:rFonts w:eastAsia="Times New Roman" w:cs="Arial"/>
          <w:szCs w:val="20"/>
        </w:rPr>
        <w:t xml:space="preserve">flag and </w:t>
      </w:r>
      <w:r w:rsidRPr="00377476">
        <w:rPr>
          <w:rFonts w:eastAsia="Times New Roman" w:cs="Arial"/>
          <w:color w:val="DE6C36" w:themeColor="accent3"/>
          <w:szCs w:val="20"/>
        </w:rPr>
        <w:t xml:space="preserve">SCItemReaderChildrenScope </w:t>
      </w:r>
      <w:r>
        <w:rPr>
          <w:rFonts w:eastAsia="Times New Roman" w:cs="Arial"/>
          <w:szCs w:val="20"/>
        </w:rPr>
        <w:t>scope.</w:t>
      </w:r>
    </w:p>
    <w:p w:rsidR="002518F3" w:rsidRPr="00FC0F29" w:rsidRDefault="002518F3" w:rsidP="002518F3">
      <w:pPr>
        <w:suppressAutoHyphens/>
        <w:spacing w:before="0" w:after="200" w:line="276" w:lineRule="auto"/>
        <w:ind w:left="720"/>
        <w:rPr>
          <w:rFonts w:eastAsia="Calibri"/>
        </w:rPr>
      </w:pPr>
      <w:r>
        <w:t xml:space="preserve">First of all you need to create an XCode Single View Application project, install a Sitecore MobileSDK framework (see </w:t>
      </w:r>
      <w:hyperlink w:anchor="_Install_Sitecore_Mobile" w:history="1">
        <w:r>
          <w:rPr>
            <w:rStyle w:val="Hyperlink"/>
          </w:rPr>
          <w:t>Installation Section</w:t>
        </w:r>
      </w:hyperlink>
      <w:r>
        <w:t xml:space="preserve"> for details) and add a </w:t>
      </w:r>
      <w:r w:rsidRPr="00D221BB">
        <w:rPr>
          <w:rFonts w:eastAsia="Times New Roman" w:cs="Arial"/>
          <w:b/>
          <w:szCs w:val="20"/>
        </w:rPr>
        <w:t>Tab Bar Controller</w:t>
      </w:r>
      <w:r w:rsidRPr="00D221BB">
        <w:rPr>
          <w:rFonts w:asciiTheme="minorHAnsi" w:eastAsia="Times New Roman" w:hAnsiTheme="minorHAnsi" w:cstheme="minorHAnsi"/>
        </w:rPr>
        <w:t xml:space="preserve"> </w:t>
      </w:r>
      <w:r>
        <w:t>to the project</w:t>
      </w:r>
      <w:r>
        <w:rPr>
          <w:rFonts w:eastAsia="Calibri"/>
        </w:rPr>
        <w:t>.</w:t>
      </w:r>
    </w:p>
    <w:p w:rsidR="002518F3" w:rsidRPr="00CF63DE" w:rsidRDefault="002518F3" w:rsidP="002518F3">
      <w:pPr>
        <w:suppressAutoHyphens/>
        <w:spacing w:before="0" w:after="200" w:line="276" w:lineRule="auto"/>
        <w:ind w:left="720"/>
        <w:rPr>
          <w:rFonts w:ascii="Menlo" w:eastAsia="Times New Roman" w:hAnsi="Menlo"/>
          <w:color w:val="C92D25"/>
          <w:sz w:val="17"/>
          <w:szCs w:val="17"/>
        </w:rPr>
      </w:pPr>
      <w:r>
        <w:rPr>
          <w:rFonts w:eastAsia="Times New Roman"/>
        </w:rPr>
        <w:t>In implementation of ViewController write a code below:</w:t>
      </w:r>
    </w:p>
    <w:p w:rsidR="002518F3" w:rsidRDefault="002518F3" w:rsidP="002518F3">
      <w:pPr>
        <w:ind w:left="1162" w:hanging="357"/>
        <w:rPr>
          <w:rFonts w:ascii="Menlo" w:eastAsia="Times New Roman" w:hAnsi="Menlo" w:cs="Helvetica"/>
          <w:color w:val="000000"/>
          <w:szCs w:val="20"/>
        </w:rPr>
      </w:pPr>
      <w:r>
        <w:rPr>
          <w:rFonts w:ascii="Menlo" w:eastAsia="Times New Roman" w:hAnsi="Menlo" w:cs="Helvetica"/>
          <w:color w:val="000000"/>
          <w:szCs w:val="20"/>
        </w:rPr>
        <w:br w:type="page"/>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lastRenderedPageBreak/>
        <w:t>- (</w:t>
      </w:r>
      <w:r w:rsidRPr="00C564A5">
        <w:rPr>
          <w:rFonts w:ascii="Courier New" w:eastAsia="Times New Roman" w:hAnsi="Courier New" w:cs="Courier New"/>
          <w:color w:val="B51FA2"/>
          <w:sz w:val="16"/>
          <w:szCs w:val="16"/>
        </w:rPr>
        <w:t>void</w:t>
      </w:r>
      <w:r w:rsidRPr="00C564A5">
        <w:rPr>
          <w:rFonts w:ascii="Courier New" w:eastAsia="Times New Roman" w:hAnsi="Courier New" w:cs="Courier New"/>
          <w:color w:val="000000"/>
          <w:sz w:val="16"/>
          <w:szCs w:val="16"/>
        </w:rPr>
        <w:t>)viewDidLoad</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3F1281"/>
          <w:sz w:val="16"/>
          <w:szCs w:val="16"/>
        </w:rPr>
      </w:pPr>
      <w:r w:rsidRPr="00C564A5">
        <w:rPr>
          <w:rFonts w:ascii="Courier New" w:eastAsia="Times New Roman" w:hAnsi="Courier New" w:cs="Courier New"/>
          <w:color w:val="000000"/>
          <w:sz w:val="16"/>
          <w:szCs w:val="16"/>
        </w:rPr>
        <w:t>    [</w:t>
      </w:r>
      <w:r w:rsidRPr="00C564A5">
        <w:rPr>
          <w:rFonts w:ascii="Courier New" w:eastAsia="Times New Roman" w:hAnsi="Courier New" w:cs="Courier New"/>
          <w:color w:val="B51FA2"/>
          <w:sz w:val="16"/>
          <w:szCs w:val="16"/>
        </w:rPr>
        <w:t>super</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viewDidLoad</w:t>
      </w:r>
      <w:r w:rsidRPr="00C564A5">
        <w:rPr>
          <w:rFonts w:ascii="Courier New" w:eastAsia="Times New Roman" w:hAnsi="Courier New" w:cs="Courier New"/>
          <w:color w:val="000000"/>
          <w:sz w:val="16"/>
          <w:szCs w:val="16"/>
        </w:rPr>
        <w:t>];</w:t>
      </w:r>
    </w:p>
    <w:p w:rsidR="002518F3" w:rsidRPr="00C564A5" w:rsidRDefault="002518F3" w:rsidP="00C564A5">
      <w:pPr>
        <w:pStyle w:val="NormalWeb"/>
        <w:shd w:val="clear" w:color="auto" w:fill="F2F2F2" w:themeFill="background1" w:themeFillShade="F2"/>
        <w:spacing w:before="0"/>
        <w:ind w:left="720"/>
        <w:rPr>
          <w:rFonts w:ascii="Courier New" w:eastAsia="Calibri" w:hAnsi="Courier New" w:cs="Courier New"/>
          <w:color w:val="000000"/>
          <w:sz w:val="16"/>
          <w:szCs w:val="16"/>
        </w:rPr>
      </w:pPr>
      <w:r w:rsidRPr="00C564A5">
        <w:rPr>
          <w:rFonts w:ascii="Courier New" w:hAnsi="Courier New" w:cs="Courier New"/>
          <w:color w:val="000000"/>
          <w:sz w:val="16"/>
          <w:szCs w:val="16"/>
        </w:rPr>
        <w:t>    </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7035A9"/>
          <w:sz w:val="16"/>
          <w:szCs w:val="16"/>
        </w:rPr>
        <w:t xml:space="preserve">    NSMutableArray </w:t>
      </w:r>
      <w:r w:rsidRPr="00C564A5">
        <w:rPr>
          <w:rFonts w:ascii="Courier New" w:eastAsia="Times New Roman" w:hAnsi="Courier New" w:cs="Courier New"/>
          <w:color w:val="000000"/>
          <w:sz w:val="16"/>
          <w:szCs w:val="16"/>
        </w:rPr>
        <w:t>*listOfViewControllers = [</w:t>
      </w:r>
      <w:r w:rsidRPr="00C564A5">
        <w:rPr>
          <w:rFonts w:ascii="Courier New" w:eastAsia="Times New Roman" w:hAnsi="Courier New" w:cs="Courier New"/>
          <w:color w:val="7035A9"/>
          <w:sz w:val="16"/>
          <w:szCs w:val="16"/>
        </w:rPr>
        <w:t>NSMutableArray</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new</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C92D25"/>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7035A9"/>
          <w:sz w:val="16"/>
          <w:szCs w:val="16"/>
        </w:rPr>
        <w:t xml:space="preserve">SCApiContext </w:t>
      </w:r>
      <w:r w:rsidRPr="00C564A5">
        <w:rPr>
          <w:rFonts w:ascii="Courier New" w:eastAsia="Times New Roman" w:hAnsi="Courier New" w:cs="Courier New"/>
          <w:color w:val="000000"/>
          <w:sz w:val="16"/>
          <w:szCs w:val="16"/>
        </w:rPr>
        <w:t>*session = [</w:t>
      </w:r>
      <w:r w:rsidRPr="00C564A5">
        <w:rPr>
          <w:rFonts w:ascii="Courier New" w:eastAsia="Times New Roman" w:hAnsi="Courier New" w:cs="Courier New"/>
          <w:color w:val="7035A9"/>
          <w:sz w:val="16"/>
          <w:szCs w:val="16"/>
        </w:rPr>
        <w:t>SCApiContext</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contextWithHost</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C92D25"/>
          <w:sz w:val="16"/>
          <w:szCs w:val="16"/>
        </w:rPr>
        <w:t>@"</w:t>
      </w:r>
      <w:hyperlink r:id="rId41" w:history="1">
        <w:r w:rsidRPr="00C564A5">
          <w:rPr>
            <w:rStyle w:val="Hyperlink"/>
            <w:rFonts w:ascii="Courier New" w:eastAsia="Times New Roman" w:hAnsi="Courier New" w:cs="Courier New"/>
            <w:sz w:val="16"/>
            <w:szCs w:val="16"/>
          </w:rPr>
          <w:t>mobilesdk.sc-demo.net/-/webapi</w:t>
        </w:r>
      </w:hyperlink>
      <w:r w:rsidRPr="00C564A5">
        <w:rPr>
          <w:rFonts w:ascii="Courier New" w:eastAsia="Times New Roman" w:hAnsi="Courier New" w:cs="Courier New"/>
          <w:color w:val="C92D25"/>
          <w:sz w:val="16"/>
          <w:szCs w:val="16"/>
        </w:rPr>
        <w:t>"</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7035A9"/>
          <w:sz w:val="16"/>
          <w:szCs w:val="16"/>
        </w:rPr>
        <w:t>NSSet</w:t>
      </w:r>
      <w:r w:rsidRPr="00C564A5">
        <w:rPr>
          <w:rFonts w:ascii="Courier New" w:eastAsia="Times New Roman" w:hAnsi="Courier New" w:cs="Courier New"/>
          <w:color w:val="000000"/>
          <w:sz w:val="16"/>
          <w:szCs w:val="16"/>
        </w:rPr>
        <w:t>* fieldNames = [</w:t>
      </w:r>
      <w:r w:rsidRPr="00C564A5">
        <w:rPr>
          <w:rFonts w:ascii="Courier New" w:eastAsia="Times New Roman" w:hAnsi="Courier New" w:cs="Courier New"/>
          <w:color w:val="7035A9"/>
          <w:sz w:val="16"/>
          <w:szCs w:val="16"/>
        </w:rPr>
        <w:t>NSSet</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setWithObjects</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C92D25"/>
          <w:sz w:val="16"/>
          <w:szCs w:val="16"/>
        </w:rPr>
        <w:t>@"Menu title"</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C92D25"/>
          <w:sz w:val="16"/>
          <w:szCs w:val="16"/>
        </w:rPr>
        <w:t>@"Tab Icon"</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B51FA2"/>
          <w:sz w:val="16"/>
          <w:szCs w:val="16"/>
        </w:rPr>
        <w:t>nil</w:t>
      </w:r>
      <w:r w:rsidRPr="00C564A5">
        <w:rPr>
          <w:rFonts w:ascii="Courier New" w:eastAsia="Times New Roman" w:hAnsi="Courier New" w:cs="Courier New"/>
          <w:color w:val="000000"/>
          <w:sz w:val="16"/>
          <w:szCs w:val="16"/>
        </w:rPr>
        <w:t xml:space="preserve"> ];</w:t>
      </w:r>
    </w:p>
    <w:p w:rsidR="002518F3" w:rsidRPr="00C564A5" w:rsidRDefault="002518F3" w:rsidP="00C564A5">
      <w:pPr>
        <w:pStyle w:val="NormalWeb"/>
        <w:shd w:val="clear" w:color="auto" w:fill="F2F2F2" w:themeFill="background1" w:themeFillShade="F2"/>
        <w:spacing w:before="0"/>
        <w:ind w:left="720"/>
        <w:rPr>
          <w:rFonts w:ascii="Courier New" w:eastAsia="Calibri" w:hAnsi="Courier New" w:cs="Courier New"/>
          <w:color w:val="000000"/>
          <w:sz w:val="16"/>
          <w:szCs w:val="16"/>
        </w:rPr>
      </w:pPr>
      <w:r w:rsidRPr="00C564A5">
        <w:rPr>
          <w:rFonts w:ascii="Courier New" w:hAnsi="Courier New" w:cs="Courier New"/>
          <w:color w:val="000000"/>
          <w:sz w:val="16"/>
          <w:szCs w:val="16"/>
        </w:rPr>
        <w:t>    </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7035A9"/>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7035A9"/>
          <w:sz w:val="16"/>
          <w:szCs w:val="16"/>
        </w:rPr>
        <w:t>SCItemsReaderRequest</w:t>
      </w:r>
      <w:r w:rsidRPr="00C564A5">
        <w:rPr>
          <w:rFonts w:ascii="Courier New" w:eastAsia="Times New Roman" w:hAnsi="Courier New" w:cs="Courier New"/>
          <w:color w:val="000000"/>
          <w:sz w:val="16"/>
          <w:szCs w:val="16"/>
        </w:rPr>
        <w:t>* request_ = [</w:t>
      </w:r>
      <w:r w:rsidRPr="00C564A5">
        <w:rPr>
          <w:rFonts w:ascii="Courier New" w:eastAsia="Times New Roman" w:hAnsi="Courier New" w:cs="Courier New"/>
          <w:color w:val="7035A9"/>
          <w:sz w:val="16"/>
          <w:szCs w:val="16"/>
        </w:rPr>
        <w:t>SCItemsReaderRequest</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requestWithItemPath</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C92D25"/>
          <w:sz w:val="16"/>
          <w:szCs w:val="16"/>
        </w:rPr>
        <w:t>@"/sitecore/content/Nicam/"</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fieldsNames</w:t>
      </w:r>
      <w:r w:rsidRPr="00C564A5">
        <w:rPr>
          <w:rFonts w:ascii="Courier New" w:eastAsia="Times New Roman" w:hAnsi="Courier New" w:cs="Courier New"/>
          <w:color w:val="000000"/>
          <w:sz w:val="16"/>
          <w:szCs w:val="16"/>
        </w:rPr>
        <w:t xml:space="preserve">: </w:t>
      </w:r>
      <w:r w:rsidR="00C62098">
        <w:rPr>
          <w:rFonts w:ascii="Courier New" w:eastAsia="Times New Roman" w:hAnsi="Courier New" w:cs="Courier New"/>
          <w:color w:val="000000"/>
          <w:sz w:val="16"/>
          <w:szCs w:val="16"/>
        </w:rPr>
        <w:t>fieldName</w:t>
      </w:r>
      <w:r w:rsidRPr="00C564A5">
        <w:rPr>
          <w:rFonts w:ascii="Courier New" w:eastAsia="Times New Roman" w:hAnsi="Courier New" w:cs="Courier New"/>
          <w:color w:val="000000"/>
          <w:sz w:val="16"/>
          <w:szCs w:val="16"/>
        </w:rPr>
        <w:t>s];</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3F1281"/>
          <w:sz w:val="16"/>
          <w:szCs w:val="16"/>
        </w:rPr>
      </w:pPr>
      <w:r w:rsidRPr="00C564A5">
        <w:rPr>
          <w:rFonts w:ascii="Courier New" w:eastAsia="Times New Roman" w:hAnsi="Courier New" w:cs="Courier New"/>
          <w:color w:val="000000"/>
          <w:sz w:val="16"/>
          <w:szCs w:val="16"/>
        </w:rPr>
        <w:t>    request_.</w:t>
      </w:r>
      <w:r w:rsidRPr="00C564A5">
        <w:rPr>
          <w:rFonts w:ascii="Courier New" w:eastAsia="Times New Roman" w:hAnsi="Courier New" w:cs="Courier New"/>
          <w:color w:val="7035A9"/>
          <w:sz w:val="16"/>
          <w:szCs w:val="16"/>
        </w:rPr>
        <w:t>flags</w:t>
      </w:r>
      <w:r w:rsidRPr="00C564A5">
        <w:rPr>
          <w:rFonts w:ascii="Courier New" w:eastAsia="Times New Roman" w:hAnsi="Courier New" w:cs="Courier New"/>
          <w:color w:val="000000"/>
          <w:sz w:val="16"/>
          <w:szCs w:val="16"/>
        </w:rPr>
        <w:t xml:space="preserve"> = </w:t>
      </w:r>
      <w:r w:rsidRPr="00C564A5">
        <w:rPr>
          <w:rFonts w:ascii="Courier New" w:eastAsia="Times New Roman" w:hAnsi="Courier New" w:cs="Courier New"/>
          <w:color w:val="3F1281"/>
          <w:sz w:val="16"/>
          <w:szCs w:val="16"/>
        </w:rPr>
        <w:t>SCItemReaderRequestReadFieldsValues</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158600"/>
          <w:sz w:val="16"/>
          <w:szCs w:val="16"/>
        </w:rPr>
        <w:t>//to read field values</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158600"/>
          <w:sz w:val="16"/>
          <w:szCs w:val="16"/>
        </w:rPr>
      </w:pPr>
      <w:r w:rsidRPr="00C564A5">
        <w:rPr>
          <w:rFonts w:ascii="Courier New" w:eastAsia="Times New Roman" w:hAnsi="Courier New" w:cs="Courier New"/>
          <w:color w:val="000000"/>
          <w:sz w:val="16"/>
          <w:szCs w:val="16"/>
        </w:rPr>
        <w:t>    request_.</w:t>
      </w:r>
      <w:r w:rsidRPr="00C564A5">
        <w:rPr>
          <w:rFonts w:ascii="Courier New" w:eastAsia="Times New Roman" w:hAnsi="Courier New" w:cs="Courier New"/>
          <w:color w:val="7035A9"/>
          <w:sz w:val="16"/>
          <w:szCs w:val="16"/>
        </w:rPr>
        <w:t>scope</w:t>
      </w:r>
      <w:r w:rsidRPr="00C564A5">
        <w:rPr>
          <w:rFonts w:ascii="Courier New" w:eastAsia="Times New Roman" w:hAnsi="Courier New" w:cs="Courier New"/>
          <w:color w:val="000000"/>
          <w:sz w:val="16"/>
          <w:szCs w:val="16"/>
        </w:rPr>
        <w:t xml:space="preserve"> = </w:t>
      </w:r>
      <w:r w:rsidRPr="00C564A5">
        <w:rPr>
          <w:rFonts w:ascii="Courier New" w:eastAsia="Times New Roman" w:hAnsi="Courier New" w:cs="Courier New"/>
          <w:color w:val="3F1281"/>
          <w:sz w:val="16"/>
          <w:szCs w:val="16"/>
        </w:rPr>
        <w:t>SCItemReaderChildrenScope</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158600"/>
          <w:sz w:val="16"/>
          <w:szCs w:val="16"/>
        </w:rPr>
        <w:t>//to read children of the item</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xml:space="preserve">    [session </w:t>
      </w:r>
      <w:r w:rsidRPr="00C564A5">
        <w:rPr>
          <w:rFonts w:ascii="Courier New" w:eastAsia="Times New Roman" w:hAnsi="Courier New" w:cs="Courier New"/>
          <w:color w:val="3F1281"/>
          <w:sz w:val="16"/>
          <w:szCs w:val="16"/>
        </w:rPr>
        <w:t>itemsReaderWithRequest</w:t>
      </w:r>
      <w:r w:rsidRPr="00C564A5">
        <w:rPr>
          <w:rFonts w:ascii="Courier New" w:eastAsia="Times New Roman" w:hAnsi="Courier New" w:cs="Courier New"/>
          <w:color w:val="000000"/>
          <w:sz w:val="16"/>
          <w:szCs w:val="16"/>
        </w:rPr>
        <w:t>: request_](^(</w:t>
      </w:r>
      <w:r w:rsidRPr="00C564A5">
        <w:rPr>
          <w:rFonts w:ascii="Courier New" w:eastAsia="Times New Roman" w:hAnsi="Courier New" w:cs="Courier New"/>
          <w:color w:val="B51FA2"/>
          <w:sz w:val="16"/>
          <w:szCs w:val="16"/>
        </w:rPr>
        <w:t>id</w:t>
      </w:r>
      <w:r w:rsidRPr="00C564A5">
        <w:rPr>
          <w:rFonts w:ascii="Courier New" w:eastAsia="Times New Roman" w:hAnsi="Courier New" w:cs="Courier New"/>
          <w:color w:val="000000"/>
          <w:sz w:val="16"/>
          <w:szCs w:val="16"/>
        </w:rPr>
        <w:t xml:space="preserve"> result, </w:t>
      </w:r>
      <w:r w:rsidRPr="00C564A5">
        <w:rPr>
          <w:rFonts w:ascii="Courier New" w:eastAsia="Times New Roman" w:hAnsi="Courier New" w:cs="Courier New"/>
          <w:color w:val="7035A9"/>
          <w:sz w:val="16"/>
          <w:szCs w:val="16"/>
        </w:rPr>
        <w:t xml:space="preserve">NSError </w:t>
      </w:r>
      <w:r w:rsidRPr="00C564A5">
        <w:rPr>
          <w:rFonts w:ascii="Courier New" w:eastAsia="Times New Roman" w:hAnsi="Courier New" w:cs="Courier New"/>
          <w:color w:val="000000"/>
          <w:sz w:val="16"/>
          <w:szCs w:val="16"/>
        </w:rPr>
        <w:t>*errors)</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B51FA2"/>
          <w:sz w:val="16"/>
          <w:szCs w:val="16"/>
        </w:rPr>
        <w:t>for</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7035A9"/>
          <w:sz w:val="16"/>
          <w:szCs w:val="16"/>
        </w:rPr>
        <w:t>SCItem</w:t>
      </w:r>
      <w:r w:rsidRPr="00C564A5">
        <w:rPr>
          <w:rFonts w:ascii="Courier New" w:eastAsia="Times New Roman" w:hAnsi="Courier New" w:cs="Courier New"/>
          <w:color w:val="000000"/>
          <w:sz w:val="16"/>
          <w:szCs w:val="16"/>
        </w:rPr>
        <w:t xml:space="preserve">* item </w:t>
      </w:r>
      <w:r w:rsidRPr="00C564A5">
        <w:rPr>
          <w:rFonts w:ascii="Courier New" w:eastAsia="Times New Roman" w:hAnsi="Courier New" w:cs="Courier New"/>
          <w:color w:val="B51FA2"/>
          <w:sz w:val="16"/>
          <w:szCs w:val="16"/>
        </w:rPr>
        <w:t>in</w:t>
      </w:r>
      <w:r w:rsidRPr="00C564A5">
        <w:rPr>
          <w:rFonts w:ascii="Courier New" w:eastAsia="Times New Roman" w:hAnsi="Courier New" w:cs="Courier New"/>
          <w:color w:val="000000"/>
          <w:sz w:val="16"/>
          <w:szCs w:val="16"/>
        </w:rPr>
        <w:t xml:space="preserve"> result) {</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7035A9"/>
          <w:sz w:val="16"/>
          <w:szCs w:val="16"/>
        </w:rPr>
        <w:t>NSString</w:t>
      </w:r>
      <w:r w:rsidRPr="00C564A5">
        <w:rPr>
          <w:rFonts w:ascii="Courier New" w:eastAsia="Times New Roman" w:hAnsi="Courier New" w:cs="Courier New"/>
          <w:color w:val="000000"/>
          <w:sz w:val="16"/>
          <w:szCs w:val="16"/>
        </w:rPr>
        <w:t xml:space="preserve">* title = [item </w:t>
      </w:r>
      <w:r w:rsidRPr="00C564A5">
        <w:rPr>
          <w:rFonts w:ascii="Courier New" w:eastAsia="Times New Roman" w:hAnsi="Courier New" w:cs="Courier New"/>
          <w:color w:val="3F1281"/>
          <w:sz w:val="16"/>
          <w:szCs w:val="16"/>
        </w:rPr>
        <w:t>fieldValueWithName</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C92D25"/>
          <w:sz w:val="16"/>
          <w:szCs w:val="16"/>
        </w:rPr>
        <w:t>@"Menu title"</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7035A9"/>
          <w:sz w:val="16"/>
          <w:szCs w:val="16"/>
        </w:rPr>
        <w:t>UIImage</w:t>
      </w:r>
      <w:r w:rsidRPr="00C564A5">
        <w:rPr>
          <w:rFonts w:ascii="Courier New" w:eastAsia="Times New Roman" w:hAnsi="Courier New" w:cs="Courier New"/>
          <w:color w:val="000000"/>
          <w:sz w:val="16"/>
          <w:szCs w:val="16"/>
        </w:rPr>
        <w:t xml:space="preserve">* icon = [item </w:t>
      </w:r>
      <w:r w:rsidRPr="00C564A5">
        <w:rPr>
          <w:rFonts w:ascii="Courier New" w:eastAsia="Times New Roman" w:hAnsi="Courier New" w:cs="Courier New"/>
          <w:color w:val="3F1281"/>
          <w:sz w:val="16"/>
          <w:szCs w:val="16"/>
        </w:rPr>
        <w:t>fieldValueWithName</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C92D25"/>
          <w:sz w:val="16"/>
          <w:szCs w:val="16"/>
        </w:rPr>
        <w:t>@"Tab Icon"</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7035A9"/>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7035A9"/>
          <w:sz w:val="16"/>
          <w:szCs w:val="16"/>
        </w:rPr>
        <w:t>UIViewController</w:t>
      </w:r>
      <w:r w:rsidRPr="00C564A5">
        <w:rPr>
          <w:rFonts w:ascii="Courier New" w:eastAsia="Times New Roman" w:hAnsi="Courier New" w:cs="Courier New"/>
          <w:color w:val="000000"/>
          <w:sz w:val="16"/>
          <w:szCs w:val="16"/>
        </w:rPr>
        <w:t>* viewController = [</w:t>
      </w:r>
      <w:r w:rsidRPr="00C564A5">
        <w:rPr>
          <w:rFonts w:ascii="Courier New" w:eastAsia="Times New Roman" w:hAnsi="Courier New" w:cs="Courier New"/>
          <w:color w:val="7035A9"/>
          <w:sz w:val="16"/>
          <w:szCs w:val="16"/>
        </w:rPr>
        <w:t>UIViewController</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new</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viewController.</w:t>
      </w:r>
      <w:r w:rsidRPr="00C564A5">
        <w:rPr>
          <w:rFonts w:ascii="Courier New" w:eastAsia="Times New Roman" w:hAnsi="Courier New" w:cs="Courier New"/>
          <w:color w:val="7035A9"/>
          <w:sz w:val="16"/>
          <w:szCs w:val="16"/>
        </w:rPr>
        <w:t>title</w:t>
      </w:r>
      <w:r w:rsidRPr="00C564A5">
        <w:rPr>
          <w:rFonts w:ascii="Courier New" w:eastAsia="Times New Roman" w:hAnsi="Courier New" w:cs="Courier New"/>
          <w:color w:val="000000"/>
          <w:sz w:val="16"/>
          <w:szCs w:val="16"/>
        </w:rPr>
        <w:t xml:space="preserve"> = title;</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viewController.</w:t>
      </w:r>
      <w:r w:rsidRPr="00C564A5">
        <w:rPr>
          <w:rFonts w:ascii="Courier New" w:eastAsia="Times New Roman" w:hAnsi="Courier New" w:cs="Courier New"/>
          <w:color w:val="7035A9"/>
          <w:sz w:val="16"/>
          <w:szCs w:val="16"/>
        </w:rPr>
        <w:t>tabBarItem</w:t>
      </w: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7035A9"/>
          <w:sz w:val="16"/>
          <w:szCs w:val="16"/>
        </w:rPr>
        <w:t>image</w:t>
      </w:r>
      <w:r w:rsidRPr="00C564A5">
        <w:rPr>
          <w:rFonts w:ascii="Courier New" w:eastAsia="Times New Roman" w:hAnsi="Courier New" w:cs="Courier New"/>
          <w:color w:val="000000"/>
          <w:sz w:val="16"/>
          <w:szCs w:val="16"/>
        </w:rPr>
        <w:t xml:space="preserve"> = icon;</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xml:space="preserve">            [listOfViewControllers </w:t>
      </w:r>
      <w:r w:rsidRPr="00C564A5">
        <w:rPr>
          <w:rFonts w:ascii="Courier New" w:eastAsia="Times New Roman" w:hAnsi="Courier New" w:cs="Courier New"/>
          <w:color w:val="3F1281"/>
          <w:sz w:val="16"/>
          <w:szCs w:val="16"/>
        </w:rPr>
        <w:t>addObject</w:t>
      </w:r>
      <w:r w:rsidRPr="00C564A5">
        <w:rPr>
          <w:rFonts w:ascii="Courier New" w:eastAsia="Times New Roman" w:hAnsi="Courier New" w:cs="Courier New"/>
          <w:color w:val="000000"/>
          <w:sz w:val="16"/>
          <w:szCs w:val="16"/>
        </w:rPr>
        <w:t>: viewController];</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3F1281"/>
          <w:sz w:val="16"/>
          <w:szCs w:val="16"/>
        </w:rPr>
      </w:pPr>
      <w:r w:rsidRPr="00C564A5">
        <w:rPr>
          <w:rFonts w:ascii="Courier New" w:eastAsia="Times New Roman" w:hAnsi="Courier New" w:cs="Courier New"/>
          <w:color w:val="000000"/>
          <w:sz w:val="16"/>
          <w:szCs w:val="16"/>
        </w:rPr>
        <w:t>        [</w:t>
      </w:r>
      <w:r w:rsidRPr="00C564A5">
        <w:rPr>
          <w:rFonts w:ascii="Courier New" w:eastAsia="Times New Roman" w:hAnsi="Courier New" w:cs="Courier New"/>
          <w:color w:val="B51FA2"/>
          <w:sz w:val="16"/>
          <w:szCs w:val="16"/>
        </w:rPr>
        <w:t>self</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performSegueWithIdentifier</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C92D25"/>
          <w:sz w:val="16"/>
          <w:szCs w:val="16"/>
        </w:rPr>
        <w:t>@"showTabBar"</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sender</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B51FA2"/>
          <w:sz w:val="16"/>
          <w:szCs w:val="16"/>
        </w:rPr>
        <w:t>self</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7035A9"/>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7035A9"/>
          <w:sz w:val="16"/>
          <w:szCs w:val="16"/>
        </w:rPr>
        <w:t>UITabBarController</w:t>
      </w:r>
      <w:r w:rsidRPr="00C564A5">
        <w:rPr>
          <w:rFonts w:ascii="Courier New" w:eastAsia="Times New Roman" w:hAnsi="Courier New" w:cs="Courier New"/>
          <w:color w:val="000000"/>
          <w:sz w:val="16"/>
          <w:szCs w:val="16"/>
        </w:rPr>
        <w:t>* tabBar = (</w:t>
      </w:r>
      <w:r w:rsidRPr="00C564A5">
        <w:rPr>
          <w:rFonts w:ascii="Courier New" w:eastAsia="Times New Roman" w:hAnsi="Courier New" w:cs="Courier New"/>
          <w:color w:val="7035A9"/>
          <w:sz w:val="16"/>
          <w:szCs w:val="16"/>
        </w:rPr>
        <w:t>UITabBarController</w:t>
      </w: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B51FA2"/>
          <w:sz w:val="16"/>
          <w:szCs w:val="16"/>
        </w:rPr>
        <w:t>self</w:t>
      </w: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7035A9"/>
          <w:sz w:val="16"/>
          <w:szCs w:val="16"/>
        </w:rPr>
        <w:t>modalViewController</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xml:space="preserve">        [tabBar </w:t>
      </w:r>
      <w:r w:rsidRPr="00C564A5">
        <w:rPr>
          <w:rFonts w:ascii="Courier New" w:eastAsia="Times New Roman" w:hAnsi="Courier New" w:cs="Courier New"/>
          <w:color w:val="3F1281"/>
          <w:sz w:val="16"/>
          <w:szCs w:val="16"/>
        </w:rPr>
        <w:t>setViewControllers</w:t>
      </w:r>
      <w:r w:rsidRPr="00C564A5">
        <w:rPr>
          <w:rFonts w:ascii="Courier New" w:eastAsia="Times New Roman" w:hAnsi="Courier New" w:cs="Courier New"/>
          <w:color w:val="000000"/>
          <w:sz w:val="16"/>
          <w:szCs w:val="16"/>
        </w:rPr>
        <w:t xml:space="preserve">:listOfViewControllers </w:t>
      </w:r>
      <w:r w:rsidRPr="00C564A5">
        <w:rPr>
          <w:rFonts w:ascii="Courier New" w:eastAsia="Times New Roman" w:hAnsi="Courier New" w:cs="Courier New"/>
          <w:color w:val="3F1281"/>
          <w:sz w:val="16"/>
          <w:szCs w:val="16"/>
        </w:rPr>
        <w:t>animated</w:t>
      </w: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B51FA2"/>
          <w:sz w:val="16"/>
          <w:szCs w:val="16"/>
        </w:rPr>
        <w:t>YES</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ind w:left="720"/>
        <w:rPr>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    } );</w:t>
      </w:r>
    </w:p>
    <w:p w:rsidR="002518F3" w:rsidRPr="00C564A5" w:rsidRDefault="002518F3" w:rsidP="00C564A5">
      <w:pPr>
        <w:shd w:val="clear" w:color="auto" w:fill="F2F2F2" w:themeFill="background1" w:themeFillShade="F2"/>
        <w:spacing w:before="0" w:after="240"/>
        <w:ind w:left="720"/>
        <w:rPr>
          <w:rStyle w:val="Hyperlink"/>
          <w:rFonts w:ascii="Courier New" w:eastAsia="Times New Roman" w:hAnsi="Courier New" w:cs="Courier New"/>
          <w:color w:val="000000"/>
          <w:sz w:val="16"/>
          <w:szCs w:val="16"/>
        </w:rPr>
      </w:pPr>
      <w:r w:rsidRPr="00C564A5">
        <w:rPr>
          <w:rFonts w:ascii="Courier New" w:eastAsia="Times New Roman" w:hAnsi="Courier New" w:cs="Courier New"/>
          <w:color w:val="000000"/>
          <w:sz w:val="16"/>
          <w:szCs w:val="16"/>
        </w:rPr>
        <w:t>}</w:t>
      </w:r>
    </w:p>
    <w:p w:rsidR="002518F3" w:rsidRDefault="002518F3" w:rsidP="002518F3">
      <w:pPr>
        <w:pStyle w:val="ListParagraph"/>
        <w:suppressAutoHyphens/>
        <w:spacing w:before="0" w:after="200" w:line="276" w:lineRule="auto"/>
      </w:pPr>
      <w:r>
        <w:t>(</w:t>
      </w:r>
      <w:r w:rsidRPr="00377476">
        <w:t xml:space="preserve">Read </w:t>
      </w:r>
      <w:hyperlink w:anchor="_Using_the_children_2" w:history="1">
        <w:r w:rsidRPr="00377476">
          <w:rPr>
            <w:rStyle w:val="Hyperlink"/>
          </w:rPr>
          <w:t>API reference</w:t>
        </w:r>
      </w:hyperlink>
      <w:r>
        <w:t xml:space="preserve"> for details).</w:t>
      </w:r>
    </w:p>
    <w:p w:rsidR="002518F3" w:rsidRDefault="002518F3" w:rsidP="002518F3">
      <w:pPr>
        <w:pStyle w:val="ListParagraph"/>
        <w:suppressAutoHyphens/>
        <w:spacing w:before="0" w:after="200" w:line="276" w:lineRule="auto"/>
      </w:pPr>
    </w:p>
    <w:p w:rsidR="002518F3" w:rsidRDefault="002518F3" w:rsidP="002518F3">
      <w:r>
        <w:t xml:space="preserve">For more features, such as establishing authenticated session, executing queries, using caching and many more please refer to the </w:t>
      </w:r>
      <w:hyperlink w:anchor="_Objective-C_API_Reference" w:history="1">
        <w:r w:rsidRPr="007B05A5">
          <w:rPr>
            <w:rStyle w:val="Hyperlink"/>
          </w:rPr>
          <w:t>Objective-C API Reference</w:t>
        </w:r>
      </w:hyperlink>
      <w:r>
        <w:t xml:space="preserve"> section.</w:t>
      </w:r>
    </w:p>
    <w:p w:rsidR="002518F3" w:rsidRDefault="002518F3" w:rsidP="002518F3">
      <w:pPr>
        <w:rPr>
          <w:lang w:eastAsia="da-DK"/>
        </w:rPr>
      </w:pPr>
    </w:p>
    <w:p w:rsidR="002518F3" w:rsidRDefault="002518F3" w:rsidP="002518F3">
      <w:pPr>
        <w:rPr>
          <w:lang w:eastAsia="da-DK"/>
        </w:rPr>
      </w:pPr>
    </w:p>
    <w:p w:rsidR="002518F3" w:rsidRDefault="002518F3" w:rsidP="002518F3">
      <w:pPr>
        <w:ind w:left="1162" w:hanging="357"/>
        <w:rPr>
          <w:rFonts w:eastAsiaTheme="majorEastAsia" w:cstheme="majorBidi"/>
          <w:b/>
          <w:bCs/>
          <w:sz w:val="28"/>
          <w:szCs w:val="26"/>
        </w:rPr>
      </w:pPr>
      <w:bookmarkStart w:id="47" w:name="_Combining_the_Use"/>
      <w:bookmarkStart w:id="48" w:name="_Toc314052723"/>
      <w:bookmarkEnd w:id="47"/>
      <w:r>
        <w:br w:type="page"/>
      </w:r>
    </w:p>
    <w:p w:rsidR="002518F3" w:rsidRDefault="002518F3" w:rsidP="002518F3">
      <w:pPr>
        <w:pStyle w:val="Heading2"/>
        <w:spacing w:after="240"/>
      </w:pPr>
      <w:bookmarkStart w:id="49" w:name="_Combining_the_Use_1"/>
      <w:bookmarkStart w:id="50" w:name="_Toc316481884"/>
      <w:bookmarkStart w:id="51" w:name="_Toc318377035"/>
      <w:bookmarkEnd w:id="49"/>
      <w:r>
        <w:lastRenderedPageBreak/>
        <w:t>Combining the Use of the Embedded Browser and Web API Service</w:t>
      </w:r>
      <w:bookmarkEnd w:id="48"/>
      <w:bookmarkEnd w:id="50"/>
      <w:bookmarkEnd w:id="51"/>
    </w:p>
    <w:p w:rsidR="002518F3" w:rsidRDefault="002518F3" w:rsidP="002518F3">
      <w:pPr>
        <w:spacing w:before="0"/>
      </w:pPr>
      <w:r>
        <w:t>There is an example to describe how you can retrieve a Sitecore data and use it with a creating an XCode Web View controls along with the using of the Embedded Browser. This example creates a Tab Bar menu with titles and icons from a Sitecore items and loads a web page in a web browser for each item.</w:t>
      </w:r>
    </w:p>
    <w:p w:rsidR="002518F3" w:rsidRDefault="002518F3" w:rsidP="002518F3">
      <w:r>
        <w:t xml:space="preserve">First of all you need to create an XCode project, install Sitecore Mobile SDK framework and create a tab bar menu according to this </w:t>
      </w:r>
      <w:hyperlink w:anchor="_Objective-C_API_Reference" w:history="1">
        <w:r w:rsidRPr="00537904">
          <w:rPr>
            <w:rStyle w:val="Hyperlink"/>
          </w:rPr>
          <w:t>API Reference section</w:t>
        </w:r>
      </w:hyperlink>
      <w:r>
        <w:t>.</w:t>
      </w:r>
    </w:p>
    <w:p w:rsidR="002518F3" w:rsidRDefault="002518F3" w:rsidP="002518F3">
      <w:r>
        <w:t>The project is extends with the following code:</w:t>
      </w:r>
    </w:p>
    <w:p w:rsidR="002518F3" w:rsidRPr="00C564A5" w:rsidRDefault="002518F3" w:rsidP="00C564A5">
      <w:pPr>
        <w:shd w:val="clear" w:color="auto" w:fill="F2F2F2" w:themeFill="background1" w:themeFillShade="F2"/>
        <w:spacing w:after="240"/>
        <w:rPr>
          <w:rFonts w:ascii="Courier New" w:hAnsi="Courier New" w:cs="Courier New"/>
          <w:sz w:val="16"/>
          <w:szCs w:val="16"/>
        </w:rPr>
      </w:pPr>
      <w:r w:rsidRPr="00C564A5">
        <w:rPr>
          <w:rFonts w:ascii="Courier New" w:hAnsi="Courier New" w:cs="Courier New"/>
          <w:sz w:val="16"/>
          <w:szCs w:val="16"/>
        </w:rPr>
        <w:t>ViewController.m</w:t>
      </w:r>
    </w:p>
    <w:p w:rsidR="002518F3" w:rsidRPr="00C564A5" w:rsidRDefault="002518F3" w:rsidP="00C564A5">
      <w:pPr>
        <w:shd w:val="clear" w:color="auto" w:fill="F2F2F2" w:themeFill="background1" w:themeFillShade="F2"/>
        <w:spacing w:before="0"/>
        <w:rPr>
          <w:rFonts w:ascii="Courier New" w:eastAsia="Times New Roman" w:hAnsi="Courier New" w:cs="Courier New"/>
          <w:color w:val="7035A9"/>
          <w:sz w:val="16"/>
          <w:szCs w:val="16"/>
        </w:rPr>
      </w:pPr>
      <w:r w:rsidRPr="00C564A5">
        <w:rPr>
          <w:rFonts w:ascii="Courier New" w:eastAsia="Times New Roman" w:hAnsi="Courier New" w:cs="Courier New"/>
          <w:color w:val="B51FA2"/>
          <w:sz w:val="16"/>
          <w:szCs w:val="16"/>
        </w:rPr>
        <w:t>@interface</w:t>
      </w:r>
      <w:r w:rsidRPr="00C564A5">
        <w:rPr>
          <w:rFonts w:ascii="Courier New" w:eastAsia="Times New Roman" w:hAnsi="Courier New" w:cs="Courier New"/>
          <w:sz w:val="16"/>
          <w:szCs w:val="16"/>
        </w:rPr>
        <w:t xml:space="preserve"> BrowserViewController : </w:t>
      </w:r>
      <w:r w:rsidRPr="00C564A5">
        <w:rPr>
          <w:rFonts w:ascii="Courier New" w:eastAsia="Times New Roman" w:hAnsi="Courier New" w:cs="Courier New"/>
          <w:color w:val="7035A9"/>
          <w:sz w:val="16"/>
          <w:szCs w:val="16"/>
        </w:rPr>
        <w:t>UIViewController</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p>
    <w:p w:rsidR="002518F3" w:rsidRPr="00C564A5" w:rsidRDefault="002518F3" w:rsidP="00C564A5">
      <w:pPr>
        <w:shd w:val="clear" w:color="auto" w:fill="F2F2F2" w:themeFill="background1" w:themeFillShade="F2"/>
        <w:spacing w:before="0"/>
        <w:rPr>
          <w:rFonts w:ascii="Courier New" w:eastAsia="Times New Roman" w:hAnsi="Courier New" w:cs="Courier New"/>
          <w:color w:val="000000"/>
          <w:sz w:val="16"/>
          <w:szCs w:val="16"/>
        </w:rPr>
      </w:pPr>
      <w:r w:rsidRPr="00C564A5">
        <w:rPr>
          <w:rFonts w:ascii="Courier New" w:eastAsia="Times New Roman" w:hAnsi="Courier New" w:cs="Courier New"/>
          <w:color w:val="B51FA2"/>
          <w:sz w:val="16"/>
          <w:szCs w:val="16"/>
        </w:rPr>
        <w:t>@property</w:t>
      </w:r>
      <w:r w:rsidRPr="00C564A5">
        <w:rPr>
          <w:rFonts w:ascii="Courier New" w:eastAsia="Times New Roman" w:hAnsi="Courier New" w:cs="Courier New"/>
          <w:color w:val="000000"/>
          <w:sz w:val="16"/>
          <w:szCs w:val="16"/>
        </w:rPr>
        <w:t xml:space="preserve"> ( </w:t>
      </w:r>
      <w:r w:rsidRPr="00C564A5">
        <w:rPr>
          <w:rFonts w:ascii="Courier New" w:eastAsia="Times New Roman" w:hAnsi="Courier New" w:cs="Courier New"/>
          <w:color w:val="B51FA2"/>
          <w:sz w:val="16"/>
          <w:szCs w:val="16"/>
        </w:rPr>
        <w:t>nonatomic</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B51FA2"/>
          <w:sz w:val="16"/>
          <w:szCs w:val="16"/>
        </w:rPr>
        <w:t>retain</w:t>
      </w:r>
      <w:r w:rsidRPr="00C564A5">
        <w:rPr>
          <w:rFonts w:ascii="Courier New" w:eastAsia="Times New Roman" w:hAnsi="Courier New" w:cs="Courier New"/>
          <w:color w:val="000000"/>
          <w:sz w:val="16"/>
          <w:szCs w:val="16"/>
        </w:rPr>
        <w:t xml:space="preserve"> ) </w:t>
      </w:r>
      <w:r w:rsidRPr="00C564A5">
        <w:rPr>
          <w:rFonts w:ascii="Courier New" w:eastAsia="Times New Roman" w:hAnsi="Courier New" w:cs="Courier New"/>
          <w:color w:val="7035A9"/>
          <w:sz w:val="16"/>
          <w:szCs w:val="16"/>
        </w:rPr>
        <w:t>NSString</w:t>
      </w:r>
      <w:r w:rsidRPr="00C564A5">
        <w:rPr>
          <w:rFonts w:ascii="Courier New" w:eastAsia="Times New Roman" w:hAnsi="Courier New" w:cs="Courier New"/>
          <w:color w:val="000000"/>
          <w:sz w:val="16"/>
          <w:szCs w:val="16"/>
        </w:rPr>
        <w:t>* urlString;</w:t>
      </w:r>
    </w:p>
    <w:p w:rsidR="002518F3" w:rsidRPr="00C564A5" w:rsidRDefault="002518F3" w:rsidP="00C564A5">
      <w:pPr>
        <w:shd w:val="clear" w:color="auto" w:fill="F2F2F2" w:themeFill="background1" w:themeFillShade="F2"/>
        <w:spacing w:before="0"/>
        <w:rPr>
          <w:rFonts w:ascii="Courier New" w:eastAsia="Times New Roman" w:hAnsi="Courier New" w:cs="Courier New"/>
          <w:color w:val="B51FA2"/>
          <w:sz w:val="16"/>
          <w:szCs w:val="16"/>
        </w:rPr>
      </w:pPr>
    </w:p>
    <w:p w:rsidR="002518F3" w:rsidRPr="00C564A5" w:rsidRDefault="002518F3" w:rsidP="00C564A5">
      <w:pPr>
        <w:shd w:val="clear" w:color="auto" w:fill="F2F2F2" w:themeFill="background1" w:themeFillShade="F2"/>
        <w:spacing w:before="0"/>
        <w:rPr>
          <w:rFonts w:ascii="Courier New" w:eastAsia="Times New Roman" w:hAnsi="Courier New" w:cs="Courier New"/>
          <w:color w:val="B51FA2"/>
          <w:sz w:val="16"/>
          <w:szCs w:val="16"/>
          <w:lang w:val="da-DK"/>
        </w:rPr>
      </w:pPr>
      <w:r w:rsidRPr="00C564A5">
        <w:rPr>
          <w:rFonts w:ascii="Courier New" w:eastAsia="Times New Roman" w:hAnsi="Courier New" w:cs="Courier New"/>
          <w:color w:val="B51FA2"/>
          <w:sz w:val="16"/>
          <w:szCs w:val="16"/>
          <w:lang w:val="da-DK"/>
        </w:rPr>
        <w:t>@end</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lang w:val="da-DK"/>
        </w:rPr>
      </w:pP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lang w:val="da-DK"/>
        </w:rPr>
      </w:pPr>
      <w:r w:rsidRPr="00C564A5">
        <w:rPr>
          <w:rFonts w:ascii="Courier New" w:eastAsia="Times New Roman" w:hAnsi="Courier New" w:cs="Courier New"/>
          <w:color w:val="B51FA2"/>
          <w:sz w:val="16"/>
          <w:szCs w:val="16"/>
          <w:lang w:val="da-DK"/>
        </w:rPr>
        <w:t>@implementation</w:t>
      </w:r>
      <w:r w:rsidRPr="00C564A5">
        <w:rPr>
          <w:rFonts w:ascii="Courier New" w:eastAsia="Times New Roman" w:hAnsi="Courier New" w:cs="Courier New"/>
          <w:sz w:val="16"/>
          <w:szCs w:val="16"/>
          <w:lang w:val="da-DK"/>
        </w:rPr>
        <w:t xml:space="preserve"> BrowserViewController</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lang w:val="da-DK"/>
        </w:rPr>
      </w:pP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lang w:val="da-DK"/>
        </w:rPr>
      </w:pPr>
      <w:r w:rsidRPr="00C564A5">
        <w:rPr>
          <w:rFonts w:ascii="Courier New" w:eastAsia="Times New Roman" w:hAnsi="Courier New" w:cs="Courier New"/>
          <w:color w:val="B51FA2"/>
          <w:sz w:val="16"/>
          <w:szCs w:val="16"/>
          <w:lang w:val="da-DK"/>
        </w:rPr>
        <w:t>@synthesize</w:t>
      </w:r>
      <w:r w:rsidRPr="00C564A5">
        <w:rPr>
          <w:rFonts w:ascii="Courier New" w:eastAsia="Times New Roman" w:hAnsi="Courier New" w:cs="Courier New"/>
          <w:sz w:val="16"/>
          <w:szCs w:val="16"/>
          <w:lang w:val="da-DK"/>
        </w:rPr>
        <w:t xml:space="preserve"> urlString;</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lang w:val="da-DK"/>
        </w:rPr>
      </w:pPr>
    </w:p>
    <w:p w:rsidR="002518F3" w:rsidRPr="00C564A5" w:rsidRDefault="002518F3" w:rsidP="00C564A5">
      <w:pPr>
        <w:shd w:val="clear" w:color="auto" w:fill="F2F2F2" w:themeFill="background1" w:themeFillShade="F2"/>
        <w:spacing w:before="0"/>
        <w:rPr>
          <w:rFonts w:ascii="Courier New" w:eastAsia="Times New Roman" w:hAnsi="Courier New" w:cs="Courier New"/>
          <w:color w:val="7035A9"/>
          <w:sz w:val="16"/>
          <w:szCs w:val="16"/>
        </w:rPr>
      </w:pP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7035A9"/>
          <w:sz w:val="16"/>
          <w:szCs w:val="16"/>
        </w:rPr>
        <w:t>SCWebBrowser</w:t>
      </w:r>
      <w:r w:rsidRPr="00C564A5">
        <w:rPr>
          <w:rFonts w:ascii="Courier New" w:eastAsia="Times New Roman" w:hAnsi="Courier New" w:cs="Courier New"/>
          <w:color w:val="000000"/>
          <w:sz w:val="16"/>
          <w:szCs w:val="16"/>
        </w:rPr>
        <w:t>*)webView</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color w:val="7035A9"/>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B51FA2"/>
          <w:sz w:val="16"/>
          <w:szCs w:val="16"/>
        </w:rPr>
        <w:t>return</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7035A9"/>
          <w:sz w:val="16"/>
          <w:szCs w:val="16"/>
        </w:rPr>
        <w:t>SCWebBrowser</w:t>
      </w: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B51FA2"/>
          <w:sz w:val="16"/>
          <w:szCs w:val="16"/>
        </w:rPr>
        <w:t>self</w:t>
      </w: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7035A9"/>
          <w:sz w:val="16"/>
          <w:szCs w:val="16"/>
        </w:rPr>
        <w:t>view</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w:t>
      </w:r>
      <w:r w:rsidRPr="00C564A5">
        <w:rPr>
          <w:rFonts w:ascii="Courier New" w:eastAsia="Times New Roman" w:hAnsi="Courier New" w:cs="Courier New"/>
          <w:color w:val="B51FA2"/>
          <w:sz w:val="16"/>
          <w:szCs w:val="16"/>
        </w:rPr>
        <w:t>void</w:t>
      </w:r>
      <w:r w:rsidRPr="00C564A5">
        <w:rPr>
          <w:rFonts w:ascii="Courier New" w:eastAsia="Times New Roman" w:hAnsi="Courier New" w:cs="Courier New"/>
          <w:sz w:val="16"/>
          <w:szCs w:val="16"/>
        </w:rPr>
        <w:t>)loadView</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color w:val="7035A9"/>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B51FA2"/>
          <w:sz w:val="16"/>
          <w:szCs w:val="16"/>
        </w:rPr>
        <w:t>self</w:t>
      </w: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7035A9"/>
          <w:sz w:val="16"/>
          <w:szCs w:val="16"/>
        </w:rPr>
        <w:t>view</w:t>
      </w:r>
      <w:r w:rsidRPr="00C564A5">
        <w:rPr>
          <w:rFonts w:ascii="Courier New" w:eastAsia="Times New Roman" w:hAnsi="Courier New" w:cs="Courier New"/>
          <w:color w:val="000000"/>
          <w:sz w:val="16"/>
          <w:szCs w:val="16"/>
        </w:rPr>
        <w:t xml:space="preserve"> = [</w:t>
      </w:r>
      <w:r w:rsidRPr="00C564A5">
        <w:rPr>
          <w:rFonts w:ascii="Courier New" w:eastAsia="Times New Roman" w:hAnsi="Courier New" w:cs="Courier New"/>
          <w:color w:val="7035A9"/>
          <w:sz w:val="16"/>
          <w:szCs w:val="16"/>
        </w:rPr>
        <w:t>SCWebBrowser</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new</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color w:val="158600"/>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w:t>
      </w:r>
      <w:r w:rsidRPr="00C564A5">
        <w:rPr>
          <w:rFonts w:ascii="Courier New" w:eastAsia="Times New Roman" w:hAnsi="Courier New" w:cs="Courier New"/>
          <w:color w:val="B51FA2"/>
          <w:sz w:val="16"/>
          <w:szCs w:val="16"/>
        </w:rPr>
        <w:t>void</w:t>
      </w:r>
      <w:r w:rsidRPr="00C564A5">
        <w:rPr>
          <w:rFonts w:ascii="Courier New" w:eastAsia="Times New Roman" w:hAnsi="Courier New" w:cs="Courier New"/>
          <w:sz w:val="16"/>
          <w:szCs w:val="16"/>
        </w:rPr>
        <w:t>)viewDidLoad</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color w:val="158600"/>
          <w:sz w:val="16"/>
          <w:szCs w:val="16"/>
        </w:rPr>
      </w:pPr>
      <w:r w:rsidRPr="00C564A5">
        <w:rPr>
          <w:rFonts w:ascii="Courier New" w:eastAsia="Times New Roman" w:hAnsi="Courier New" w:cs="Courier New"/>
          <w:color w:val="000000"/>
          <w:sz w:val="16"/>
          <w:szCs w:val="16"/>
        </w:rPr>
        <w:t>   </w:t>
      </w:r>
      <w:r w:rsidRPr="00C564A5">
        <w:rPr>
          <w:rFonts w:ascii="Courier New" w:eastAsia="Times New Roman" w:hAnsi="Courier New" w:cs="Courier New"/>
          <w:color w:val="158600"/>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B51FA2"/>
          <w:sz w:val="16"/>
          <w:szCs w:val="16"/>
        </w:rPr>
        <w:t>for</w:t>
      </w: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7035A9"/>
          <w:sz w:val="16"/>
          <w:szCs w:val="16"/>
        </w:rPr>
        <w:t>SCItem</w:t>
      </w:r>
      <w:r w:rsidRPr="00C564A5">
        <w:rPr>
          <w:rFonts w:ascii="Courier New" w:eastAsia="Times New Roman" w:hAnsi="Courier New" w:cs="Courier New"/>
          <w:sz w:val="16"/>
          <w:szCs w:val="16"/>
        </w:rPr>
        <w:t xml:space="preserve">* item </w:t>
      </w:r>
      <w:r w:rsidRPr="00C564A5">
        <w:rPr>
          <w:rFonts w:ascii="Courier New" w:eastAsia="Times New Roman" w:hAnsi="Courier New" w:cs="Courier New"/>
          <w:color w:val="B51FA2"/>
          <w:sz w:val="16"/>
          <w:szCs w:val="16"/>
        </w:rPr>
        <w:t>in</w:t>
      </w:r>
      <w:r w:rsidRPr="00C564A5">
        <w:rPr>
          <w:rFonts w:ascii="Courier New" w:eastAsia="Times New Roman" w:hAnsi="Courier New" w:cs="Courier New"/>
          <w:sz w:val="16"/>
          <w:szCs w:val="16"/>
        </w:rPr>
        <w:t xml:space="preserve"> result) {</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7035A9"/>
          <w:sz w:val="16"/>
          <w:szCs w:val="16"/>
        </w:rPr>
        <w:t>NSString</w:t>
      </w:r>
      <w:r w:rsidRPr="00C564A5">
        <w:rPr>
          <w:rFonts w:ascii="Courier New" w:eastAsia="Times New Roman" w:hAnsi="Courier New" w:cs="Courier New"/>
          <w:sz w:val="16"/>
          <w:szCs w:val="16"/>
        </w:rPr>
        <w:t xml:space="preserve">* title = [item </w:t>
      </w:r>
      <w:r w:rsidRPr="00C564A5">
        <w:rPr>
          <w:rFonts w:ascii="Courier New" w:eastAsia="Times New Roman" w:hAnsi="Courier New" w:cs="Courier New"/>
          <w:color w:val="3F1281"/>
          <w:sz w:val="16"/>
          <w:szCs w:val="16"/>
        </w:rPr>
        <w:t>fieldValueWithName</w:t>
      </w: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C92D25"/>
          <w:sz w:val="16"/>
          <w:szCs w:val="16"/>
        </w:rPr>
        <w:t>@"Menu title"</w:t>
      </w:r>
      <w:r w:rsidRPr="00C564A5">
        <w:rPr>
          <w:rFonts w:ascii="Courier New" w:eastAsia="Times New Roman" w:hAnsi="Courier New" w:cs="Courier New"/>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7035A9"/>
          <w:sz w:val="16"/>
          <w:szCs w:val="16"/>
        </w:rPr>
        <w:t>UIImage</w:t>
      </w:r>
      <w:r w:rsidRPr="00C564A5">
        <w:rPr>
          <w:rFonts w:ascii="Courier New" w:eastAsia="Times New Roman" w:hAnsi="Courier New" w:cs="Courier New"/>
          <w:sz w:val="16"/>
          <w:szCs w:val="16"/>
        </w:rPr>
        <w:t xml:space="preserve">* icon = [item </w:t>
      </w:r>
      <w:r w:rsidRPr="00C564A5">
        <w:rPr>
          <w:rFonts w:ascii="Courier New" w:eastAsia="Times New Roman" w:hAnsi="Courier New" w:cs="Courier New"/>
          <w:color w:val="3F1281"/>
          <w:sz w:val="16"/>
          <w:szCs w:val="16"/>
        </w:rPr>
        <w:t>fieldValueWithName</w:t>
      </w: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C92D25"/>
          <w:sz w:val="16"/>
          <w:szCs w:val="16"/>
        </w:rPr>
        <w:t>@"Tab Icon"</w:t>
      </w:r>
      <w:r w:rsidRPr="00C564A5">
        <w:rPr>
          <w:rFonts w:ascii="Courier New" w:eastAsia="Times New Roman" w:hAnsi="Courier New" w:cs="Courier New"/>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color w:val="558187"/>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558187"/>
          <w:sz w:val="16"/>
          <w:szCs w:val="16"/>
        </w:rPr>
        <w:t>BrowserViewController</w:t>
      </w:r>
      <w:r w:rsidRPr="00C564A5">
        <w:rPr>
          <w:rFonts w:ascii="Courier New" w:eastAsia="Times New Roman" w:hAnsi="Courier New" w:cs="Courier New"/>
          <w:color w:val="000000"/>
          <w:sz w:val="16"/>
          <w:szCs w:val="16"/>
        </w:rPr>
        <w:t>* viewController = [</w:t>
      </w:r>
      <w:r w:rsidRPr="00C564A5">
        <w:rPr>
          <w:rFonts w:ascii="Courier New" w:eastAsia="Times New Roman" w:hAnsi="Courier New" w:cs="Courier New"/>
          <w:color w:val="558187"/>
          <w:sz w:val="16"/>
          <w:szCs w:val="16"/>
        </w:rPr>
        <w:t>BrowserViewController</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new</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viewController.</w:t>
      </w:r>
      <w:r w:rsidRPr="00C564A5">
        <w:rPr>
          <w:rFonts w:ascii="Courier New" w:eastAsia="Times New Roman" w:hAnsi="Courier New" w:cs="Courier New"/>
          <w:color w:val="7035A9"/>
          <w:sz w:val="16"/>
          <w:szCs w:val="16"/>
        </w:rPr>
        <w:t>title</w:t>
      </w:r>
      <w:r w:rsidRPr="00C564A5">
        <w:rPr>
          <w:rFonts w:ascii="Courier New" w:eastAsia="Times New Roman" w:hAnsi="Courier New" w:cs="Courier New"/>
          <w:sz w:val="16"/>
          <w:szCs w:val="16"/>
        </w:rPr>
        <w:t xml:space="preserve"> = title;</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viewController.</w:t>
      </w:r>
      <w:r w:rsidRPr="00C564A5">
        <w:rPr>
          <w:rFonts w:ascii="Courier New" w:eastAsia="Times New Roman" w:hAnsi="Courier New" w:cs="Courier New"/>
          <w:color w:val="7035A9"/>
          <w:sz w:val="16"/>
          <w:szCs w:val="16"/>
        </w:rPr>
        <w:t>tabBarItem</w:t>
      </w:r>
      <w:r w:rsidRPr="00C564A5">
        <w:rPr>
          <w:rFonts w:ascii="Courier New" w:eastAsia="Times New Roman" w:hAnsi="Courier New" w:cs="Courier New"/>
          <w:sz w:val="16"/>
          <w:szCs w:val="16"/>
        </w:rPr>
        <w:t>.</w:t>
      </w:r>
      <w:r w:rsidRPr="00C564A5">
        <w:rPr>
          <w:rFonts w:ascii="Courier New" w:eastAsia="Times New Roman" w:hAnsi="Courier New" w:cs="Courier New"/>
          <w:color w:val="7035A9"/>
          <w:sz w:val="16"/>
          <w:szCs w:val="16"/>
        </w:rPr>
        <w:t>image</w:t>
      </w:r>
      <w:r w:rsidRPr="00C564A5">
        <w:rPr>
          <w:rFonts w:ascii="Courier New" w:eastAsia="Times New Roman" w:hAnsi="Courier New" w:cs="Courier New"/>
          <w:sz w:val="16"/>
          <w:szCs w:val="16"/>
        </w:rPr>
        <w:t xml:space="preserve"> = icon;</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viewController.</w:t>
      </w:r>
      <w:r w:rsidRPr="00C564A5">
        <w:rPr>
          <w:rFonts w:ascii="Courier New" w:eastAsia="Times New Roman" w:hAnsi="Courier New" w:cs="Courier New"/>
          <w:color w:val="558187"/>
          <w:sz w:val="16"/>
          <w:szCs w:val="16"/>
        </w:rPr>
        <w:t>urlString</w:t>
      </w:r>
      <w:r w:rsidRPr="00C564A5">
        <w:rPr>
          <w:rFonts w:ascii="Courier New" w:eastAsia="Times New Roman" w:hAnsi="Courier New" w:cs="Courier New"/>
          <w:sz w:val="16"/>
          <w:szCs w:val="16"/>
        </w:rPr>
        <w:t xml:space="preserve"> = [</w:t>
      </w:r>
      <w:r w:rsidRPr="00C564A5">
        <w:rPr>
          <w:rFonts w:ascii="Courier New" w:eastAsia="Times New Roman" w:hAnsi="Courier New" w:cs="Courier New"/>
          <w:color w:val="C92D25"/>
          <w:sz w:val="16"/>
          <w:szCs w:val="16"/>
        </w:rPr>
        <w:t>@"</w:t>
      </w:r>
      <w:hyperlink r:id="rId42" w:history="1">
        <w:r w:rsidRPr="00C564A5">
          <w:rPr>
            <w:rStyle w:val="Hyperlink"/>
            <w:rFonts w:ascii="Courier New" w:eastAsia="Times New Roman" w:hAnsi="Courier New" w:cs="Courier New"/>
            <w:sz w:val="16"/>
            <w:szCs w:val="16"/>
          </w:rPr>
          <w:t>http://mobilesdk.sc-demo.net/</w:t>
        </w:r>
      </w:hyperlink>
      <w:r w:rsidRPr="00C564A5">
        <w:rPr>
          <w:rFonts w:ascii="Courier New" w:eastAsia="Times New Roman" w:hAnsi="Courier New" w:cs="Courier New"/>
          <w:color w:val="C92D25"/>
          <w:sz w:val="16"/>
          <w:szCs w:val="16"/>
        </w:rPr>
        <w:t>"</w:t>
      </w:r>
      <w:r w:rsidRPr="00C564A5">
        <w:rPr>
          <w:rFonts w:ascii="Courier New" w:eastAsia="Times New Roman" w:hAnsi="Courier New" w:cs="Courier New"/>
          <w:sz w:val="16"/>
          <w:szCs w:val="16"/>
        </w:rPr>
        <w:t xml:space="preserve"> </w:t>
      </w:r>
      <w:r w:rsidRPr="00C564A5">
        <w:rPr>
          <w:rFonts w:ascii="Courier New" w:eastAsia="Times New Roman" w:hAnsi="Courier New" w:cs="Courier New"/>
          <w:color w:val="3F1281"/>
          <w:sz w:val="16"/>
          <w:szCs w:val="16"/>
        </w:rPr>
        <w:t>stringByAppendingString</w:t>
      </w:r>
      <w:r w:rsidRPr="00C564A5">
        <w:rPr>
          <w:rFonts w:ascii="Courier New" w:eastAsia="Times New Roman" w:hAnsi="Courier New" w:cs="Courier New"/>
          <w:sz w:val="16"/>
          <w:szCs w:val="16"/>
        </w:rPr>
        <w:t>: item.</w:t>
      </w:r>
      <w:r w:rsidRPr="00C564A5">
        <w:rPr>
          <w:rFonts w:ascii="Courier New" w:eastAsia="Times New Roman" w:hAnsi="Courier New" w:cs="Courier New"/>
          <w:color w:val="7035A9"/>
          <w:sz w:val="16"/>
          <w:szCs w:val="16"/>
        </w:rPr>
        <w:t>path</w:t>
      </w:r>
      <w:r w:rsidRPr="00C564A5">
        <w:rPr>
          <w:rFonts w:ascii="Courier New" w:eastAsia="Times New Roman" w:hAnsi="Courier New" w:cs="Courier New"/>
          <w:sz w:val="16"/>
          <w:szCs w:val="16"/>
        </w:rPr>
        <w:t>];</w:t>
      </w:r>
    </w:p>
    <w:p w:rsidR="002518F3" w:rsidRPr="00C564A5" w:rsidRDefault="002518F3" w:rsidP="00C564A5">
      <w:pPr>
        <w:pStyle w:val="NormalWeb"/>
        <w:shd w:val="clear" w:color="auto" w:fill="F2F2F2" w:themeFill="background1" w:themeFillShade="F2"/>
        <w:spacing w:before="0"/>
        <w:rPr>
          <w:rFonts w:ascii="Courier New" w:hAnsi="Courier New" w:cs="Courier New"/>
          <w:sz w:val="16"/>
          <w:szCs w:val="16"/>
        </w:rPr>
      </w:pPr>
      <w:r w:rsidRPr="00C564A5">
        <w:rPr>
          <w:rFonts w:ascii="Courier New" w:hAnsi="Courier New" w:cs="Courier New"/>
          <w:sz w:val="16"/>
          <w:szCs w:val="16"/>
        </w:rPr>
        <w:t>            </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xml:space="preserve">            [listOfViewControllers </w:t>
      </w:r>
      <w:r w:rsidRPr="00C564A5">
        <w:rPr>
          <w:rFonts w:ascii="Courier New" w:eastAsia="Times New Roman" w:hAnsi="Courier New" w:cs="Courier New"/>
          <w:color w:val="3F1281"/>
          <w:sz w:val="16"/>
          <w:szCs w:val="16"/>
        </w:rPr>
        <w:t>addObject</w:t>
      </w:r>
      <w:r w:rsidRPr="00C564A5">
        <w:rPr>
          <w:rFonts w:ascii="Courier New" w:eastAsia="Times New Roman" w:hAnsi="Courier New" w:cs="Courier New"/>
          <w:sz w:val="16"/>
          <w:szCs w:val="16"/>
        </w:rPr>
        <w:t>: viewController];</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w:t>
      </w:r>
    </w:p>
    <w:p w:rsidR="002518F3" w:rsidRPr="00C564A5" w:rsidRDefault="002518F3" w:rsidP="00C564A5">
      <w:pPr>
        <w:shd w:val="clear" w:color="auto" w:fill="F2F2F2" w:themeFill="background1" w:themeFillShade="F2"/>
        <w:spacing w:before="0"/>
        <w:rPr>
          <w:rFonts w:ascii="Courier New" w:eastAsia="Times New Roman" w:hAnsi="Courier New" w:cs="Courier New"/>
          <w:color w:val="3F1281"/>
          <w:sz w:val="16"/>
          <w:szCs w:val="16"/>
        </w:rPr>
      </w:pPr>
      <w:r w:rsidRPr="00C564A5">
        <w:rPr>
          <w:rFonts w:ascii="Courier New" w:eastAsia="Times New Roman" w:hAnsi="Courier New" w:cs="Courier New"/>
          <w:color w:val="000000"/>
          <w:sz w:val="16"/>
          <w:szCs w:val="16"/>
        </w:rPr>
        <w:t>        [</w:t>
      </w:r>
      <w:r w:rsidRPr="00C564A5">
        <w:rPr>
          <w:rFonts w:ascii="Courier New" w:eastAsia="Times New Roman" w:hAnsi="Courier New" w:cs="Courier New"/>
          <w:color w:val="B51FA2"/>
          <w:sz w:val="16"/>
          <w:szCs w:val="16"/>
        </w:rPr>
        <w:t>self</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performSegueWithIdentifier</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C92D25"/>
          <w:sz w:val="16"/>
          <w:szCs w:val="16"/>
        </w:rPr>
        <w:t>@"showTabBar"</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3F1281"/>
          <w:sz w:val="16"/>
          <w:szCs w:val="16"/>
        </w:rPr>
        <w:t>sender</w:t>
      </w: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B51FA2"/>
          <w:sz w:val="16"/>
          <w:szCs w:val="16"/>
        </w:rPr>
        <w:t>self</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color w:val="7035A9"/>
          <w:sz w:val="16"/>
          <w:szCs w:val="16"/>
        </w:rPr>
      </w:pPr>
      <w:r w:rsidRPr="00C564A5">
        <w:rPr>
          <w:rFonts w:ascii="Courier New" w:eastAsia="Times New Roman" w:hAnsi="Courier New" w:cs="Courier New"/>
          <w:color w:val="000000"/>
          <w:sz w:val="16"/>
          <w:szCs w:val="16"/>
        </w:rPr>
        <w:t xml:space="preserve">        </w:t>
      </w:r>
      <w:r w:rsidRPr="00C564A5">
        <w:rPr>
          <w:rFonts w:ascii="Courier New" w:eastAsia="Times New Roman" w:hAnsi="Courier New" w:cs="Courier New"/>
          <w:color w:val="7035A9"/>
          <w:sz w:val="16"/>
          <w:szCs w:val="16"/>
        </w:rPr>
        <w:t xml:space="preserve">UITabBarController </w:t>
      </w:r>
      <w:r w:rsidRPr="00C564A5">
        <w:rPr>
          <w:rFonts w:ascii="Courier New" w:eastAsia="Times New Roman" w:hAnsi="Courier New" w:cs="Courier New"/>
          <w:color w:val="000000"/>
          <w:sz w:val="16"/>
          <w:szCs w:val="16"/>
        </w:rPr>
        <w:t>*tabBar = (</w:t>
      </w:r>
      <w:r w:rsidRPr="00C564A5">
        <w:rPr>
          <w:rFonts w:ascii="Courier New" w:eastAsia="Times New Roman" w:hAnsi="Courier New" w:cs="Courier New"/>
          <w:color w:val="7035A9"/>
          <w:sz w:val="16"/>
          <w:szCs w:val="16"/>
        </w:rPr>
        <w:t>UITabBarController</w:t>
      </w: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B51FA2"/>
          <w:sz w:val="16"/>
          <w:szCs w:val="16"/>
        </w:rPr>
        <w:t>self</w:t>
      </w:r>
      <w:r w:rsidRPr="00C564A5">
        <w:rPr>
          <w:rFonts w:ascii="Courier New" w:eastAsia="Times New Roman" w:hAnsi="Courier New" w:cs="Courier New"/>
          <w:color w:val="000000"/>
          <w:sz w:val="16"/>
          <w:szCs w:val="16"/>
        </w:rPr>
        <w:t>.</w:t>
      </w:r>
      <w:r w:rsidRPr="00C564A5">
        <w:rPr>
          <w:rFonts w:ascii="Courier New" w:eastAsia="Times New Roman" w:hAnsi="Courier New" w:cs="Courier New"/>
          <w:color w:val="7035A9"/>
          <w:sz w:val="16"/>
          <w:szCs w:val="16"/>
        </w:rPr>
        <w:t>modalViewController</w:t>
      </w:r>
      <w:r w:rsidRPr="00C564A5">
        <w:rPr>
          <w:rFonts w:ascii="Courier New" w:eastAsia="Times New Roman" w:hAnsi="Courier New" w:cs="Courier New"/>
          <w:color w:val="000000"/>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xml:space="preserve">        [tabBar </w:t>
      </w:r>
      <w:r w:rsidRPr="00C564A5">
        <w:rPr>
          <w:rFonts w:ascii="Courier New" w:eastAsia="Times New Roman" w:hAnsi="Courier New" w:cs="Courier New"/>
          <w:color w:val="3F1281"/>
          <w:sz w:val="16"/>
          <w:szCs w:val="16"/>
        </w:rPr>
        <w:t>setViewControllers</w:t>
      </w:r>
      <w:r w:rsidRPr="00C564A5">
        <w:rPr>
          <w:rFonts w:ascii="Courier New" w:eastAsia="Times New Roman" w:hAnsi="Courier New" w:cs="Courier New"/>
          <w:sz w:val="16"/>
          <w:szCs w:val="16"/>
        </w:rPr>
        <w:t xml:space="preserve">:listOfViewControllers </w:t>
      </w:r>
      <w:r w:rsidRPr="00C564A5">
        <w:rPr>
          <w:rFonts w:ascii="Courier New" w:eastAsia="Times New Roman" w:hAnsi="Courier New" w:cs="Courier New"/>
          <w:color w:val="3F1281"/>
          <w:sz w:val="16"/>
          <w:szCs w:val="16"/>
        </w:rPr>
        <w:t>animated</w:t>
      </w:r>
      <w:r w:rsidRPr="00C564A5">
        <w:rPr>
          <w:rFonts w:ascii="Courier New" w:eastAsia="Times New Roman" w:hAnsi="Courier New" w:cs="Courier New"/>
          <w:sz w:val="16"/>
          <w:szCs w:val="16"/>
        </w:rPr>
        <w:t>:</w:t>
      </w:r>
      <w:r w:rsidRPr="00C564A5">
        <w:rPr>
          <w:rFonts w:ascii="Courier New" w:eastAsia="Times New Roman" w:hAnsi="Courier New" w:cs="Courier New"/>
          <w:color w:val="B51FA2"/>
          <w:sz w:val="16"/>
          <w:szCs w:val="16"/>
        </w:rPr>
        <w:t>YES</w:t>
      </w:r>
      <w:r w:rsidRPr="00C564A5">
        <w:rPr>
          <w:rFonts w:ascii="Courier New" w:eastAsia="Times New Roman" w:hAnsi="Courier New" w:cs="Courier New"/>
          <w:sz w:val="16"/>
          <w:szCs w:val="16"/>
        </w:rPr>
        <w:t>];</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    } );</w:t>
      </w:r>
    </w:p>
    <w:p w:rsidR="002518F3" w:rsidRPr="00C564A5" w:rsidRDefault="002518F3" w:rsidP="00C564A5">
      <w:pPr>
        <w:shd w:val="clear" w:color="auto" w:fill="F2F2F2" w:themeFill="background1" w:themeFillShade="F2"/>
        <w:spacing w:before="0"/>
        <w:rPr>
          <w:rFonts w:ascii="Courier New" w:eastAsia="Times New Roman" w:hAnsi="Courier New" w:cs="Courier New"/>
          <w:sz w:val="16"/>
          <w:szCs w:val="16"/>
        </w:rPr>
      </w:pPr>
      <w:r w:rsidRPr="00C564A5">
        <w:rPr>
          <w:rFonts w:ascii="Courier New" w:eastAsia="Times New Roman" w:hAnsi="Courier New" w:cs="Courier New"/>
          <w:sz w:val="16"/>
          <w:szCs w:val="16"/>
        </w:rPr>
        <w:t>}</w:t>
      </w:r>
    </w:p>
    <w:p w:rsidR="002518F3" w:rsidRDefault="002518F3" w:rsidP="002518F3">
      <w:pPr>
        <w:ind w:left="1162" w:hanging="357"/>
      </w:pPr>
      <w:r>
        <w:br w:type="page"/>
      </w:r>
    </w:p>
    <w:p w:rsidR="002518F3" w:rsidRDefault="002518F3" w:rsidP="002518F3">
      <w:r>
        <w:lastRenderedPageBreak/>
        <w:t>Build and run the application:</w:t>
      </w:r>
    </w:p>
    <w:p w:rsidR="002518F3" w:rsidRDefault="002518F3" w:rsidP="002518F3">
      <w:r>
        <w:rPr>
          <w:noProof/>
        </w:rPr>
        <w:drawing>
          <wp:inline distT="0" distB="0" distL="0" distR="0" wp14:anchorId="13739464" wp14:editId="54107D3E">
            <wp:extent cx="1400400" cy="2696400"/>
            <wp:effectExtent l="171450" t="171450" r="390525" b="3708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00400" cy="2696400"/>
                    </a:xfrm>
                    <a:prstGeom prst="rect">
                      <a:avLst/>
                    </a:prstGeom>
                    <a:ln>
                      <a:noFill/>
                    </a:ln>
                    <a:effectLst>
                      <a:outerShdw blurRad="292100" dist="139700" dir="2700000" algn="tl" rotWithShape="0">
                        <a:srgbClr val="333333">
                          <a:alpha val="65000"/>
                        </a:srgbClr>
                      </a:outerShdw>
                    </a:effectLst>
                  </pic:spPr>
                </pic:pic>
              </a:graphicData>
            </a:graphic>
          </wp:inline>
        </w:drawing>
      </w:r>
      <w:r>
        <w:br w:type="page"/>
      </w:r>
    </w:p>
    <w:p w:rsidR="002518F3" w:rsidRPr="00156CC5" w:rsidRDefault="0076256B" w:rsidP="002518F3">
      <w:pPr>
        <w:pStyle w:val="Heading1"/>
      </w:pPr>
      <w:bookmarkStart w:id="52" w:name="_Enhanced_WebView_reference"/>
      <w:bookmarkStart w:id="53" w:name="_Toc316481885"/>
      <w:bookmarkStart w:id="54" w:name="_Ref318286019"/>
      <w:bookmarkStart w:id="55" w:name="_Ref318286029"/>
      <w:bookmarkEnd w:id="52"/>
      <w:r>
        <w:lastRenderedPageBreak/>
        <w:br/>
      </w:r>
      <w:bookmarkStart w:id="56" w:name="_Ref318371751"/>
      <w:bookmarkStart w:id="57" w:name="_Ref318371759"/>
      <w:bookmarkStart w:id="58" w:name="_Toc318377036"/>
      <w:r w:rsidR="00C564A5">
        <w:t xml:space="preserve">Using </w:t>
      </w:r>
      <w:r w:rsidR="00747F56">
        <w:t>Enhanced Web View R</w:t>
      </w:r>
      <w:r w:rsidR="002518F3">
        <w:t>eference</w:t>
      </w:r>
      <w:bookmarkEnd w:id="53"/>
      <w:bookmarkEnd w:id="54"/>
      <w:bookmarkEnd w:id="55"/>
      <w:bookmarkEnd w:id="56"/>
      <w:bookmarkEnd w:id="57"/>
      <w:bookmarkEnd w:id="58"/>
    </w:p>
    <w:p w:rsidR="002518F3" w:rsidRDefault="00E70032" w:rsidP="002518F3">
      <w:pPr>
        <w:pStyle w:val="Heading2"/>
        <w:spacing w:after="240"/>
      </w:pPr>
      <w:bookmarkStart w:id="59" w:name="_The_left-right_Swipe"/>
      <w:bookmarkStart w:id="60" w:name="_Toc316481886"/>
      <w:bookmarkStart w:id="61" w:name="_Toc318377037"/>
      <w:bookmarkStart w:id="62" w:name="_Toc314052725"/>
      <w:bookmarkEnd w:id="59"/>
      <w:r>
        <w:lastRenderedPageBreak/>
        <w:t>The Left-R</w:t>
      </w:r>
      <w:r w:rsidR="002518F3">
        <w:t>ight Swipe Link elements</w:t>
      </w:r>
      <w:bookmarkEnd w:id="60"/>
      <w:bookmarkEnd w:id="61"/>
    </w:p>
    <w:bookmarkEnd w:id="62"/>
    <w:p w:rsidR="002518F3" w:rsidRDefault="002518F3" w:rsidP="002518F3">
      <w:r>
        <w:t xml:space="preserve">To provide page changing with right (left) swiping you can use </w:t>
      </w:r>
      <w:r>
        <w:rPr>
          <w:b/>
        </w:rPr>
        <w:t>left-right Swipe link</w:t>
      </w:r>
      <w:r>
        <w:t xml:space="preserve"> elements.  You need to add the following type of link to your page:</w:t>
      </w:r>
    </w:p>
    <w:p w:rsidR="002518F3" w:rsidRDefault="002518F3" w:rsidP="002518F3">
      <w:pPr>
        <w:spacing w:after="240"/>
      </w:pPr>
      <w:r>
        <w:t>For the right swipe:</w:t>
      </w:r>
    </w:p>
    <w:p w:rsidR="002518F3" w:rsidRPr="00E13615" w:rsidRDefault="002518F3" w:rsidP="00E70032">
      <w:pPr>
        <w:pStyle w:val="SitecoreCodeSample"/>
        <w:rPr>
          <w:color w:val="B51FA2"/>
        </w:rPr>
      </w:pPr>
      <w:r>
        <w:rPr>
          <w:color w:val="B51FA2"/>
        </w:rPr>
        <w:t>&lt;</w:t>
      </w:r>
      <w:r w:rsidRPr="00921EE0">
        <w:rPr>
          <w:color w:val="B51FA2"/>
        </w:rPr>
        <w:t xml:space="preserve">link </w:t>
      </w:r>
      <w:r w:rsidRPr="00921EE0">
        <w:rPr>
          <w:color w:val="937F37"/>
        </w:rPr>
        <w:t>rel</w:t>
      </w:r>
      <w:r w:rsidRPr="00921EE0">
        <w:rPr>
          <w:color w:val="B51FA2"/>
        </w:rPr>
        <w:t>=</w:t>
      </w:r>
      <w:r w:rsidRPr="00921EE0">
        <w:rPr>
          <w:color w:val="C92D25"/>
        </w:rPr>
        <w:t>"scm-forward"</w:t>
      </w:r>
      <w:r w:rsidRPr="00921EE0">
        <w:rPr>
          <w:color w:val="B51FA2"/>
        </w:rPr>
        <w:t xml:space="preserve"> </w:t>
      </w:r>
      <w:r w:rsidRPr="00921EE0">
        <w:rPr>
          <w:color w:val="937F37"/>
        </w:rPr>
        <w:t>href</w:t>
      </w:r>
      <w:r w:rsidRPr="00921EE0">
        <w:rPr>
          <w:color w:val="B51FA2"/>
        </w:rPr>
        <w:t>=</w:t>
      </w:r>
      <w:r w:rsidRPr="00921EE0">
        <w:rPr>
          <w:color w:val="C92D25"/>
        </w:rPr>
        <w:t>"</w:t>
      </w:r>
      <w:hyperlink r:id="rId44" w:history="1">
        <w:r w:rsidRPr="00921EE0">
          <w:rPr>
            <w:rStyle w:val="Hyperlink"/>
            <w:rFonts w:ascii="Menlo" w:eastAsia="Times New Roman" w:hAnsi="Menlo"/>
            <w:color w:val="3618FE"/>
            <w:szCs w:val="20"/>
          </w:rPr>
          <w:t>http://mysite.com/some_page.aspx</w:t>
        </w:r>
      </w:hyperlink>
      <w:r w:rsidRPr="00921EE0">
        <w:rPr>
          <w:color w:val="C92D25"/>
        </w:rPr>
        <w:t>"</w:t>
      </w:r>
      <w:r w:rsidRPr="00921EE0">
        <w:rPr>
          <w:color w:val="B51FA2"/>
        </w:rPr>
        <w:t xml:space="preserve"> /&gt;</w:t>
      </w:r>
    </w:p>
    <w:p w:rsidR="002518F3" w:rsidRDefault="002518F3" w:rsidP="002518F3">
      <w:pPr>
        <w:spacing w:after="240"/>
      </w:pPr>
      <w:r>
        <w:t xml:space="preserve">For the left swipe: </w:t>
      </w:r>
    </w:p>
    <w:p w:rsidR="002518F3" w:rsidRDefault="002518F3" w:rsidP="00E70032">
      <w:pPr>
        <w:pStyle w:val="SitecoreCodeSample"/>
        <w:rPr>
          <w:color w:val="000000"/>
        </w:rPr>
      </w:pPr>
      <w:r w:rsidRPr="00921EE0">
        <w:rPr>
          <w:color w:val="B51FA2"/>
        </w:rPr>
        <w:t xml:space="preserve">&lt;link </w:t>
      </w:r>
      <w:r w:rsidRPr="00921EE0">
        <w:rPr>
          <w:color w:val="937F37"/>
        </w:rPr>
        <w:t>rel</w:t>
      </w:r>
      <w:r w:rsidRPr="00921EE0">
        <w:rPr>
          <w:color w:val="B51FA2"/>
        </w:rPr>
        <w:t>=</w:t>
      </w:r>
      <w:r w:rsidRPr="00921EE0">
        <w:rPr>
          <w:color w:val="C92D25"/>
        </w:rPr>
        <w:t>"scm-back"</w:t>
      </w:r>
      <w:r w:rsidRPr="00921EE0">
        <w:rPr>
          <w:color w:val="B51FA2"/>
        </w:rPr>
        <w:t xml:space="preserve"> </w:t>
      </w:r>
      <w:r w:rsidRPr="00921EE0">
        <w:rPr>
          <w:color w:val="937F37"/>
        </w:rPr>
        <w:t>href</w:t>
      </w:r>
      <w:r w:rsidRPr="00921EE0">
        <w:rPr>
          <w:color w:val="B51FA2"/>
        </w:rPr>
        <w:t>=</w:t>
      </w:r>
      <w:r w:rsidRPr="00921EE0">
        <w:rPr>
          <w:color w:val="C92D25"/>
        </w:rPr>
        <w:t>"</w:t>
      </w:r>
      <w:hyperlink r:id="rId45" w:history="1">
        <w:r w:rsidRPr="00921EE0">
          <w:rPr>
            <w:rStyle w:val="Hyperlink"/>
            <w:rFonts w:ascii="Menlo" w:eastAsia="Times New Roman" w:hAnsi="Menlo"/>
            <w:color w:val="3618FE"/>
            <w:szCs w:val="20"/>
          </w:rPr>
          <w:t>http://mysite.com/some_page.aspx</w:t>
        </w:r>
      </w:hyperlink>
      <w:r w:rsidRPr="00921EE0">
        <w:rPr>
          <w:color w:val="C92D25"/>
        </w:rPr>
        <w:t>"</w:t>
      </w:r>
      <w:r w:rsidRPr="00921EE0">
        <w:rPr>
          <w:color w:val="B51FA2"/>
        </w:rPr>
        <w:t xml:space="preserve"> /&gt;</w:t>
      </w:r>
      <w:r w:rsidRPr="00921EE0">
        <w:rPr>
          <w:color w:val="000000"/>
        </w:rPr>
        <w:t> </w:t>
      </w:r>
    </w:p>
    <w:p w:rsidR="00E70032" w:rsidRPr="00E13615" w:rsidRDefault="00E70032" w:rsidP="00E70032"/>
    <w:p w:rsidR="002518F3" w:rsidRPr="00EB3DE7" w:rsidRDefault="0076256B" w:rsidP="0076256B">
      <w:pPr>
        <w:pStyle w:val="SitecoreNoteHeader"/>
      </w:pPr>
      <w:r>
        <w:t>Note</w:t>
      </w:r>
    </w:p>
    <w:p w:rsidR="002518F3" w:rsidRDefault="002518F3" w:rsidP="0076256B">
      <w:pPr>
        <w:pStyle w:val="SitecoreNoteBody"/>
      </w:pPr>
      <w:r>
        <w:t>By default, after swipe navigation, it's not to possible returns on previous page using opposite swipe gesture. So, if you need such behavior, please add lin</w:t>
      </w:r>
      <w:r w:rsidR="0076256B">
        <w:t xml:space="preserve">k element (possible with empty </w:t>
      </w:r>
      <w:r w:rsidRPr="0076256B">
        <w:rPr>
          <w:rStyle w:val="SitecoreCodeChar"/>
        </w:rPr>
        <w:t>href</w:t>
      </w:r>
      <w:r>
        <w:t>) like this:</w:t>
      </w:r>
    </w:p>
    <w:p w:rsidR="0076256B" w:rsidRDefault="0076256B" w:rsidP="0076256B"/>
    <w:p w:rsidR="002518F3" w:rsidRPr="00921EE0" w:rsidRDefault="002518F3" w:rsidP="0076256B">
      <w:pPr>
        <w:pStyle w:val="SitecoreCodeSample"/>
      </w:pPr>
      <w:r w:rsidRPr="00921EE0">
        <w:rPr>
          <w:color w:val="B51FA2"/>
        </w:rPr>
        <w:t xml:space="preserve">&lt;link </w:t>
      </w:r>
      <w:r w:rsidRPr="00921EE0">
        <w:rPr>
          <w:color w:val="937F37"/>
        </w:rPr>
        <w:t>rel</w:t>
      </w:r>
      <w:r w:rsidRPr="00921EE0">
        <w:rPr>
          <w:color w:val="B51FA2"/>
        </w:rPr>
        <w:t>=</w:t>
      </w:r>
      <w:r w:rsidRPr="00921EE0">
        <w:t>"scm-back"</w:t>
      </w:r>
      <w:r w:rsidRPr="00921EE0">
        <w:rPr>
          <w:color w:val="B51FA2"/>
        </w:rPr>
        <w:t xml:space="preserve"> /&gt;</w:t>
      </w:r>
    </w:p>
    <w:p w:rsidR="002518F3" w:rsidRDefault="00F04219" w:rsidP="002518F3">
      <w:pPr>
        <w:pStyle w:val="Heading3"/>
      </w:pPr>
      <w:bookmarkStart w:id="63" w:name="_Get_a_snapshot"/>
      <w:bookmarkStart w:id="64" w:name="_Toc316481887"/>
      <w:bookmarkStart w:id="65" w:name="_Toc318377038"/>
      <w:bookmarkStart w:id="66" w:name="_Toc314052726"/>
      <w:bookmarkEnd w:id="63"/>
      <w:r>
        <w:t xml:space="preserve">The </w:t>
      </w:r>
      <w:r w:rsidRPr="00F04219">
        <w:rPr>
          <w:rStyle w:val="Emphasis"/>
        </w:rPr>
        <w:t>Mobile Swipes</w:t>
      </w:r>
      <w:r w:rsidR="00600BE4">
        <w:t xml:space="preserve"> C</w:t>
      </w:r>
      <w:r w:rsidR="002518F3">
        <w:t xml:space="preserve">omponent </w:t>
      </w:r>
      <w:r w:rsidR="00600BE4">
        <w:t xml:space="preserve">for </w:t>
      </w:r>
      <w:r w:rsidR="002518F3">
        <w:t>Sitecore</w:t>
      </w:r>
      <w:bookmarkEnd w:id="64"/>
      <w:bookmarkEnd w:id="65"/>
    </w:p>
    <w:p w:rsidR="002518F3" w:rsidRPr="00B358A5" w:rsidRDefault="002518F3" w:rsidP="00F04219">
      <w:pPr>
        <w:rPr>
          <w:rFonts w:cs="Arial"/>
        </w:rPr>
      </w:pPr>
      <w:r w:rsidRPr="00B358A5">
        <w:rPr>
          <w:rFonts w:cs="Arial"/>
        </w:rPr>
        <w:t xml:space="preserve">You can use </w:t>
      </w:r>
      <w:r w:rsidR="00F04219">
        <w:rPr>
          <w:rFonts w:cs="Arial"/>
        </w:rPr>
        <w:t>the</w:t>
      </w:r>
      <w:r w:rsidRPr="00B358A5">
        <w:rPr>
          <w:rFonts w:cs="Arial"/>
        </w:rPr>
        <w:t xml:space="preserve"> Sitecore </w:t>
      </w:r>
      <w:r w:rsidRPr="00F04219">
        <w:rPr>
          <w:rStyle w:val="Emphasis"/>
        </w:rPr>
        <w:t>Mobile Swipes</w:t>
      </w:r>
      <w:r w:rsidRPr="00B358A5">
        <w:rPr>
          <w:rFonts w:cs="Arial"/>
        </w:rPr>
        <w:t xml:space="preserve"> </w:t>
      </w:r>
      <w:r>
        <w:t>component</w:t>
      </w:r>
      <w:r w:rsidRPr="00B358A5" w:rsidDel="00EE23CC">
        <w:rPr>
          <w:rFonts w:cs="Arial"/>
        </w:rPr>
        <w:t xml:space="preserve"> </w:t>
      </w:r>
      <w:r w:rsidRPr="00B358A5">
        <w:rPr>
          <w:rFonts w:cs="Arial"/>
        </w:rPr>
        <w:t xml:space="preserve">instead of </w:t>
      </w:r>
      <w:r w:rsidR="00F04219">
        <w:rPr>
          <w:rFonts w:cs="Arial"/>
        </w:rPr>
        <w:t xml:space="preserve">the </w:t>
      </w:r>
      <w:r w:rsidRPr="00B358A5">
        <w:rPr>
          <w:rFonts w:cs="Arial"/>
        </w:rPr>
        <w:t xml:space="preserve">javascript function described above. </w:t>
      </w:r>
    </w:p>
    <w:p w:rsidR="002518F3" w:rsidRPr="00B358A5" w:rsidRDefault="002518F3" w:rsidP="002518F3">
      <w:pPr>
        <w:spacing w:after="240"/>
        <w:rPr>
          <w:rFonts w:cs="Arial"/>
        </w:rPr>
      </w:pPr>
      <w:r w:rsidRPr="00B358A5">
        <w:rPr>
          <w:rFonts w:cs="Arial"/>
        </w:rPr>
        <w:t>First of all you need to have installed “</w:t>
      </w:r>
      <w:r>
        <w:t>Mobile SDK Server Package</w:t>
      </w:r>
      <w:r w:rsidRPr="00B358A5">
        <w:rPr>
          <w:rFonts w:cs="Arial"/>
        </w:rPr>
        <w:t xml:space="preserve">” </w:t>
      </w:r>
      <w:r>
        <w:t>component</w:t>
      </w:r>
      <w:r w:rsidRPr="00B358A5" w:rsidDel="00EE23CC">
        <w:rPr>
          <w:rFonts w:cs="Arial"/>
        </w:rPr>
        <w:t xml:space="preserve"> </w:t>
      </w:r>
      <w:r w:rsidRPr="00B358A5">
        <w:rPr>
          <w:rFonts w:cs="Arial"/>
        </w:rPr>
        <w:t xml:space="preserve">(see </w:t>
      </w:r>
      <w:hyperlink w:anchor="_SCMobile_Renderings_Installation" w:history="1">
        <w:r w:rsidRPr="00786436">
          <w:rPr>
            <w:rStyle w:val="Hyperlink"/>
            <w:rFonts w:cs="Arial"/>
          </w:rPr>
          <w:t>Installation Section</w:t>
        </w:r>
      </w:hyperlink>
      <w:r w:rsidRPr="00B358A5">
        <w:rPr>
          <w:rFonts w:cs="Arial"/>
        </w:rPr>
        <w:t xml:space="preserve"> for details).</w:t>
      </w:r>
    </w:p>
    <w:p w:rsidR="002518F3" w:rsidRPr="007901F5" w:rsidRDefault="002518F3" w:rsidP="00F04219">
      <w:pPr>
        <w:suppressAutoHyphens/>
        <w:spacing w:before="0"/>
        <w:rPr>
          <w:rFonts w:cs="Arial"/>
        </w:rPr>
      </w:pPr>
      <w:r w:rsidRPr="00B358A5">
        <w:rPr>
          <w:rFonts w:eastAsia="Times New Roman" w:cs="Arial"/>
          <w:szCs w:val="20"/>
        </w:rPr>
        <w:t xml:space="preserve">To use </w:t>
      </w:r>
      <w:r w:rsidR="00F04219">
        <w:t xml:space="preserve">the </w:t>
      </w:r>
      <w:r w:rsidRPr="00F04219">
        <w:rPr>
          <w:rStyle w:val="Emphasis"/>
        </w:rPr>
        <w:t>Mobile Swipes</w:t>
      </w:r>
      <w:r w:rsidRPr="00B358A5">
        <w:rPr>
          <w:rFonts w:cs="Arial"/>
        </w:rPr>
        <w:t xml:space="preserve"> </w:t>
      </w:r>
      <w:r>
        <w:t>component</w:t>
      </w:r>
      <w:r w:rsidRPr="00B358A5" w:rsidDel="00EE23CC">
        <w:rPr>
          <w:rFonts w:cs="Arial"/>
        </w:rPr>
        <w:t xml:space="preserve"> </w:t>
      </w:r>
      <w:r w:rsidRPr="00B358A5">
        <w:rPr>
          <w:rFonts w:cs="Arial"/>
        </w:rPr>
        <w:t>follow the next steps:</w:t>
      </w:r>
    </w:p>
    <w:p w:rsidR="002518F3" w:rsidRPr="00786436" w:rsidRDefault="002518F3" w:rsidP="006E047F">
      <w:pPr>
        <w:pStyle w:val="ListParagraph"/>
        <w:numPr>
          <w:ilvl w:val="0"/>
          <w:numId w:val="18"/>
        </w:numPr>
        <w:suppressAutoHyphens/>
        <w:spacing w:after="200"/>
        <w:rPr>
          <w:rFonts w:eastAsia="Times New Roman" w:cs="Arial"/>
          <w:szCs w:val="20"/>
        </w:rPr>
      </w:pPr>
      <w:r>
        <w:rPr>
          <w:rFonts w:eastAsia="Times New Roman" w:cs="Arial"/>
          <w:szCs w:val="20"/>
        </w:rPr>
        <w:t>Add a “</w:t>
      </w:r>
      <w:r>
        <w:t xml:space="preserve">Mobile </w:t>
      </w:r>
      <w:r w:rsidRPr="007D7B0A">
        <w:t>Swipes</w:t>
      </w:r>
      <w:r w:rsidRPr="007F7FEC">
        <w:rPr>
          <w:rFonts w:cs="Arial"/>
          <w:color w:val="000000"/>
          <w:szCs w:val="20"/>
        </w:rPr>
        <w:t xml:space="preserve">” </w:t>
      </w:r>
      <w:r>
        <w:t>component</w:t>
      </w:r>
      <w:r w:rsidRPr="00B358A5" w:rsidDel="00EE23CC">
        <w:rPr>
          <w:rFonts w:cs="Arial"/>
        </w:rPr>
        <w:t xml:space="preserve"> </w:t>
      </w:r>
      <w:r w:rsidRPr="007F7FEC">
        <w:rPr>
          <w:rFonts w:cs="Arial"/>
          <w:color w:val="000000"/>
          <w:szCs w:val="20"/>
        </w:rPr>
        <w:t>to some placeholder on a page (</w:t>
      </w:r>
      <w:r>
        <w:rPr>
          <w:rFonts w:cs="Arial"/>
          <w:color w:val="000000"/>
          <w:szCs w:val="20"/>
        </w:rPr>
        <w:t>anywhere</w:t>
      </w:r>
      <w:r w:rsidRPr="007F7FEC">
        <w:rPr>
          <w:rFonts w:cs="Arial"/>
          <w:color w:val="000000"/>
          <w:szCs w:val="20"/>
        </w:rPr>
        <w:t>):</w:t>
      </w:r>
    </w:p>
    <w:p w:rsidR="002518F3" w:rsidRDefault="002518F3" w:rsidP="002518F3">
      <w:pPr>
        <w:pStyle w:val="ListParagraph"/>
        <w:suppressAutoHyphens/>
        <w:spacing w:after="200"/>
        <w:rPr>
          <w:rFonts w:eastAsia="Times New Roman" w:cs="Arial"/>
          <w:szCs w:val="20"/>
        </w:rPr>
      </w:pPr>
      <w:r>
        <w:rPr>
          <w:rFonts w:eastAsia="Times New Roman" w:cs="Arial"/>
          <w:noProof/>
          <w:szCs w:val="20"/>
        </w:rPr>
        <w:drawing>
          <wp:inline distT="0" distB="0" distL="0" distR="0" wp14:anchorId="104DD7A9" wp14:editId="155726D2">
            <wp:extent cx="3409200" cy="2253600"/>
            <wp:effectExtent l="171450" t="171450" r="382270" b="3568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9200" cy="2253600"/>
                    </a:xfrm>
                    <a:prstGeom prst="rect">
                      <a:avLst/>
                    </a:prstGeom>
                    <a:ln>
                      <a:noFill/>
                    </a:ln>
                    <a:effectLst>
                      <a:outerShdw blurRad="292100" dist="139700" dir="2700000" algn="tl" rotWithShape="0">
                        <a:srgbClr val="333333">
                          <a:alpha val="65000"/>
                        </a:srgbClr>
                      </a:outerShdw>
                    </a:effectLst>
                  </pic:spPr>
                </pic:pic>
              </a:graphicData>
            </a:graphic>
          </wp:inline>
        </w:drawing>
      </w:r>
    </w:p>
    <w:p w:rsidR="00605B13" w:rsidRDefault="00605B13" w:rsidP="00605B13"/>
    <w:p w:rsidR="002518F3" w:rsidRDefault="00605B13" w:rsidP="00605B13">
      <w:pPr>
        <w:pStyle w:val="SitecoreNoteHeader"/>
      </w:pPr>
      <w:r>
        <w:lastRenderedPageBreak/>
        <w:t>Note</w:t>
      </w:r>
    </w:p>
    <w:p w:rsidR="002518F3" w:rsidRDefault="002518F3" w:rsidP="006237BD">
      <w:pPr>
        <w:pStyle w:val="SitecoreNoteBody"/>
      </w:pPr>
      <w:r w:rsidRPr="007F7FEC">
        <w:t xml:space="preserve">You must add a swipe component to some placeholder on a page (not on layout or </w:t>
      </w:r>
      <w:r w:rsidR="00605B13">
        <w:t xml:space="preserve">sublayout). </w:t>
      </w:r>
      <w:r>
        <w:t>It doesn’t matter where the pl</w:t>
      </w:r>
      <w:r w:rsidR="00605B13">
        <w:t xml:space="preserve">aceholder is placed on the page. The </w:t>
      </w:r>
      <w:r w:rsidRPr="00605B13">
        <w:rPr>
          <w:rStyle w:val="Emphasis"/>
        </w:rPr>
        <w:t>Mobile Swipes</w:t>
      </w:r>
      <w:r>
        <w:t xml:space="preserve"> component </w:t>
      </w:r>
      <w:r w:rsidR="00605B13">
        <w:t xml:space="preserve">does not </w:t>
      </w:r>
      <w:r>
        <w:t>ha</w:t>
      </w:r>
      <w:r w:rsidR="00605B13">
        <w:t>ve</w:t>
      </w:r>
      <w:r>
        <w:t xml:space="preserve"> any </w:t>
      </w:r>
      <w:r w:rsidRPr="007F7FEC">
        <w:t>visualization</w:t>
      </w:r>
      <w:r>
        <w:t xml:space="preserve"> and will not </w:t>
      </w:r>
      <w:r w:rsidR="00605B13">
        <w:t xml:space="preserve">be </w:t>
      </w:r>
      <w:r>
        <w:t>display</w:t>
      </w:r>
      <w:r w:rsidR="00605B13">
        <w:t>ed</w:t>
      </w:r>
      <w:r>
        <w:t xml:space="preserve"> on </w:t>
      </w:r>
      <w:r w:rsidR="006237BD">
        <w:t>the</w:t>
      </w:r>
      <w:r>
        <w:t xml:space="preserve"> page. </w:t>
      </w:r>
    </w:p>
    <w:p w:rsidR="002518F3" w:rsidRPr="00FC2A3F" w:rsidRDefault="002518F3" w:rsidP="006E047F">
      <w:pPr>
        <w:pStyle w:val="ListParagraph"/>
        <w:numPr>
          <w:ilvl w:val="0"/>
          <w:numId w:val="18"/>
        </w:numPr>
        <w:suppressAutoHyphens/>
        <w:rPr>
          <w:rFonts w:eastAsia="Times New Roman" w:cs="Arial"/>
          <w:szCs w:val="20"/>
        </w:rPr>
      </w:pPr>
      <w:r>
        <w:rPr>
          <w:rFonts w:eastAsia="Times New Roman" w:cs="Arial"/>
          <w:szCs w:val="20"/>
        </w:rPr>
        <w:t>Set the “leftSwipe” and (or) “rightSwipe” fields of the “</w:t>
      </w:r>
      <w:r>
        <w:t xml:space="preserve">Mobile </w:t>
      </w:r>
      <w:r w:rsidRPr="007D7B0A">
        <w:t>Swipes</w:t>
      </w:r>
      <w:r w:rsidRPr="007F7FEC">
        <w:rPr>
          <w:rFonts w:cs="Arial"/>
          <w:color w:val="000000"/>
          <w:szCs w:val="20"/>
        </w:rPr>
        <w:t xml:space="preserve">” </w:t>
      </w:r>
      <w:r>
        <w:t>component</w:t>
      </w:r>
      <w:r w:rsidRPr="007F7FEC">
        <w:rPr>
          <w:rFonts w:cs="Arial"/>
          <w:color w:val="000000"/>
          <w:szCs w:val="20"/>
        </w:rPr>
        <w:t>. As a parameters for this fields you can use Sitecore Query related to the current Item.</w:t>
      </w:r>
    </w:p>
    <w:p w:rsidR="002518F3" w:rsidRDefault="002518F3" w:rsidP="002518F3">
      <w:pPr>
        <w:suppressAutoHyphens/>
        <w:spacing w:before="0" w:after="200"/>
        <w:ind w:left="720"/>
        <w:rPr>
          <w:szCs w:val="20"/>
        </w:rPr>
      </w:pPr>
      <w:r>
        <w:rPr>
          <w:noProof/>
          <w:szCs w:val="20"/>
        </w:rPr>
        <w:drawing>
          <wp:inline distT="0" distB="0" distL="0" distR="0" wp14:anchorId="4B78F126" wp14:editId="79C814BF">
            <wp:extent cx="3441600" cy="3250800"/>
            <wp:effectExtent l="171450" t="171450" r="387985" b="3689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41600" cy="32508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suppressAutoHyphens/>
        <w:spacing w:before="0" w:after="200"/>
        <w:ind w:left="720"/>
        <w:rPr>
          <w:szCs w:val="20"/>
        </w:rPr>
      </w:pPr>
      <w:r>
        <w:rPr>
          <w:szCs w:val="20"/>
        </w:rPr>
        <w:t xml:space="preserve">If you left these parameters empty – it will be no swipes reaction at all. </w:t>
      </w:r>
    </w:p>
    <w:p w:rsidR="009B4E33" w:rsidRPr="00AB0315" w:rsidRDefault="002518F3" w:rsidP="006E047F">
      <w:pPr>
        <w:pStyle w:val="ListParagraph"/>
        <w:numPr>
          <w:ilvl w:val="0"/>
          <w:numId w:val="18"/>
        </w:numPr>
        <w:suppressAutoHyphens/>
        <w:spacing w:before="0" w:after="200"/>
      </w:pPr>
      <w:r>
        <w:rPr>
          <w:szCs w:val="20"/>
        </w:rPr>
        <w:t>Publish your site.</w:t>
      </w:r>
      <w:bookmarkStart w:id="67" w:name="_Get_a_snapshot_1"/>
      <w:bookmarkStart w:id="68" w:name="_Toc316481888"/>
      <w:bookmarkEnd w:id="67"/>
    </w:p>
    <w:p w:rsidR="00AB0315" w:rsidRDefault="00AB0315" w:rsidP="00AB0315">
      <w:pPr>
        <w:pStyle w:val="Heading3"/>
      </w:pPr>
      <w:r>
        <w:t>The Mobile Swipes components for Sitecore in the Page Editor</w:t>
      </w:r>
    </w:p>
    <w:p w:rsidR="00AB0315" w:rsidRDefault="00AB0315" w:rsidP="00AB0315">
      <w:pPr>
        <w:suppressAutoHyphens/>
        <w:spacing w:before="0" w:after="200"/>
        <w:ind w:left="360"/>
      </w:pPr>
      <w:r>
        <w:t xml:space="preserve">You can add </w:t>
      </w:r>
      <w:r w:rsidRPr="00F41274">
        <w:rPr>
          <w:i/>
        </w:rPr>
        <w:t>Mobile Swipe</w:t>
      </w:r>
      <w:r>
        <w:t xml:space="preserve"> component easy from Sitecore Page Editor. </w:t>
      </w:r>
    </w:p>
    <w:p w:rsidR="00AB0315" w:rsidRDefault="00AB0315" w:rsidP="00AB0315">
      <w:pPr>
        <w:suppressAutoHyphens/>
        <w:spacing w:before="0" w:after="200"/>
        <w:ind w:left="360"/>
        <w:rPr>
          <w:rFonts w:cs="Arial"/>
        </w:rPr>
      </w:pPr>
      <w:r>
        <w:rPr>
          <w:rFonts w:eastAsia="Times New Roman" w:cs="Arial"/>
          <w:szCs w:val="20"/>
        </w:rPr>
        <w:t>F</w:t>
      </w:r>
      <w:r>
        <w:rPr>
          <w:rFonts w:cs="Arial"/>
        </w:rPr>
        <w:t>ollow</w:t>
      </w:r>
      <w:r w:rsidRPr="00B358A5">
        <w:rPr>
          <w:rFonts w:cs="Arial"/>
        </w:rPr>
        <w:t xml:space="preserve"> the next steps:</w:t>
      </w:r>
    </w:p>
    <w:p w:rsidR="00AB0315" w:rsidRDefault="00AB0315" w:rsidP="00AB0315">
      <w:pPr>
        <w:pStyle w:val="ListParagraph"/>
        <w:numPr>
          <w:ilvl w:val="0"/>
          <w:numId w:val="24"/>
        </w:numPr>
        <w:suppressAutoHyphens/>
        <w:spacing w:after="200"/>
      </w:pPr>
      <w:r>
        <w:t>Open a Page Editor.</w:t>
      </w:r>
    </w:p>
    <w:p w:rsidR="00AB0315" w:rsidRDefault="00AB0315" w:rsidP="00AB0315">
      <w:pPr>
        <w:pStyle w:val="ListParagraph"/>
        <w:suppressAutoHyphens/>
        <w:spacing w:after="200"/>
        <w:ind w:left="1080"/>
      </w:pPr>
    </w:p>
    <w:p w:rsidR="00AB0315" w:rsidRDefault="00AB0315" w:rsidP="00AB0315">
      <w:pPr>
        <w:pStyle w:val="ListParagraph"/>
        <w:numPr>
          <w:ilvl w:val="0"/>
          <w:numId w:val="24"/>
        </w:numPr>
        <w:suppressAutoHyphens/>
        <w:spacing w:after="200"/>
      </w:pPr>
      <w:r>
        <w:t>Select a placeholder you want to add a component. Open a placeholder settings:</w:t>
      </w:r>
    </w:p>
    <w:p w:rsidR="00AB0315" w:rsidRDefault="00AB0315" w:rsidP="00AB0315">
      <w:pPr>
        <w:pStyle w:val="ListParagraph"/>
        <w:suppressAutoHyphens/>
        <w:spacing w:after="200"/>
        <w:ind w:left="1080"/>
      </w:pPr>
      <w:r>
        <w:rPr>
          <w:noProof/>
        </w:rPr>
        <w:lastRenderedPageBreak/>
        <w:drawing>
          <wp:inline distT="0" distB="0" distL="0" distR="0" wp14:anchorId="5AE8091C" wp14:editId="12B24DF1">
            <wp:extent cx="3505200" cy="36598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5510" cy="3660165"/>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4"/>
        </w:numPr>
        <w:suppressAutoHyphens/>
        <w:spacing w:after="200"/>
      </w:pPr>
      <w:r>
        <w:t>Add a Mobile Swipes component to the Available Controls:</w:t>
      </w:r>
    </w:p>
    <w:p w:rsidR="00AB0315" w:rsidRDefault="00AB0315" w:rsidP="00AB0315">
      <w:pPr>
        <w:pStyle w:val="ListParagraph"/>
        <w:suppressAutoHyphens/>
        <w:spacing w:after="200"/>
        <w:ind w:left="1080"/>
      </w:pPr>
      <w:r>
        <w:rPr>
          <w:noProof/>
        </w:rPr>
        <w:drawing>
          <wp:inline distT="0" distB="0" distL="0" distR="0" wp14:anchorId="7C9E2904" wp14:editId="5A987D15">
            <wp:extent cx="4572000" cy="387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6727" cy="3874322"/>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4"/>
        </w:numPr>
        <w:suppressAutoHyphens/>
        <w:spacing w:after="200"/>
      </w:pPr>
      <w:r>
        <w:lastRenderedPageBreak/>
        <w:t>Select placeholder and click Add Component to the placeholder</w:t>
      </w:r>
    </w:p>
    <w:p w:rsidR="00AB0315" w:rsidRDefault="00AB0315" w:rsidP="00AB0315">
      <w:pPr>
        <w:pStyle w:val="ListParagraph"/>
        <w:suppressAutoHyphens/>
        <w:spacing w:after="200"/>
        <w:ind w:left="1080"/>
      </w:pPr>
      <w:r>
        <w:rPr>
          <w:noProof/>
        </w:rPr>
        <w:drawing>
          <wp:inline distT="0" distB="0" distL="0" distR="0" wp14:anchorId="56304382" wp14:editId="149AC83E">
            <wp:extent cx="3695700" cy="246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2463800"/>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4"/>
        </w:numPr>
        <w:suppressAutoHyphens/>
        <w:spacing w:after="200"/>
      </w:pPr>
      <w:r>
        <w:t>Publish your site.</w:t>
      </w:r>
    </w:p>
    <w:p w:rsidR="00AB0315" w:rsidRPr="00AB0315" w:rsidRDefault="00AB0315" w:rsidP="00AB0315"/>
    <w:p w:rsidR="002518F3" w:rsidRDefault="00261D48" w:rsidP="009B4E33">
      <w:pPr>
        <w:pStyle w:val="Heading2"/>
      </w:pPr>
      <w:bookmarkStart w:id="69" w:name="_Toc318377039"/>
      <w:r>
        <w:lastRenderedPageBreak/>
        <w:t>Get</w:t>
      </w:r>
      <w:r w:rsidR="00103540">
        <w:t>ting</w:t>
      </w:r>
      <w:r>
        <w:t xml:space="preserve"> a Snapshot from the C</w:t>
      </w:r>
      <w:r w:rsidR="002518F3">
        <w:t>amera</w:t>
      </w:r>
      <w:bookmarkEnd w:id="66"/>
      <w:bookmarkEnd w:id="68"/>
      <w:bookmarkEnd w:id="69"/>
    </w:p>
    <w:p w:rsidR="002518F3" w:rsidRDefault="002518F3" w:rsidP="002518F3">
      <w:pPr>
        <w:spacing w:before="0"/>
      </w:pPr>
      <w:r>
        <w:t>Initiates opening device camera application and gets snapshot from it.</w:t>
      </w:r>
    </w:p>
    <w:p w:rsidR="002518F3" w:rsidRDefault="002518F3" w:rsidP="002518F3">
      <w:pPr>
        <w:spacing w:before="0"/>
      </w:pPr>
    </w:p>
    <w:p w:rsidR="002518F3" w:rsidRDefault="002518F3" w:rsidP="00F04219">
      <w:pPr>
        <w:pStyle w:val="SitecoreCodeSample"/>
      </w:pPr>
      <w:r w:rsidRPr="00921EE0">
        <w:t>scmobile.camera.getPicture( when_ok, when_error );</w:t>
      </w:r>
    </w:p>
    <w:p w:rsidR="002518F3" w:rsidRPr="00921EE0" w:rsidRDefault="002518F3" w:rsidP="002518F3">
      <w:pPr>
        <w:spacing w:before="0"/>
        <w:rPr>
          <w:szCs w:val="20"/>
        </w:rPr>
      </w:pPr>
    </w:p>
    <w:p w:rsidR="002518F3" w:rsidRPr="00E8147C" w:rsidRDefault="002518F3" w:rsidP="002518F3">
      <w:pPr>
        <w:spacing w:before="0"/>
      </w:pPr>
      <w:r>
        <w:t xml:space="preserve">You can get a picture from this function with the ‘imageURI’ parameter. </w:t>
      </w:r>
    </w:p>
    <w:p w:rsidR="002518F3" w:rsidRPr="00872864" w:rsidRDefault="002518F3" w:rsidP="002518F3">
      <w:pPr>
        <w:spacing w:after="240"/>
        <w:rPr>
          <w:u w:val="single"/>
        </w:rPr>
      </w:pPr>
      <w:r w:rsidRPr="00921EE0">
        <w:rPr>
          <w:u w:val="single"/>
        </w:rPr>
        <w:t>E</w:t>
      </w:r>
      <w:r>
        <w:rPr>
          <w:u w:val="single"/>
        </w:rPr>
        <w:t>xample:</w:t>
      </w:r>
    </w:p>
    <w:p w:rsidR="00604789" w:rsidRDefault="002518F3" w:rsidP="00604789">
      <w:pPr>
        <w:pStyle w:val="SitecoreCodeSample"/>
      </w:pPr>
      <w:r w:rsidRPr="00921EE0">
        <w:rPr>
          <w:color w:val="B51FA2"/>
        </w:rPr>
        <w:t>function</w:t>
      </w:r>
      <w:r w:rsidRPr="00921EE0">
        <w:t xml:space="preserve"> get_image() </w:t>
      </w:r>
    </w:p>
    <w:p w:rsidR="002518F3" w:rsidRPr="00921EE0" w:rsidRDefault="002518F3" w:rsidP="00604789">
      <w:pPr>
        <w:pStyle w:val="SitecoreCodeSample"/>
      </w:pPr>
      <w:r w:rsidRPr="00921EE0">
        <w:t>{</w:t>
      </w:r>
    </w:p>
    <w:p w:rsidR="00604789" w:rsidRDefault="00604789" w:rsidP="00604789">
      <w:pPr>
        <w:pStyle w:val="SitecoreCodeSample"/>
      </w:pPr>
      <w:r>
        <w:t xml:space="preserve">  </w:t>
      </w:r>
      <w:r w:rsidR="002518F3" w:rsidRPr="00921EE0">
        <w:rPr>
          <w:color w:val="B51FA2"/>
        </w:rPr>
        <w:t>function</w:t>
      </w:r>
      <w:r w:rsidR="002518F3">
        <w:t xml:space="preserve"> when_ok(imageURI</w:t>
      </w:r>
      <w:r w:rsidR="002518F3" w:rsidRPr="00921EE0">
        <w:t xml:space="preserve">) </w:t>
      </w:r>
    </w:p>
    <w:p w:rsidR="002518F3" w:rsidRPr="00921EE0" w:rsidRDefault="00604789" w:rsidP="00604789">
      <w:pPr>
        <w:pStyle w:val="SitecoreCodeSample"/>
      </w:pPr>
      <w:r>
        <w:t xml:space="preserve">  </w:t>
      </w:r>
      <w:r w:rsidR="002518F3" w:rsidRPr="00921EE0">
        <w:t>{</w:t>
      </w:r>
    </w:p>
    <w:p w:rsidR="002518F3" w:rsidRPr="00921EE0" w:rsidRDefault="002518F3" w:rsidP="00604789">
      <w:pPr>
        <w:pStyle w:val="SitecoreCodeSample"/>
      </w:pPr>
      <w:r w:rsidRPr="00921EE0">
        <w:t>    scmobile.console.log(</w:t>
      </w:r>
      <w:r w:rsidRPr="00921EE0">
        <w:rPr>
          <w:color w:val="380AD7"/>
        </w:rPr>
        <w:t>'getPicture OK: '</w:t>
      </w:r>
      <w:r>
        <w:t xml:space="preserve"> + imageURI</w:t>
      </w:r>
      <w:r w:rsidRPr="00921EE0">
        <w:t>);</w:t>
      </w:r>
    </w:p>
    <w:p w:rsidR="002518F3" w:rsidRPr="00921EE0" w:rsidRDefault="002518F3" w:rsidP="00604789">
      <w:pPr>
        <w:pStyle w:val="SitecoreCodeSample"/>
      </w:pPr>
      <w:r w:rsidRPr="00921EE0">
        <w:t xml:space="preserve">    </w:t>
      </w:r>
      <w:r w:rsidRPr="00921EE0">
        <w:rPr>
          <w:color w:val="B51FA2"/>
        </w:rPr>
        <w:t>var</w:t>
      </w:r>
      <w:r w:rsidRPr="00921EE0">
        <w:t xml:space="preserve"> image = document.getElementById(</w:t>
      </w:r>
      <w:r w:rsidRPr="00921EE0">
        <w:rPr>
          <w:color w:val="380AD7"/>
        </w:rPr>
        <w:t>'myImage'</w:t>
      </w:r>
      <w:r w:rsidRPr="00921EE0">
        <w:t>);</w:t>
      </w:r>
    </w:p>
    <w:p w:rsidR="002518F3" w:rsidRPr="00921EE0" w:rsidRDefault="002518F3" w:rsidP="00604789">
      <w:pPr>
        <w:pStyle w:val="SitecoreCodeSample"/>
      </w:pPr>
      <w:r w:rsidRPr="00921EE0">
        <w:t>    image.src = imageURI;</w:t>
      </w:r>
    </w:p>
    <w:p w:rsidR="002518F3" w:rsidRPr="00921EE0" w:rsidRDefault="00604789" w:rsidP="00604789">
      <w:pPr>
        <w:pStyle w:val="SitecoreCodeSample"/>
      </w:pPr>
      <w:r>
        <w:t>   </w:t>
      </w:r>
      <w:r w:rsidR="002518F3" w:rsidRPr="00921EE0">
        <w:t>}</w:t>
      </w:r>
    </w:p>
    <w:p w:rsidR="002518F3" w:rsidRPr="00921EE0" w:rsidRDefault="00604789" w:rsidP="00604789">
      <w:pPr>
        <w:pStyle w:val="SitecoreCodeSample"/>
      </w:pPr>
      <w:r>
        <w:t xml:space="preserve">  </w:t>
      </w:r>
      <w:r w:rsidR="002518F3" w:rsidRPr="00921EE0">
        <w:rPr>
          <w:color w:val="B51FA2"/>
        </w:rPr>
        <w:t>function</w:t>
      </w:r>
      <w:r w:rsidR="002518F3" w:rsidRPr="00921EE0">
        <w:t xml:space="preserve"> when_error() {}</w:t>
      </w:r>
    </w:p>
    <w:p w:rsidR="002518F3" w:rsidRPr="00921EE0" w:rsidRDefault="002518F3" w:rsidP="00604789">
      <w:pPr>
        <w:pStyle w:val="SitecoreCodeSample"/>
      </w:pPr>
      <w:r>
        <w:t>  scmobile.camera.getPicture(</w:t>
      </w:r>
      <w:r w:rsidRPr="00921EE0">
        <w:t>when_</w:t>
      </w:r>
      <w:r>
        <w:t>ok, when_error</w:t>
      </w:r>
      <w:r w:rsidRPr="00921EE0">
        <w:t>);</w:t>
      </w:r>
    </w:p>
    <w:p w:rsidR="002518F3" w:rsidRPr="00921EE0" w:rsidRDefault="002518F3" w:rsidP="00604789">
      <w:pPr>
        <w:pStyle w:val="SitecoreCodeSample"/>
      </w:pPr>
      <w:r w:rsidRPr="00921EE0">
        <w:t>}</w:t>
      </w:r>
    </w:p>
    <w:p w:rsidR="002518F3" w:rsidRDefault="00D95B07" w:rsidP="002518F3">
      <w:pPr>
        <w:pStyle w:val="Heading2"/>
        <w:spacing w:after="240"/>
      </w:pPr>
      <w:bookmarkStart w:id="70" w:name="_Get_an_accelerometer_1"/>
      <w:bookmarkStart w:id="71" w:name="_Toc314052727"/>
      <w:bookmarkStart w:id="72" w:name="_Toc316481889"/>
      <w:bookmarkStart w:id="73" w:name="_Toc318377040"/>
      <w:bookmarkEnd w:id="70"/>
      <w:r>
        <w:lastRenderedPageBreak/>
        <w:t>Get</w:t>
      </w:r>
      <w:r w:rsidR="00103540">
        <w:t>ting</w:t>
      </w:r>
      <w:r>
        <w:t xml:space="preserve"> the</w:t>
      </w:r>
      <w:r w:rsidR="00261D48">
        <w:t xml:space="preserve"> Accelerometer D</w:t>
      </w:r>
      <w:r w:rsidR="002518F3">
        <w:t>ata</w:t>
      </w:r>
      <w:bookmarkEnd w:id="71"/>
      <w:bookmarkEnd w:id="72"/>
      <w:bookmarkEnd w:id="73"/>
    </w:p>
    <w:p w:rsidR="002518F3" w:rsidRDefault="002518F3" w:rsidP="002518F3">
      <w:pPr>
        <w:spacing w:before="0"/>
      </w:pPr>
      <w:r w:rsidRPr="003C6C28">
        <w:t>Captures device motion in the x, y, and z direction</w:t>
      </w:r>
      <w:r>
        <w:t>s</w:t>
      </w:r>
      <w:r w:rsidRPr="003C6C28">
        <w:t>.</w:t>
      </w:r>
    </w:p>
    <w:p w:rsidR="002518F3" w:rsidRDefault="002518F3" w:rsidP="002518F3">
      <w:pPr>
        <w:spacing w:before="0"/>
      </w:pPr>
    </w:p>
    <w:p w:rsidR="002518F3" w:rsidRPr="00921EE0" w:rsidRDefault="002518F3" w:rsidP="00F04219">
      <w:pPr>
        <w:pStyle w:val="SitecoreCode"/>
        <w:shd w:val="clear" w:color="auto" w:fill="F2F2F2" w:themeFill="background1" w:themeFillShade="F2"/>
      </w:pPr>
      <w:r w:rsidRPr="00921EE0">
        <w:rPr>
          <w:color w:val="B51FA2"/>
        </w:rPr>
        <w:t>var</w:t>
      </w:r>
      <w:r w:rsidRPr="00921EE0">
        <w:t xml:space="preserve"> accelerometer = </w:t>
      </w:r>
      <w:r w:rsidRPr="00921EE0">
        <w:rPr>
          <w:color w:val="B51FA2"/>
        </w:rPr>
        <w:t>new</w:t>
      </w:r>
      <w:r w:rsidRPr="00921EE0">
        <w:t xml:space="preserve"> </w:t>
      </w:r>
      <w:r>
        <w:t>scmobile</w:t>
      </w:r>
      <w:r w:rsidRPr="00921EE0">
        <w:t>.motion_manager.Accelerometer();</w:t>
      </w:r>
    </w:p>
    <w:p w:rsidR="002518F3" w:rsidRDefault="002518F3" w:rsidP="002518F3">
      <w:pPr>
        <w:spacing w:before="0"/>
        <w:rPr>
          <w:rFonts w:ascii="Menlo" w:eastAsia="Times New Roman" w:hAnsi="Menlo"/>
          <w:sz w:val="17"/>
          <w:szCs w:val="17"/>
        </w:rPr>
      </w:pPr>
    </w:p>
    <w:p w:rsidR="002518F3" w:rsidRDefault="002518F3" w:rsidP="002518F3">
      <w:pPr>
        <w:spacing w:before="0"/>
      </w:pPr>
      <w:r>
        <w:t xml:space="preserve">You can get XYZ motion with </w:t>
      </w:r>
      <w:r w:rsidRPr="00DC0B8A">
        <w:rPr>
          <w:color w:val="E26206" w:themeColor="accent6" w:themeShade="BF"/>
        </w:rPr>
        <w:t>accelerData</w:t>
      </w:r>
      <w:r>
        <w:t xml:space="preserve"> parameter. </w:t>
      </w:r>
    </w:p>
    <w:p w:rsidR="002518F3" w:rsidRDefault="002518F3" w:rsidP="002518F3">
      <w:pPr>
        <w:spacing w:before="0" w:after="240"/>
      </w:pPr>
      <w:r>
        <w:t>To stop accelerometer recognizing use following function:</w:t>
      </w:r>
    </w:p>
    <w:p w:rsidR="002518F3" w:rsidRPr="00921EE0" w:rsidRDefault="002518F3" w:rsidP="00F04219">
      <w:pPr>
        <w:pStyle w:val="SitecoreCode"/>
        <w:shd w:val="clear" w:color="auto" w:fill="F2F2F2" w:themeFill="background1" w:themeFillShade="F2"/>
      </w:pPr>
      <w:r w:rsidRPr="00921EE0">
        <w:t>accelerometer.stop();</w:t>
      </w:r>
    </w:p>
    <w:p w:rsidR="00604789" w:rsidRDefault="00604789" w:rsidP="002518F3">
      <w:pPr>
        <w:spacing w:before="0" w:after="240"/>
        <w:rPr>
          <w:u w:val="single"/>
        </w:rPr>
      </w:pPr>
    </w:p>
    <w:p w:rsidR="002518F3" w:rsidRPr="00DC0B8A" w:rsidRDefault="002518F3" w:rsidP="002518F3">
      <w:pPr>
        <w:spacing w:before="0" w:after="240"/>
        <w:rPr>
          <w:u w:val="single"/>
        </w:rPr>
      </w:pPr>
      <w:r w:rsidRPr="00DC0B8A">
        <w:rPr>
          <w:u w:val="single"/>
        </w:rPr>
        <w:t>Example:</w:t>
      </w:r>
    </w:p>
    <w:p w:rsidR="00604789" w:rsidRDefault="002518F3" w:rsidP="00604789">
      <w:pPr>
        <w:pStyle w:val="SitecoreCodeSample"/>
      </w:pPr>
      <w:r w:rsidRPr="00921EE0">
        <w:rPr>
          <w:color w:val="B51FA2"/>
        </w:rPr>
        <w:t>function</w:t>
      </w:r>
      <w:r w:rsidRPr="00921EE0">
        <w:t xml:space="preserve"> accelerometer()</w:t>
      </w:r>
    </w:p>
    <w:p w:rsidR="002518F3" w:rsidRPr="00921EE0" w:rsidRDefault="002518F3" w:rsidP="00604789">
      <w:pPr>
        <w:pStyle w:val="SitecoreCodeSample"/>
      </w:pPr>
      <w:r w:rsidRPr="00921EE0">
        <w:t>{</w:t>
      </w:r>
    </w:p>
    <w:p w:rsidR="002518F3" w:rsidRPr="00921EE0" w:rsidRDefault="002518F3" w:rsidP="00604789">
      <w:pPr>
        <w:pStyle w:val="SitecoreCodeSample"/>
      </w:pPr>
      <w:r w:rsidRPr="00921EE0">
        <w:t xml:space="preserve">  </w:t>
      </w:r>
      <w:r w:rsidRPr="00921EE0">
        <w:rPr>
          <w:color w:val="B51FA2"/>
        </w:rPr>
        <w:t>var</w:t>
      </w:r>
      <w:r w:rsidRPr="00921EE0">
        <w:t xml:space="preserve"> accelerometer = </w:t>
      </w:r>
      <w:r w:rsidRPr="00921EE0">
        <w:rPr>
          <w:color w:val="B51FA2"/>
        </w:rPr>
        <w:t>new</w:t>
      </w:r>
      <w:r w:rsidRPr="00921EE0">
        <w:t xml:space="preserve"> </w:t>
      </w:r>
      <w:r>
        <w:t>scmobile</w:t>
      </w:r>
      <w:r w:rsidRPr="00921EE0">
        <w:t>.motion_manager.Accelerometer();</w:t>
      </w:r>
    </w:p>
    <w:p w:rsidR="00604789" w:rsidRDefault="002518F3" w:rsidP="00604789">
      <w:pPr>
        <w:pStyle w:val="SitecoreCodeSample"/>
      </w:pPr>
      <w:r w:rsidRPr="00921EE0">
        <w:t xml:space="preserve">  accelerometer.onAcceleration = </w:t>
      </w:r>
      <w:r w:rsidRPr="00921EE0">
        <w:rPr>
          <w:color w:val="B51FA2"/>
        </w:rPr>
        <w:t>function</w:t>
      </w:r>
      <w:r>
        <w:t>(</w:t>
      </w:r>
      <w:r w:rsidRPr="00921EE0">
        <w:t>accelerData)</w:t>
      </w:r>
    </w:p>
    <w:p w:rsidR="002518F3" w:rsidRPr="00921EE0" w:rsidRDefault="00604789" w:rsidP="00604789">
      <w:pPr>
        <w:pStyle w:val="SitecoreCodeSample"/>
      </w:pPr>
      <w:r>
        <w:t xml:space="preserve"> </w:t>
      </w:r>
      <w:r w:rsidR="002518F3" w:rsidRPr="00921EE0">
        <w:t xml:space="preserve"> {</w:t>
      </w:r>
    </w:p>
    <w:p w:rsidR="002518F3" w:rsidRPr="00921EE0" w:rsidRDefault="002518F3" w:rsidP="00604789">
      <w:pPr>
        <w:pStyle w:val="SitecoreCodeSample"/>
      </w:pPr>
      <w:r w:rsidRPr="00921EE0">
        <w:t xml:space="preserve"> </w:t>
      </w:r>
      <w:r w:rsidR="00604789">
        <w:t xml:space="preserve">  </w:t>
      </w:r>
      <w:r w:rsidRPr="00921EE0">
        <w:t> </w:t>
      </w:r>
      <w:r>
        <w:t>scmobile</w:t>
      </w:r>
      <w:r w:rsidRPr="00921EE0">
        <w:t xml:space="preserve">.console.log( </w:t>
      </w:r>
      <w:r w:rsidRPr="00921EE0">
        <w:rPr>
          <w:color w:val="380AD7"/>
        </w:rPr>
        <w:t>'got acceleration: x: '</w:t>
      </w:r>
      <w:r w:rsidRPr="00921EE0">
        <w:t xml:space="preserve"> + accelerData.x</w:t>
      </w:r>
    </w:p>
    <w:p w:rsidR="002518F3" w:rsidRPr="00921EE0" w:rsidRDefault="002518F3" w:rsidP="00604789">
      <w:pPr>
        <w:pStyle w:val="SitecoreCodeSample"/>
      </w:pPr>
      <w:r w:rsidRPr="00921EE0">
        <w:t xml:space="preserve">                                               </w:t>
      </w:r>
      <w:r w:rsidR="00604789">
        <w:tab/>
        <w:t xml:space="preserve"> </w:t>
      </w:r>
      <w:r w:rsidRPr="00921EE0">
        <w:t xml:space="preserve">+ </w:t>
      </w:r>
      <w:r w:rsidRPr="00921EE0">
        <w:rPr>
          <w:color w:val="380AD7"/>
        </w:rPr>
        <w:t>' y: '</w:t>
      </w:r>
      <w:r w:rsidRPr="00921EE0">
        <w:t xml:space="preserve"> + accelerData.y</w:t>
      </w:r>
    </w:p>
    <w:p w:rsidR="002518F3" w:rsidRPr="00921EE0" w:rsidRDefault="002518F3" w:rsidP="00604789">
      <w:pPr>
        <w:pStyle w:val="SitecoreCodeSample"/>
      </w:pPr>
      <w:r w:rsidRPr="00921EE0">
        <w:t>                                              </w:t>
      </w:r>
      <w:r>
        <w:t xml:space="preserve">  </w:t>
      </w:r>
      <w:r w:rsidRPr="00921EE0">
        <w:t xml:space="preserve">+ </w:t>
      </w:r>
      <w:r w:rsidRPr="00921EE0">
        <w:rPr>
          <w:color w:val="380AD7"/>
        </w:rPr>
        <w:t>' z: '</w:t>
      </w:r>
      <w:r w:rsidRPr="00921EE0">
        <w:t xml:space="preserve"> + accelerData.z</w:t>
      </w:r>
    </w:p>
    <w:p w:rsidR="00604789" w:rsidRDefault="002518F3" w:rsidP="00604789">
      <w:pPr>
        <w:pStyle w:val="SitecoreCodeSample"/>
      </w:pPr>
      <w:r w:rsidRPr="00921EE0">
        <w:t xml:space="preserve">                                               </w:t>
      </w:r>
      <w:r>
        <w:t xml:space="preserve"> </w:t>
      </w:r>
      <w:r w:rsidRPr="00921EE0">
        <w:t xml:space="preserve">+ </w:t>
      </w:r>
      <w:r w:rsidRPr="00921EE0">
        <w:rPr>
          <w:color w:val="380AD7"/>
        </w:rPr>
        <w:t>' timestamp: '</w:t>
      </w:r>
      <w:r w:rsidRPr="00921EE0">
        <w:t xml:space="preserve"> + </w:t>
      </w:r>
      <w:r w:rsidR="00604789">
        <w:t xml:space="preserve"> </w:t>
      </w:r>
    </w:p>
    <w:p w:rsidR="002518F3" w:rsidRPr="00921EE0" w:rsidRDefault="00604789" w:rsidP="00604789">
      <w:pPr>
        <w:pStyle w:val="SitecoreCodeSample"/>
      </w:pPr>
      <w:r>
        <w:t xml:space="preserve">    </w:t>
      </w:r>
      <w:r w:rsidR="002518F3" w:rsidRPr="00921EE0">
        <w:t>accelerData.timestamp);</w:t>
      </w:r>
    </w:p>
    <w:p w:rsidR="002518F3" w:rsidRPr="00921EE0" w:rsidRDefault="002518F3" w:rsidP="00604789">
      <w:pPr>
        <w:pStyle w:val="SitecoreCodeSample"/>
      </w:pPr>
      <w:r w:rsidRPr="00921EE0">
        <w:t xml:space="preserve">  </w:t>
      </w:r>
      <w:r w:rsidR="00604789">
        <w:t xml:space="preserve">  </w:t>
      </w:r>
      <w:r w:rsidRPr="00921EE0">
        <w:t>accelerometer.stop();</w:t>
      </w:r>
    </w:p>
    <w:p w:rsidR="002518F3" w:rsidRPr="00921EE0" w:rsidRDefault="00604789" w:rsidP="00604789">
      <w:pPr>
        <w:pStyle w:val="SitecoreCodeSample"/>
      </w:pPr>
      <w:r>
        <w:t>   </w:t>
      </w:r>
      <w:r w:rsidR="002518F3" w:rsidRPr="00921EE0">
        <w:t>}</w:t>
      </w:r>
    </w:p>
    <w:p w:rsidR="002518F3" w:rsidRPr="00921EE0" w:rsidRDefault="002518F3" w:rsidP="00604789">
      <w:pPr>
        <w:pStyle w:val="SitecoreCodeSample"/>
      </w:pPr>
      <w:r w:rsidRPr="00921EE0">
        <w:t>}</w:t>
      </w:r>
    </w:p>
    <w:p w:rsidR="002518F3" w:rsidRDefault="002518F3" w:rsidP="00604789">
      <w:pPr>
        <w:pStyle w:val="SitecoreCodeSample"/>
        <w:rPr>
          <w:lang w:eastAsia="da-DK"/>
        </w:rPr>
      </w:pPr>
    </w:p>
    <w:p w:rsidR="002518F3" w:rsidRDefault="00103540" w:rsidP="002518F3">
      <w:pPr>
        <w:pStyle w:val="Heading2"/>
        <w:spacing w:before="0" w:after="240"/>
      </w:pPr>
      <w:bookmarkStart w:id="74" w:name="_Device_Info"/>
      <w:bookmarkStart w:id="75" w:name="_Toc314052728"/>
      <w:bookmarkStart w:id="76" w:name="_Toc316481890"/>
      <w:bookmarkStart w:id="77" w:name="_Toc318377041"/>
      <w:bookmarkEnd w:id="74"/>
      <w:r>
        <w:lastRenderedPageBreak/>
        <w:t xml:space="preserve">Getting the </w:t>
      </w:r>
      <w:r w:rsidR="002518F3">
        <w:t>Device Info</w:t>
      </w:r>
      <w:bookmarkEnd w:id="75"/>
      <w:bookmarkEnd w:id="76"/>
      <w:bookmarkEnd w:id="77"/>
    </w:p>
    <w:p w:rsidR="002518F3" w:rsidRDefault="002518F3" w:rsidP="002518F3">
      <w:pPr>
        <w:spacing w:before="0" w:after="240"/>
      </w:pPr>
      <w:r>
        <w:t>You can get device info (version, name, uuid) with following properties:</w:t>
      </w:r>
    </w:p>
    <w:p w:rsidR="002518F3" w:rsidRPr="00921EE0" w:rsidRDefault="002518F3" w:rsidP="00604789">
      <w:pPr>
        <w:pStyle w:val="SitecoreCodeSample"/>
      </w:pPr>
      <w:r w:rsidRPr="00921EE0">
        <w:rPr>
          <w:color w:val="B51FA2"/>
        </w:rPr>
        <w:t>var</w:t>
      </w:r>
      <w:r w:rsidRPr="00921EE0">
        <w:t xml:space="preserve"> device_version = </w:t>
      </w:r>
      <w:r>
        <w:t>scmobile</w:t>
      </w:r>
      <w:r w:rsidRPr="00921EE0">
        <w:t>.device.version;</w:t>
      </w:r>
    </w:p>
    <w:p w:rsidR="002518F3" w:rsidRPr="00921EE0" w:rsidRDefault="002518F3" w:rsidP="00604789">
      <w:pPr>
        <w:pStyle w:val="SitecoreCodeSample"/>
      </w:pPr>
      <w:r w:rsidRPr="00921EE0">
        <w:rPr>
          <w:color w:val="B51FA2"/>
        </w:rPr>
        <w:t>var</w:t>
      </w:r>
      <w:r w:rsidRPr="00921EE0">
        <w:t xml:space="preserve"> device_name = </w:t>
      </w:r>
      <w:r>
        <w:t>scmobile</w:t>
      </w:r>
      <w:r w:rsidRPr="00921EE0">
        <w:t>.device.name;</w:t>
      </w:r>
    </w:p>
    <w:p w:rsidR="002518F3" w:rsidRDefault="002518F3" w:rsidP="00604789">
      <w:pPr>
        <w:pStyle w:val="SitecoreCodeSample"/>
      </w:pPr>
      <w:r w:rsidRPr="00921EE0">
        <w:rPr>
          <w:color w:val="B51FA2"/>
        </w:rPr>
        <w:t>var</w:t>
      </w:r>
      <w:r w:rsidRPr="00921EE0">
        <w:t xml:space="preserve"> device_uuid = </w:t>
      </w:r>
      <w:r>
        <w:t>scmobile</w:t>
      </w:r>
      <w:r w:rsidRPr="00921EE0">
        <w:t>.device.uuid;</w:t>
      </w:r>
    </w:p>
    <w:p w:rsidR="002518F3" w:rsidRDefault="00103540" w:rsidP="00493CE0">
      <w:pPr>
        <w:pStyle w:val="Heading2"/>
        <w:spacing w:before="0" w:after="240"/>
      </w:pPr>
      <w:bookmarkStart w:id="78" w:name="_Manage_contacts"/>
      <w:bookmarkStart w:id="79" w:name="_Manage_contacts_1"/>
      <w:bookmarkStart w:id="80" w:name="_Toc316481891"/>
      <w:bookmarkStart w:id="81" w:name="_Toc318377042"/>
      <w:bookmarkEnd w:id="78"/>
      <w:bookmarkEnd w:id="79"/>
      <w:r>
        <w:lastRenderedPageBreak/>
        <w:t>Managing</w:t>
      </w:r>
      <w:r w:rsidR="002518F3">
        <w:t xml:space="preserve"> </w:t>
      </w:r>
      <w:r>
        <w:t xml:space="preserve">the </w:t>
      </w:r>
      <w:r w:rsidR="00493CE0">
        <w:t>C</w:t>
      </w:r>
      <w:r w:rsidR="002518F3">
        <w:t>ontacts</w:t>
      </w:r>
      <w:bookmarkEnd w:id="80"/>
      <w:bookmarkEnd w:id="81"/>
    </w:p>
    <w:p w:rsidR="002518F3" w:rsidRDefault="002518F3" w:rsidP="002518F3">
      <w:pPr>
        <w:spacing w:before="0"/>
      </w:pPr>
      <w:r>
        <w:t>You can create, find, edit and remove contacts with the Sitecore Mobile SDK functions.</w:t>
      </w:r>
    </w:p>
    <w:p w:rsidR="002518F3" w:rsidRDefault="002518F3" w:rsidP="002518F3">
      <w:pPr>
        <w:spacing w:before="0"/>
      </w:pPr>
    </w:p>
    <w:p w:rsidR="002518F3" w:rsidRPr="00872864" w:rsidRDefault="00493CE0" w:rsidP="002518F3">
      <w:pPr>
        <w:pStyle w:val="Heading3"/>
        <w:spacing w:after="240"/>
      </w:pPr>
      <w:bookmarkStart w:id="82" w:name="_Toc316481892"/>
      <w:bookmarkStart w:id="83" w:name="_Toc318377043"/>
      <w:r>
        <w:t>Creating</w:t>
      </w:r>
      <w:r w:rsidR="002518F3" w:rsidRPr="00872864">
        <w:t xml:space="preserve"> a</w:t>
      </w:r>
      <w:r w:rsidR="00604789">
        <w:t xml:space="preserve"> C</w:t>
      </w:r>
      <w:r w:rsidR="002518F3">
        <w:t>ontact</w:t>
      </w:r>
      <w:bookmarkEnd w:id="82"/>
      <w:bookmarkEnd w:id="83"/>
    </w:p>
    <w:p w:rsidR="002518F3" w:rsidRPr="00E8147C" w:rsidRDefault="002518F3" w:rsidP="00604789">
      <w:pPr>
        <w:pStyle w:val="SitecoreCodeSample"/>
      </w:pPr>
      <w:r w:rsidRPr="00E8147C">
        <w:rPr>
          <w:color w:val="B51FA2"/>
        </w:rPr>
        <w:t>var</w:t>
      </w:r>
      <w:r w:rsidRPr="00E8147C">
        <w:t xml:space="preserve"> contact = scmobile</w:t>
      </w:r>
      <w:r>
        <w:t>.contacts.create(</w:t>
      </w:r>
      <w:r w:rsidRPr="00E8147C">
        <w:t>{</w:t>
      </w:r>
      <w:r>
        <w:t xml:space="preserve">firstName: ‘FName’, lastName: </w:t>
      </w:r>
      <w:r w:rsidRPr="00E8147C">
        <w:t>‘LNam</w:t>
      </w:r>
      <w:r>
        <w:t>e’</w:t>
      </w:r>
      <w:r w:rsidRPr="00E8147C">
        <w:t>});</w:t>
      </w:r>
    </w:p>
    <w:p w:rsidR="002518F3" w:rsidRPr="00E8147C" w:rsidRDefault="002518F3" w:rsidP="00604789">
      <w:pPr>
        <w:pStyle w:val="SitecoreCodeSample"/>
      </w:pPr>
      <w:r>
        <w:t>contact.phones = [</w:t>
      </w:r>
      <w:r w:rsidRPr="00E8147C">
        <w:rPr>
          <w:color w:val="380AD7"/>
        </w:rPr>
        <w:t>'333-555'</w:t>
      </w:r>
      <w:r w:rsidRPr="00E8147C">
        <w:t>];</w:t>
      </w:r>
    </w:p>
    <w:p w:rsidR="002518F3" w:rsidRPr="00872864" w:rsidRDefault="002518F3" w:rsidP="00604789">
      <w:pPr>
        <w:pStyle w:val="SitecoreCodeSample"/>
      </w:pPr>
      <w:r w:rsidRPr="00E8147C">
        <w:t>contact</w:t>
      </w:r>
      <w:r>
        <w:t>.silentSave(onSuccess, onError);</w:t>
      </w:r>
    </w:p>
    <w:p w:rsidR="002518F3" w:rsidRPr="00633DB0" w:rsidRDefault="002518F3" w:rsidP="002518F3">
      <w:pPr>
        <w:spacing w:before="0" w:after="240"/>
      </w:pPr>
      <w:r>
        <w:t>A c</w:t>
      </w:r>
      <w:r w:rsidRPr="00633DB0">
        <w:t xml:space="preserve">ontact with specified </w:t>
      </w:r>
      <w:r>
        <w:t>fields creates in device contacts.</w:t>
      </w:r>
    </w:p>
    <w:p w:rsidR="002518F3" w:rsidRPr="00DC0B8A" w:rsidRDefault="002518F3" w:rsidP="002518F3">
      <w:pPr>
        <w:shd w:val="clear" w:color="auto" w:fill="F4E7ED" w:themeFill="background2"/>
        <w:spacing w:before="0"/>
        <w:rPr>
          <w:u w:val="single"/>
        </w:rPr>
      </w:pPr>
      <w:r w:rsidRPr="00DC0B8A">
        <w:rPr>
          <w:u w:val="single"/>
        </w:rPr>
        <w:t>Note:</w:t>
      </w:r>
    </w:p>
    <w:p w:rsidR="002518F3" w:rsidRDefault="002518F3" w:rsidP="002518F3">
      <w:pPr>
        <w:shd w:val="clear" w:color="auto" w:fill="F4E7ED" w:themeFill="background2"/>
        <w:spacing w:before="0"/>
      </w:pPr>
      <w:r>
        <w:t xml:space="preserve">There is no required fields in </w:t>
      </w:r>
      <w:r w:rsidRPr="00DC0B8A">
        <w:rPr>
          <w:color w:val="E26206" w:themeColor="accent6" w:themeShade="BF"/>
        </w:rPr>
        <w:t>create</w:t>
      </w:r>
      <w:r>
        <w:t xml:space="preserve"> function. You can specify any fields or set none.</w:t>
      </w:r>
    </w:p>
    <w:p w:rsidR="002518F3" w:rsidRDefault="002518F3" w:rsidP="002518F3">
      <w:pPr>
        <w:shd w:val="clear" w:color="auto" w:fill="F4E7ED" w:themeFill="background2"/>
        <w:spacing w:before="0"/>
      </w:pPr>
    </w:p>
    <w:p w:rsidR="002518F3" w:rsidRDefault="002518F3" w:rsidP="002518F3">
      <w:pPr>
        <w:shd w:val="clear" w:color="auto" w:fill="F4E7ED" w:themeFill="background2"/>
        <w:spacing w:before="0"/>
      </w:pPr>
      <w:r>
        <w:t>If such contact is already exists the function will create another contact (even if they absolutely the same).</w:t>
      </w:r>
    </w:p>
    <w:p w:rsidR="002518F3" w:rsidRDefault="002518F3" w:rsidP="002518F3">
      <w:pPr>
        <w:spacing w:before="0"/>
        <w:ind w:firstLine="360"/>
        <w:rPr>
          <w:color w:val="E26206" w:themeColor="accent6" w:themeShade="BF"/>
        </w:rPr>
      </w:pPr>
    </w:p>
    <w:p w:rsidR="002518F3" w:rsidRDefault="002518F3" w:rsidP="002518F3">
      <w:pPr>
        <w:spacing w:before="0" w:after="240"/>
      </w:pPr>
      <w:r w:rsidRPr="00DC0B8A">
        <w:rPr>
          <w:color w:val="E26206" w:themeColor="accent6" w:themeShade="BF"/>
        </w:rPr>
        <w:t>silentSave</w:t>
      </w:r>
      <w:r>
        <w:t xml:space="preserve"> function gets two callback functions – </w:t>
      </w:r>
      <w:r w:rsidRPr="00DC0B8A">
        <w:rPr>
          <w:color w:val="E26206" w:themeColor="accent6" w:themeShade="BF"/>
        </w:rPr>
        <w:t>onSuccess</w:t>
      </w:r>
      <w:r>
        <w:t xml:space="preserve"> and </w:t>
      </w:r>
      <w:r w:rsidRPr="00DC0B8A">
        <w:rPr>
          <w:color w:val="E26206" w:themeColor="accent6" w:themeShade="BF"/>
        </w:rPr>
        <w:t>onError</w:t>
      </w:r>
      <w:r>
        <w:t xml:space="preserve"> as parameters.</w:t>
      </w:r>
    </w:p>
    <w:p w:rsidR="002518F3" w:rsidRDefault="002518F3" w:rsidP="002518F3">
      <w:pPr>
        <w:spacing w:before="0" w:after="240"/>
      </w:pPr>
      <w:r>
        <w:t>You can specify</w:t>
      </w:r>
      <w:r w:rsidR="00C564A5">
        <w:t xml:space="preserve"> the</w:t>
      </w:r>
      <w:r>
        <w:t xml:space="preserve"> following fields:</w:t>
      </w:r>
    </w:p>
    <w:p w:rsidR="002518F3" w:rsidRPr="0033440D" w:rsidRDefault="002518F3" w:rsidP="006E047F">
      <w:pPr>
        <w:pStyle w:val="ListParagraph"/>
        <w:numPr>
          <w:ilvl w:val="0"/>
          <w:numId w:val="20"/>
        </w:numPr>
        <w:spacing w:before="0" w:after="240"/>
      </w:pPr>
      <w:r>
        <w:rPr>
          <w:rFonts w:ascii="Menlo" w:eastAsia="Times New Roman" w:hAnsi="Menlo"/>
          <w:szCs w:val="20"/>
        </w:rPr>
        <w:t>firstName</w:t>
      </w:r>
    </w:p>
    <w:p w:rsidR="002518F3" w:rsidRPr="0033440D" w:rsidRDefault="002518F3" w:rsidP="006E047F">
      <w:pPr>
        <w:pStyle w:val="ListParagraph"/>
        <w:numPr>
          <w:ilvl w:val="0"/>
          <w:numId w:val="20"/>
        </w:numPr>
        <w:spacing w:before="0" w:after="240"/>
      </w:pPr>
      <w:r>
        <w:rPr>
          <w:rFonts w:ascii="Menlo" w:eastAsia="Times New Roman" w:hAnsi="Menlo"/>
          <w:szCs w:val="20"/>
        </w:rPr>
        <w:t>lastName</w:t>
      </w:r>
    </w:p>
    <w:p w:rsidR="002518F3" w:rsidRPr="0033440D" w:rsidRDefault="002518F3" w:rsidP="006E047F">
      <w:pPr>
        <w:pStyle w:val="ListParagraph"/>
        <w:numPr>
          <w:ilvl w:val="0"/>
          <w:numId w:val="20"/>
        </w:numPr>
        <w:spacing w:before="0" w:after="240"/>
      </w:pPr>
      <w:r>
        <w:rPr>
          <w:rFonts w:ascii="Menlo" w:eastAsia="Times New Roman" w:hAnsi="Menlo"/>
          <w:szCs w:val="20"/>
        </w:rPr>
        <w:t>company</w:t>
      </w:r>
    </w:p>
    <w:p w:rsidR="002518F3" w:rsidRPr="0033440D" w:rsidRDefault="002518F3" w:rsidP="006E047F">
      <w:pPr>
        <w:pStyle w:val="ListParagraph"/>
        <w:numPr>
          <w:ilvl w:val="0"/>
          <w:numId w:val="20"/>
        </w:numPr>
        <w:spacing w:before="0" w:after="240"/>
      </w:pPr>
      <w:r>
        <w:rPr>
          <w:rFonts w:ascii="Menlo" w:eastAsia="Times New Roman" w:hAnsi="Menlo"/>
          <w:szCs w:val="20"/>
        </w:rPr>
        <w:t>emails (array)</w:t>
      </w:r>
    </w:p>
    <w:p w:rsidR="002518F3" w:rsidRPr="0033440D" w:rsidRDefault="002518F3" w:rsidP="006E047F">
      <w:pPr>
        <w:pStyle w:val="ListParagraph"/>
        <w:numPr>
          <w:ilvl w:val="0"/>
          <w:numId w:val="20"/>
        </w:numPr>
        <w:spacing w:before="0" w:after="240"/>
      </w:pPr>
      <w:r>
        <w:rPr>
          <w:rFonts w:ascii="Menlo" w:eastAsia="Times New Roman" w:hAnsi="Menlo"/>
          <w:szCs w:val="20"/>
        </w:rPr>
        <w:t>phones (array)</w:t>
      </w:r>
    </w:p>
    <w:p w:rsidR="00E975AE" w:rsidRPr="00E975AE" w:rsidRDefault="002518F3" w:rsidP="006E047F">
      <w:pPr>
        <w:pStyle w:val="ListParagraph"/>
        <w:numPr>
          <w:ilvl w:val="0"/>
          <w:numId w:val="20"/>
        </w:numPr>
        <w:spacing w:before="0" w:after="240"/>
      </w:pPr>
      <w:r w:rsidRPr="00E975AE">
        <w:rPr>
          <w:rFonts w:ascii="Menlo" w:eastAsia="Times New Roman" w:hAnsi="Menlo"/>
          <w:szCs w:val="20"/>
        </w:rPr>
        <w:t>websites (array)</w:t>
      </w:r>
    </w:p>
    <w:p w:rsidR="00E975AE" w:rsidRDefault="00E975AE" w:rsidP="006E047F">
      <w:pPr>
        <w:pStyle w:val="ListParagraph"/>
        <w:numPr>
          <w:ilvl w:val="0"/>
          <w:numId w:val="20"/>
        </w:numPr>
        <w:spacing w:before="0" w:after="240"/>
      </w:pPr>
      <w:r>
        <w:t>photo</w:t>
      </w:r>
      <w:r w:rsidR="00D463C8">
        <w:t xml:space="preserve"> (Image)</w:t>
      </w:r>
    </w:p>
    <w:p w:rsidR="00E975AE" w:rsidRDefault="00E975AE" w:rsidP="006E047F">
      <w:pPr>
        <w:pStyle w:val="ListParagraph"/>
        <w:numPr>
          <w:ilvl w:val="0"/>
          <w:numId w:val="20"/>
        </w:numPr>
        <w:spacing w:before="0" w:after="240"/>
      </w:pPr>
      <w:r>
        <w:t>birthday (Date)</w:t>
      </w:r>
    </w:p>
    <w:p w:rsidR="00E975AE" w:rsidRDefault="00E975AE" w:rsidP="006E047F">
      <w:pPr>
        <w:pStyle w:val="ListParagraph"/>
        <w:numPr>
          <w:ilvl w:val="0"/>
          <w:numId w:val="20"/>
        </w:numPr>
        <w:spacing w:before="0" w:after="240"/>
      </w:pPr>
      <w:r>
        <w:t xml:space="preserve">addresses (Array) </w:t>
      </w:r>
    </w:p>
    <w:p w:rsidR="002518F3" w:rsidRDefault="002518F3" w:rsidP="002518F3">
      <w:pPr>
        <w:spacing w:before="0" w:after="240"/>
      </w:pPr>
      <w:r w:rsidRPr="00DC0B8A">
        <w:rPr>
          <w:u w:val="single"/>
        </w:rPr>
        <w:t>Example</w:t>
      </w:r>
      <w:r>
        <w:t>:</w:t>
      </w:r>
    </w:p>
    <w:p w:rsidR="00E975AE" w:rsidRDefault="00E975AE" w:rsidP="00E975AE">
      <w:pPr>
        <w:pStyle w:val="SitecoreCodeSample"/>
      </w:pPr>
      <w:r w:rsidRPr="00E975AE">
        <w:rPr>
          <w:color w:val="BD35A8"/>
        </w:rPr>
        <w:t>var</w:t>
      </w:r>
      <w:r w:rsidRPr="00E975AE">
        <w:t xml:space="preserve"> contact = scmobile.contacts.create({firstName: ‘FName’, lastName: ‘LName’, company: </w:t>
      </w:r>
      <w:r>
        <w:t xml:space="preserve">       </w:t>
      </w:r>
    </w:p>
    <w:p w:rsidR="00E975AE" w:rsidRPr="00E975AE" w:rsidRDefault="00E975AE" w:rsidP="00E975AE">
      <w:pPr>
        <w:pStyle w:val="SitecoreCodeSample"/>
      </w:pPr>
      <w:r w:rsidRPr="00E975AE">
        <w:t>‘Company’});</w:t>
      </w:r>
    </w:p>
    <w:p w:rsidR="00E975AE" w:rsidRPr="00E975AE" w:rsidRDefault="00E975AE" w:rsidP="00E975AE">
      <w:pPr>
        <w:pStyle w:val="SitecoreCodeSample"/>
      </w:pPr>
    </w:p>
    <w:p w:rsidR="00E975AE" w:rsidRPr="00E975AE" w:rsidRDefault="00E975AE" w:rsidP="00E975AE">
      <w:pPr>
        <w:pStyle w:val="SitecoreCodeSample"/>
      </w:pPr>
      <w:r w:rsidRPr="00E975AE">
        <w:t>contact.phones    = [</w:t>
      </w:r>
      <w:r w:rsidRPr="00E975AE">
        <w:rPr>
          <w:color w:val="402ADA"/>
        </w:rPr>
        <w:t>'333-555'</w:t>
      </w:r>
      <w:r w:rsidRPr="00E975AE">
        <w:t>, ‘+</w:t>
      </w:r>
      <w:r w:rsidRPr="00E975AE">
        <w:rPr>
          <w:color w:val="402ADA"/>
        </w:rPr>
        <w:t>38</w:t>
      </w:r>
      <w:r w:rsidRPr="00E975AE">
        <w:t>(</w:t>
      </w:r>
      <w:r w:rsidRPr="00E975AE">
        <w:rPr>
          <w:color w:val="402ADA"/>
        </w:rPr>
        <w:t>050</w:t>
      </w:r>
      <w:r w:rsidRPr="00E975AE">
        <w:t>)</w:t>
      </w:r>
      <w:r w:rsidRPr="00E975AE">
        <w:rPr>
          <w:color w:val="402ADA"/>
        </w:rPr>
        <w:t>6663344”</w:t>
      </w:r>
      <w:r w:rsidRPr="00E975AE">
        <w:t>];</w:t>
      </w:r>
    </w:p>
    <w:p w:rsidR="00E975AE" w:rsidRPr="00E975AE" w:rsidRDefault="00E975AE" w:rsidP="00E975AE">
      <w:pPr>
        <w:pStyle w:val="SitecoreCodeSample"/>
      </w:pPr>
      <w:r w:rsidRPr="00E975AE">
        <w:t>contact.emails    = [‘</w:t>
      </w:r>
      <w:hyperlink r:id="rId51" w:history="1">
        <w:r w:rsidRPr="00E975AE">
          <w:rPr>
            <w:rStyle w:val="Hyperlink"/>
            <w:rFonts w:ascii="Menlo" w:eastAsia="Times New Roman" w:hAnsi="Menlo"/>
            <w:color w:val="001888"/>
            <w:szCs w:val="20"/>
          </w:rPr>
          <w:t>email@mail.ru</w:t>
        </w:r>
      </w:hyperlink>
      <w:r w:rsidRPr="00E975AE">
        <w:t>’];</w:t>
      </w:r>
    </w:p>
    <w:p w:rsidR="00E975AE" w:rsidRPr="00E975AE" w:rsidRDefault="00E975AE" w:rsidP="00E975AE">
      <w:pPr>
        <w:pStyle w:val="SitecoreCodeSample"/>
      </w:pPr>
      <w:r w:rsidRPr="00E975AE">
        <w:t>contact.websites  = [‘www.sitecore.net’];</w:t>
      </w:r>
    </w:p>
    <w:p w:rsidR="00E975AE" w:rsidRPr="00E975AE" w:rsidRDefault="00E975AE" w:rsidP="00E975AE">
      <w:pPr>
        <w:pStyle w:val="SitecoreCodeSample"/>
      </w:pPr>
      <w:r w:rsidRPr="00E975AE">
        <w:t xml:space="preserve">contact_.birthday = </w:t>
      </w:r>
      <w:r w:rsidRPr="00E975AE">
        <w:rPr>
          <w:color w:val="B22798"/>
        </w:rPr>
        <w:t>new</w:t>
      </w:r>
      <w:r w:rsidRPr="00E975AE">
        <w:t xml:space="preserve"> Date(</w:t>
      </w:r>
      <w:r w:rsidRPr="00E975AE">
        <w:rPr>
          <w:color w:val="2226D3"/>
        </w:rPr>
        <w:t>2001</w:t>
      </w:r>
      <w:r w:rsidRPr="00E975AE">
        <w:t xml:space="preserve">, </w:t>
      </w:r>
      <w:r w:rsidRPr="00E975AE">
        <w:rPr>
          <w:color w:val="2226D3"/>
        </w:rPr>
        <w:t>01</w:t>
      </w:r>
      <w:r w:rsidRPr="00E975AE">
        <w:t xml:space="preserve">, </w:t>
      </w:r>
      <w:r w:rsidRPr="00E975AE">
        <w:rPr>
          <w:color w:val="2226D3"/>
        </w:rPr>
        <w:t>10</w:t>
      </w:r>
      <w:r w:rsidRPr="00E975AE">
        <w:t>);</w:t>
      </w:r>
    </w:p>
    <w:p w:rsidR="00E975AE" w:rsidRPr="00E975AE" w:rsidRDefault="00E975AE" w:rsidP="00E975AE">
      <w:pPr>
        <w:pStyle w:val="SitecoreCodeSample"/>
      </w:pPr>
    </w:p>
    <w:p w:rsidR="00E975AE" w:rsidRPr="00E975AE" w:rsidRDefault="00E975AE" w:rsidP="00E975AE">
      <w:pPr>
        <w:pStyle w:val="SitecoreCodeSample"/>
      </w:pPr>
      <w:r w:rsidRPr="00E975AE">
        <w:rPr>
          <w:color w:val="B22798"/>
        </w:rPr>
        <w:t>var</w:t>
      </w:r>
      <w:r w:rsidRPr="00E975AE">
        <w:t xml:space="preserve"> address_ = {};</w:t>
      </w:r>
    </w:p>
    <w:p w:rsidR="00E975AE" w:rsidRPr="00E975AE" w:rsidRDefault="00E975AE" w:rsidP="00E975AE">
      <w:pPr>
        <w:pStyle w:val="SitecoreCodeSample"/>
      </w:pPr>
      <w:r w:rsidRPr="00E975AE">
        <w:t xml:space="preserve">address_.street  = </w:t>
      </w:r>
      <w:r w:rsidRPr="00E975AE">
        <w:rPr>
          <w:color w:val="2226D3"/>
        </w:rPr>
        <w:t>'street'</w:t>
      </w:r>
      <w:r w:rsidRPr="00E975AE">
        <w:t>;</w:t>
      </w:r>
    </w:p>
    <w:p w:rsidR="00E975AE" w:rsidRPr="00E975AE" w:rsidRDefault="00E975AE" w:rsidP="00E975AE">
      <w:pPr>
        <w:pStyle w:val="SitecoreCodeSample"/>
      </w:pPr>
      <w:r w:rsidRPr="00E975AE">
        <w:t xml:space="preserve">address_.city    = </w:t>
      </w:r>
      <w:r w:rsidRPr="00E975AE">
        <w:rPr>
          <w:color w:val="2226D3"/>
        </w:rPr>
        <w:t>'city'</w:t>
      </w:r>
      <w:r w:rsidRPr="00E975AE">
        <w:t>;</w:t>
      </w:r>
    </w:p>
    <w:p w:rsidR="00E975AE" w:rsidRPr="00E975AE" w:rsidRDefault="00E975AE" w:rsidP="00E975AE">
      <w:pPr>
        <w:pStyle w:val="SitecoreCodeSample"/>
      </w:pPr>
      <w:r w:rsidRPr="00E975AE">
        <w:t xml:space="preserve">address_.state   = </w:t>
      </w:r>
      <w:r w:rsidRPr="00E975AE">
        <w:rPr>
          <w:color w:val="2226D3"/>
        </w:rPr>
        <w:t>'state'</w:t>
      </w:r>
      <w:r w:rsidRPr="00E975AE">
        <w:t>;</w:t>
      </w:r>
    </w:p>
    <w:p w:rsidR="00E975AE" w:rsidRPr="00E975AE" w:rsidRDefault="00E975AE" w:rsidP="00E975AE">
      <w:pPr>
        <w:pStyle w:val="SitecoreCodeSample"/>
      </w:pPr>
      <w:r w:rsidRPr="00E975AE">
        <w:t xml:space="preserve">address_.zip     = </w:t>
      </w:r>
      <w:r w:rsidRPr="00E975AE">
        <w:rPr>
          <w:color w:val="2226D3"/>
        </w:rPr>
        <w:t>'zip'</w:t>
      </w:r>
      <w:r w:rsidRPr="00E975AE">
        <w:t>;</w:t>
      </w:r>
    </w:p>
    <w:p w:rsidR="00E975AE" w:rsidRPr="00E975AE" w:rsidRDefault="00E975AE" w:rsidP="00E975AE">
      <w:pPr>
        <w:pStyle w:val="SitecoreCodeSample"/>
      </w:pPr>
      <w:r w:rsidRPr="00E975AE">
        <w:t xml:space="preserve">address_.country = </w:t>
      </w:r>
      <w:r w:rsidRPr="00E975AE">
        <w:rPr>
          <w:color w:val="2226D3"/>
        </w:rPr>
        <w:t>'country'</w:t>
      </w:r>
      <w:r w:rsidRPr="00E975AE">
        <w:t>;</w:t>
      </w:r>
    </w:p>
    <w:p w:rsidR="00E975AE" w:rsidRPr="00E975AE" w:rsidRDefault="00E975AE" w:rsidP="00E975AE">
      <w:pPr>
        <w:pStyle w:val="SitecoreCodeSample"/>
      </w:pPr>
      <w:r w:rsidRPr="00E975AE">
        <w:t>contact_.addresses = [ address_ ];</w:t>
      </w:r>
    </w:p>
    <w:p w:rsidR="00E975AE" w:rsidRPr="00E975AE" w:rsidRDefault="00E975AE" w:rsidP="00E975AE">
      <w:pPr>
        <w:pStyle w:val="SitecoreCodeSample"/>
      </w:pPr>
    </w:p>
    <w:p w:rsidR="00E975AE" w:rsidRPr="00E975AE" w:rsidRDefault="00E975AE" w:rsidP="00E975AE">
      <w:pPr>
        <w:pStyle w:val="SitecoreCodeSample"/>
      </w:pPr>
      <w:r w:rsidRPr="00E975AE">
        <w:rPr>
          <w:color w:val="BD35A8"/>
        </w:rPr>
        <w:t>var</w:t>
      </w:r>
      <w:r w:rsidRPr="00E975AE">
        <w:t xml:space="preserve"> onSuccess = </w:t>
      </w:r>
      <w:r w:rsidRPr="00E975AE">
        <w:rPr>
          <w:color w:val="BD35A8"/>
        </w:rPr>
        <w:t>function</w:t>
      </w:r>
      <w:r w:rsidRPr="00E975AE">
        <w:t>(contacts)</w:t>
      </w:r>
    </w:p>
    <w:p w:rsidR="00E975AE" w:rsidRPr="00E975AE" w:rsidRDefault="00E975AE" w:rsidP="00E975AE">
      <w:pPr>
        <w:pStyle w:val="SitecoreCodeSample"/>
      </w:pPr>
      <w:r w:rsidRPr="00E975AE">
        <w:t>{</w:t>
      </w:r>
    </w:p>
    <w:p w:rsidR="00E975AE" w:rsidRPr="00E975AE" w:rsidRDefault="00E975AE" w:rsidP="00E975AE">
      <w:pPr>
        <w:pStyle w:val="SitecoreCodeSample"/>
        <w:rPr>
          <w:color w:val="D03A2B"/>
        </w:rPr>
      </w:pPr>
      <w:r w:rsidRPr="00E975AE">
        <w:rPr>
          <w:color w:val="000000"/>
        </w:rPr>
        <w:t>    window.alert(</w:t>
      </w:r>
      <w:r w:rsidRPr="00E975AE">
        <w:rPr>
          <w:color w:val="D03A2B"/>
        </w:rPr>
        <w:t>"Contact  was successfully created."</w:t>
      </w:r>
      <w:r w:rsidRPr="00E975AE">
        <w:rPr>
          <w:color w:val="000000"/>
        </w:rPr>
        <w:t>);</w:t>
      </w:r>
    </w:p>
    <w:p w:rsidR="00E975AE" w:rsidRPr="00E975AE" w:rsidRDefault="00E975AE" w:rsidP="00E975AE">
      <w:pPr>
        <w:pStyle w:val="SitecoreCodeSample"/>
      </w:pPr>
      <w:r w:rsidRPr="00E975AE">
        <w:t>}</w:t>
      </w:r>
    </w:p>
    <w:p w:rsidR="00E975AE" w:rsidRPr="00E975AE" w:rsidRDefault="00E975AE" w:rsidP="00E975AE">
      <w:pPr>
        <w:pStyle w:val="SitecoreCodeSample"/>
      </w:pPr>
      <w:r w:rsidRPr="00E975AE">
        <w:rPr>
          <w:color w:val="BD35A8"/>
        </w:rPr>
        <w:t>var</w:t>
      </w:r>
      <w:r w:rsidRPr="00E975AE">
        <w:t xml:space="preserve"> onError = </w:t>
      </w:r>
      <w:r w:rsidRPr="00E975AE">
        <w:rPr>
          <w:color w:val="BD35A8"/>
        </w:rPr>
        <w:t>function</w:t>
      </w:r>
      <w:r w:rsidRPr="00E975AE">
        <w:t>(error)</w:t>
      </w:r>
    </w:p>
    <w:p w:rsidR="00E975AE" w:rsidRPr="00E975AE" w:rsidRDefault="00E975AE" w:rsidP="00E975AE">
      <w:pPr>
        <w:pStyle w:val="SitecoreCodeSample"/>
      </w:pPr>
      <w:r w:rsidRPr="00E975AE">
        <w:t>{</w:t>
      </w:r>
    </w:p>
    <w:p w:rsidR="00E975AE" w:rsidRPr="00E975AE" w:rsidRDefault="00E975AE" w:rsidP="00E975AE">
      <w:pPr>
        <w:pStyle w:val="SitecoreCodeSample"/>
      </w:pPr>
      <w:r w:rsidRPr="00E975AE">
        <w:t>   scmobile.console.log(</w:t>
      </w:r>
      <w:r w:rsidRPr="00E975AE">
        <w:rPr>
          <w:color w:val="402ADA"/>
        </w:rPr>
        <w:t>'cannot create a contact'</w:t>
      </w:r>
      <w:r w:rsidRPr="00E975AE">
        <w:t>);  </w:t>
      </w:r>
    </w:p>
    <w:p w:rsidR="00E975AE" w:rsidRPr="00E975AE" w:rsidRDefault="00E975AE" w:rsidP="00E975AE">
      <w:pPr>
        <w:pStyle w:val="SitecoreCodeSample"/>
      </w:pPr>
      <w:r w:rsidRPr="00E975AE">
        <w:t>}</w:t>
      </w:r>
    </w:p>
    <w:p w:rsidR="00E975AE" w:rsidRDefault="00E975AE" w:rsidP="00E975AE">
      <w:pPr>
        <w:pStyle w:val="SitecoreCodeSample"/>
      </w:pPr>
      <w:r w:rsidRPr="00E975AE">
        <w:t>contact.silentSave(onSuccess, onError);</w:t>
      </w:r>
    </w:p>
    <w:p w:rsidR="00E975AE" w:rsidRPr="00E975AE" w:rsidRDefault="00E975AE" w:rsidP="00E975AE"/>
    <w:p w:rsidR="002518F3" w:rsidRPr="00DC0B8A" w:rsidRDefault="002518F3" w:rsidP="002518F3">
      <w:pPr>
        <w:shd w:val="clear" w:color="auto" w:fill="F4E7ED" w:themeFill="background2"/>
        <w:spacing w:before="0"/>
        <w:rPr>
          <w:u w:val="single"/>
        </w:rPr>
      </w:pPr>
      <w:r w:rsidRPr="00DC0B8A">
        <w:rPr>
          <w:u w:val="single"/>
        </w:rPr>
        <w:t>Note:</w:t>
      </w:r>
    </w:p>
    <w:p w:rsidR="002518F3" w:rsidRDefault="002518F3" w:rsidP="002518F3">
      <w:pPr>
        <w:shd w:val="clear" w:color="auto" w:fill="F4E7ED" w:themeFill="background2"/>
        <w:spacing w:before="0"/>
      </w:pPr>
      <w:r>
        <w:t xml:space="preserve">You can use </w:t>
      </w:r>
      <w:r w:rsidRPr="00DC0B8A">
        <w:rPr>
          <w:color w:val="DE6C36" w:themeColor="accent3"/>
        </w:rPr>
        <w:t>save</w:t>
      </w:r>
      <w:r>
        <w:t xml:space="preserve"> function </w:t>
      </w:r>
      <w:r w:rsidRPr="003E723F">
        <w:t>instead</w:t>
      </w:r>
      <w:r>
        <w:t xml:space="preserve"> of </w:t>
      </w:r>
      <w:r w:rsidRPr="00DC0B8A">
        <w:rPr>
          <w:color w:val="DE6C36" w:themeColor="accent3"/>
        </w:rPr>
        <w:t>silentSave</w:t>
      </w:r>
      <w:r>
        <w:t xml:space="preserve">. In this case you will see a native Contact’s window with filled predefined fields. </w:t>
      </w:r>
    </w:p>
    <w:p w:rsidR="002518F3" w:rsidRDefault="002518F3" w:rsidP="002518F3">
      <w:pPr>
        <w:spacing w:before="0"/>
        <w:ind w:firstLine="360"/>
      </w:pPr>
    </w:p>
    <w:p w:rsidR="002518F3" w:rsidRDefault="002518F3" w:rsidP="002518F3">
      <w:pPr>
        <w:spacing w:before="0"/>
        <w:ind w:firstLine="360"/>
      </w:pPr>
      <w:r>
        <w:rPr>
          <w:noProof/>
        </w:rPr>
        <w:drawing>
          <wp:inline distT="0" distB="0" distL="0" distR="0" wp14:anchorId="6BFB60ED" wp14:editId="25C24AD4">
            <wp:extent cx="2041200" cy="2152800"/>
            <wp:effectExtent l="171450" t="171450" r="378460" b="361950"/>
            <wp:docPr id="2" name="Рисунок 2" descr="Снимок экрана 2011-12-28 в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нимок экрана 2011-12-28 в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1200" cy="21528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spacing w:before="0"/>
        <w:ind w:firstLine="360"/>
      </w:pPr>
    </w:p>
    <w:p w:rsidR="002518F3" w:rsidRDefault="002518F3" w:rsidP="009D351C">
      <w:pPr>
        <w:spacing w:before="0" w:after="240"/>
      </w:pPr>
      <w:r>
        <w:t>You can e</w:t>
      </w:r>
      <w:r w:rsidR="009D351C">
        <w:t xml:space="preserve">dit information and then click </w:t>
      </w:r>
      <w:r w:rsidRPr="009D351C">
        <w:rPr>
          <w:rStyle w:val="SitecoreKeys"/>
        </w:rPr>
        <w:t>Save</w:t>
      </w:r>
      <w:r>
        <w:t xml:space="preserve"> or </w:t>
      </w:r>
      <w:r w:rsidRPr="009D351C">
        <w:rPr>
          <w:rStyle w:val="SitecoreKeys"/>
        </w:rPr>
        <w:t>Cancel</w:t>
      </w:r>
      <w:r>
        <w:t>.</w:t>
      </w:r>
    </w:p>
    <w:p w:rsidR="002518F3" w:rsidRPr="00872864" w:rsidRDefault="002518F3" w:rsidP="002518F3">
      <w:pPr>
        <w:pStyle w:val="Heading3"/>
        <w:spacing w:after="240"/>
      </w:pPr>
      <w:bookmarkStart w:id="84" w:name="_Toc316481893"/>
      <w:bookmarkStart w:id="85" w:name="_Toc318377044"/>
      <w:r w:rsidRPr="00353F37">
        <w:t>Find</w:t>
      </w:r>
      <w:r w:rsidR="00493CE0">
        <w:t>ing</w:t>
      </w:r>
      <w:r w:rsidR="00604789">
        <w:t xml:space="preserve"> a C</w:t>
      </w:r>
      <w:r>
        <w:t>ontact</w:t>
      </w:r>
      <w:bookmarkEnd w:id="84"/>
      <w:bookmarkEnd w:id="85"/>
    </w:p>
    <w:p w:rsidR="00604789" w:rsidRDefault="002518F3" w:rsidP="00604789">
      <w:pPr>
        <w:pStyle w:val="SitecoreCodeSample"/>
      </w:pPr>
      <w:r w:rsidRPr="00E8147C">
        <w:rPr>
          <w:color w:val="B51FA2"/>
        </w:rPr>
        <w:t>var</w:t>
      </w:r>
      <w:r w:rsidRPr="00E8147C">
        <w:t xml:space="preserve"> predicate = </w:t>
      </w:r>
      <w:r w:rsidRPr="00E8147C">
        <w:rPr>
          <w:color w:val="B51FA2"/>
        </w:rPr>
        <w:t>function</w:t>
      </w:r>
      <w:r>
        <w:t>(contact</w:t>
      </w:r>
      <w:r w:rsidRPr="00E8147C">
        <w:t>)</w:t>
      </w:r>
    </w:p>
    <w:p w:rsidR="002518F3" w:rsidRPr="00E8147C" w:rsidRDefault="002518F3" w:rsidP="00604789">
      <w:pPr>
        <w:pStyle w:val="SitecoreCodeSample"/>
      </w:pPr>
      <w:r w:rsidRPr="00E8147C">
        <w:t>{ </w:t>
      </w:r>
    </w:p>
    <w:p w:rsidR="002518F3" w:rsidRPr="00E8147C" w:rsidRDefault="002518F3" w:rsidP="00604789">
      <w:pPr>
        <w:pStyle w:val="SitecoreCodeSample"/>
      </w:pPr>
      <w:r w:rsidRPr="00E8147C">
        <w:rPr>
          <w:color w:val="B51FA2"/>
        </w:rPr>
        <w:t>return</w:t>
      </w:r>
      <w:r>
        <w:t xml:space="preserve"> (</w:t>
      </w:r>
      <w:r w:rsidRPr="00E8147C">
        <w:t>contact.firstName == ‘FName’ &amp;&amp; contact.lastName == ‘LName’) </w:t>
      </w:r>
    </w:p>
    <w:p w:rsidR="002518F3" w:rsidRPr="00E8147C" w:rsidRDefault="002518F3" w:rsidP="00604789">
      <w:pPr>
        <w:pStyle w:val="SitecoreCodeSample"/>
      </w:pPr>
      <w:r w:rsidRPr="00E8147C">
        <w:t>};</w:t>
      </w:r>
    </w:p>
    <w:p w:rsidR="002518F3" w:rsidRPr="00E8147C" w:rsidRDefault="002518F3" w:rsidP="00604789">
      <w:pPr>
        <w:pStyle w:val="SitecoreCodeSample"/>
      </w:pPr>
      <w:r>
        <w:t>scmobile.contacts.find(predicate, onSuccess, onError</w:t>
      </w:r>
      <w:r w:rsidRPr="00E8147C">
        <w:t>);</w:t>
      </w:r>
    </w:p>
    <w:p w:rsidR="002518F3" w:rsidRPr="00353F37" w:rsidRDefault="002518F3" w:rsidP="002518F3">
      <w:pPr>
        <w:spacing w:before="0" w:after="240"/>
      </w:pPr>
      <w:r w:rsidRPr="00353F37">
        <w:t xml:space="preserve">As a </w:t>
      </w:r>
      <w:r w:rsidRPr="00DC0B8A">
        <w:t>predicate expression</w:t>
      </w:r>
      <w:r w:rsidRPr="00353F37">
        <w:t xml:space="preserve"> you can use any logic expressions with operations ‘&amp;&amp;’ (and) and ‘||’</w:t>
      </w:r>
      <w:r>
        <w:t xml:space="preserve"> (or) and any contact’s fields.</w:t>
      </w:r>
    </w:p>
    <w:p w:rsidR="002518F3" w:rsidRDefault="002518F3" w:rsidP="002518F3">
      <w:pPr>
        <w:spacing w:before="0"/>
      </w:pPr>
      <w:r w:rsidRPr="00353F37">
        <w:t xml:space="preserve">The </w:t>
      </w:r>
      <w:r w:rsidRPr="00DC0B8A">
        <w:rPr>
          <w:color w:val="DE6C36" w:themeColor="accent3"/>
        </w:rPr>
        <w:t>find</w:t>
      </w:r>
      <w:r w:rsidRPr="00353F37">
        <w:t xml:space="preserve"> function returns array of contacts which was </w:t>
      </w:r>
      <w:r>
        <w:t>found with specified predicate.</w:t>
      </w:r>
    </w:p>
    <w:p w:rsidR="002518F3" w:rsidRDefault="002518F3" w:rsidP="002518F3">
      <w:pPr>
        <w:spacing w:before="0"/>
      </w:pPr>
    </w:p>
    <w:p w:rsidR="002518F3" w:rsidRDefault="002518F3" w:rsidP="002518F3">
      <w:pPr>
        <w:suppressAutoHyphens/>
        <w:spacing w:before="0" w:after="200"/>
      </w:pPr>
      <w:r w:rsidRPr="00DC0B8A">
        <w:rPr>
          <w:u w:val="single"/>
        </w:rPr>
        <w:t>Example</w:t>
      </w:r>
      <w:r w:rsidRPr="00353F37">
        <w:t>:</w:t>
      </w:r>
    </w:p>
    <w:p w:rsidR="002518F3" w:rsidRPr="00C02BE2" w:rsidRDefault="002518F3" w:rsidP="00604789">
      <w:pPr>
        <w:pStyle w:val="SitecoreCodeSample"/>
      </w:pPr>
      <w:r w:rsidRPr="00C02BE2">
        <w:rPr>
          <w:color w:val="B51FA2"/>
        </w:rPr>
        <w:t>function</w:t>
      </w:r>
      <w:r w:rsidRPr="00C02BE2">
        <w:t xml:space="preserve"> find_contact() {</w:t>
      </w:r>
    </w:p>
    <w:p w:rsidR="002518F3" w:rsidRPr="00C02BE2" w:rsidRDefault="002518F3" w:rsidP="00604789">
      <w:pPr>
        <w:pStyle w:val="SitecoreCodeSample"/>
      </w:pPr>
      <w:r w:rsidRPr="00C02BE2">
        <w:t xml:space="preserve">    </w:t>
      </w:r>
      <w:r w:rsidRPr="00C02BE2">
        <w:rPr>
          <w:color w:val="B51FA2"/>
        </w:rPr>
        <w:t>var</w:t>
      </w:r>
      <w:r w:rsidRPr="00C02BE2">
        <w:t xml:space="preserve"> onSuccess = </w:t>
      </w:r>
      <w:r w:rsidRPr="00C02BE2">
        <w:rPr>
          <w:color w:val="B51FA2"/>
        </w:rPr>
        <w:t>function</w:t>
      </w:r>
      <w:r>
        <w:t>(contacts</w:t>
      </w:r>
      <w:r w:rsidRPr="00C02BE2">
        <w:t>){</w:t>
      </w:r>
    </w:p>
    <w:p w:rsidR="002518F3" w:rsidRPr="00C02BE2" w:rsidRDefault="002518F3" w:rsidP="00604789">
      <w:pPr>
        <w:pStyle w:val="SitecoreCodeSample"/>
      </w:pPr>
      <w:r w:rsidRPr="00C02BE2">
        <w:t>        contacts.forEach(</w:t>
      </w:r>
    </w:p>
    <w:p w:rsidR="002518F3" w:rsidRPr="00C02BE2" w:rsidRDefault="002518F3" w:rsidP="00604789">
      <w:pPr>
        <w:pStyle w:val="SitecoreCodeSample"/>
      </w:pPr>
      <w:r w:rsidRPr="00C02BE2">
        <w:t xml:space="preserve">            </w:t>
      </w:r>
      <w:r w:rsidRPr="00C02BE2">
        <w:rPr>
          <w:color w:val="B51FA2"/>
        </w:rPr>
        <w:t>function</w:t>
      </w:r>
      <w:r>
        <w:t>(contact</w:t>
      </w:r>
      <w:r w:rsidRPr="00C02BE2">
        <w:t>) {</w:t>
      </w:r>
    </w:p>
    <w:p w:rsidR="002518F3" w:rsidRPr="00C02BE2" w:rsidRDefault="002518F3" w:rsidP="00604789">
      <w:pPr>
        <w:pStyle w:val="SitecoreCodeSample"/>
      </w:pPr>
      <w:r w:rsidRPr="00C02BE2">
        <w:t xml:space="preserve">          </w:t>
      </w:r>
      <w:r>
        <w:t>      window.alert(</w:t>
      </w:r>
      <w:r w:rsidRPr="00C02BE2">
        <w:rPr>
          <w:color w:val="C92D25"/>
        </w:rPr>
        <w:t>"Contact: "</w:t>
      </w:r>
      <w:r w:rsidRPr="00C02BE2">
        <w:t xml:space="preserve"> + contact.firstName + </w:t>
      </w:r>
      <w:r w:rsidRPr="00C02BE2">
        <w:rPr>
          <w:color w:val="C92D25"/>
        </w:rPr>
        <w:t>" "</w:t>
      </w:r>
      <w:r w:rsidRPr="00C02BE2">
        <w:t xml:space="preserve"> + contact.lastName);</w:t>
      </w:r>
    </w:p>
    <w:p w:rsidR="002518F3" w:rsidRPr="00C02BE2" w:rsidRDefault="002518F3" w:rsidP="00604789">
      <w:pPr>
        <w:pStyle w:val="SitecoreCodeSample"/>
      </w:pPr>
      <w:r w:rsidRPr="00C02BE2">
        <w:t>            }</w:t>
      </w:r>
      <w:r>
        <w:t xml:space="preserve"> </w:t>
      </w:r>
      <w:r w:rsidRPr="00C02BE2">
        <w:t>);</w:t>
      </w:r>
    </w:p>
    <w:p w:rsidR="002518F3" w:rsidRPr="00C02BE2" w:rsidRDefault="002518F3" w:rsidP="00604789">
      <w:pPr>
        <w:pStyle w:val="SitecoreCodeSample"/>
      </w:pPr>
      <w:r w:rsidRPr="00C02BE2">
        <w:t xml:space="preserve">        </w:t>
      </w:r>
      <w:r w:rsidRPr="00C02BE2">
        <w:rPr>
          <w:color w:val="B51FA2"/>
        </w:rPr>
        <w:t>if</w:t>
      </w:r>
      <w:r>
        <w:t xml:space="preserve"> (</w:t>
      </w:r>
      <w:r w:rsidRPr="00C02BE2">
        <w:t xml:space="preserve">contacts.length == </w:t>
      </w:r>
      <w:r w:rsidRPr="00C02BE2">
        <w:rPr>
          <w:color w:val="380AD7"/>
        </w:rPr>
        <w:t>0</w:t>
      </w:r>
      <w:r w:rsidRPr="00C02BE2">
        <w:t>)</w:t>
      </w:r>
    </w:p>
    <w:p w:rsidR="002518F3" w:rsidRPr="00C02BE2" w:rsidRDefault="002518F3" w:rsidP="00604789">
      <w:pPr>
        <w:pStyle w:val="SitecoreCodeSample"/>
      </w:pPr>
      <w:r w:rsidRPr="00C02BE2">
        <w:t>        {</w:t>
      </w:r>
    </w:p>
    <w:p w:rsidR="002518F3" w:rsidRPr="00C02BE2" w:rsidRDefault="002518F3" w:rsidP="00604789">
      <w:pPr>
        <w:pStyle w:val="SitecoreCodeSample"/>
      </w:pPr>
      <w:r w:rsidRPr="00C02BE2">
        <w:t>            window.alert(</w:t>
      </w:r>
      <w:r w:rsidRPr="00C02BE2">
        <w:rPr>
          <w:color w:val="C92D25"/>
        </w:rPr>
        <w:t>"Contact doesn't exist."</w:t>
      </w:r>
      <w:r w:rsidRPr="00C02BE2">
        <w:t>);</w:t>
      </w:r>
    </w:p>
    <w:p w:rsidR="002518F3" w:rsidRPr="00C02BE2" w:rsidRDefault="002518F3" w:rsidP="00604789">
      <w:pPr>
        <w:pStyle w:val="SitecoreCodeSample"/>
      </w:pPr>
      <w:r w:rsidRPr="00C02BE2">
        <w:t>        }</w:t>
      </w:r>
    </w:p>
    <w:p w:rsidR="002518F3" w:rsidRPr="00C02BE2" w:rsidRDefault="002518F3" w:rsidP="00604789">
      <w:pPr>
        <w:pStyle w:val="SitecoreCodeSample"/>
      </w:pPr>
      <w:r w:rsidRPr="00C02BE2">
        <w:t>    }</w:t>
      </w:r>
    </w:p>
    <w:p w:rsidR="002518F3" w:rsidRPr="00C02BE2" w:rsidRDefault="002518F3" w:rsidP="00604789">
      <w:pPr>
        <w:pStyle w:val="SitecoreCodeSample"/>
      </w:pPr>
      <w:r w:rsidRPr="00C02BE2">
        <w:t xml:space="preserve">    </w:t>
      </w:r>
      <w:r w:rsidRPr="00C02BE2">
        <w:rPr>
          <w:color w:val="B51FA2"/>
        </w:rPr>
        <w:t>var</w:t>
      </w:r>
      <w:r w:rsidRPr="00C02BE2">
        <w:t xml:space="preserve"> onError = </w:t>
      </w:r>
      <w:r w:rsidRPr="00C02BE2">
        <w:rPr>
          <w:color w:val="B51FA2"/>
        </w:rPr>
        <w:t>function</w:t>
      </w:r>
      <w:r>
        <w:t>(error</w:t>
      </w:r>
      <w:r w:rsidRPr="00C02BE2">
        <w:t>){</w:t>
      </w:r>
    </w:p>
    <w:p w:rsidR="002518F3" w:rsidRPr="00C02BE2" w:rsidRDefault="002518F3" w:rsidP="00604789">
      <w:pPr>
        <w:pStyle w:val="SitecoreCodeSample"/>
      </w:pPr>
      <w:r w:rsidRPr="00C02BE2">
        <w:t>       scmobile.console.log(</w:t>
      </w:r>
      <w:r w:rsidRPr="00C02BE2">
        <w:rPr>
          <w:color w:val="380AD7"/>
        </w:rPr>
        <w:t>'cannot find</w:t>
      </w:r>
      <w:r>
        <w:rPr>
          <w:color w:val="380AD7"/>
        </w:rPr>
        <w:t xml:space="preserve"> a</w:t>
      </w:r>
      <w:r w:rsidRPr="00C02BE2">
        <w:rPr>
          <w:color w:val="380AD7"/>
        </w:rPr>
        <w:t xml:space="preserve"> contact</w:t>
      </w:r>
      <w:r>
        <w:rPr>
          <w:color w:val="380AD7"/>
        </w:rPr>
        <w:t>’</w:t>
      </w:r>
      <w:r w:rsidRPr="00C02BE2">
        <w:t>)</w:t>
      </w:r>
      <w:r>
        <w:t>;</w:t>
      </w:r>
    </w:p>
    <w:p w:rsidR="002518F3" w:rsidRPr="00C02BE2" w:rsidRDefault="002518F3" w:rsidP="00604789">
      <w:pPr>
        <w:pStyle w:val="SitecoreCodeSample"/>
      </w:pPr>
      <w:r w:rsidRPr="00C02BE2">
        <w:t>    }</w:t>
      </w:r>
    </w:p>
    <w:p w:rsidR="002518F3" w:rsidRPr="00C02BE2" w:rsidRDefault="002518F3" w:rsidP="00604789">
      <w:pPr>
        <w:pStyle w:val="SitecoreCodeSample"/>
      </w:pPr>
      <w:r w:rsidRPr="00C02BE2">
        <w:t xml:space="preserve">    </w:t>
      </w:r>
      <w:r w:rsidRPr="00C02BE2">
        <w:rPr>
          <w:color w:val="B51FA2"/>
        </w:rPr>
        <w:t>var</w:t>
      </w:r>
      <w:r w:rsidRPr="00C02BE2">
        <w:t xml:space="preserve"> predicate = </w:t>
      </w:r>
      <w:r w:rsidRPr="00C02BE2">
        <w:rPr>
          <w:color w:val="B51FA2"/>
        </w:rPr>
        <w:t>function</w:t>
      </w:r>
      <w:r>
        <w:t>(contact){</w:t>
      </w:r>
      <w:r w:rsidRPr="00C02BE2">
        <w:rPr>
          <w:color w:val="B51FA2"/>
        </w:rPr>
        <w:t>return</w:t>
      </w:r>
      <w:r>
        <w:t xml:space="preserve"> (</w:t>
      </w:r>
      <w:r w:rsidRPr="00C02BE2">
        <w:t xml:space="preserve">contact.firstName == ‘FName’ </w:t>
      </w:r>
      <w:r>
        <w:t>|| contact.lastName == ‘LName’)</w:t>
      </w:r>
      <w:r w:rsidRPr="00C02BE2">
        <w:t>};</w:t>
      </w:r>
    </w:p>
    <w:p w:rsidR="002518F3" w:rsidRPr="00C02BE2" w:rsidRDefault="002518F3" w:rsidP="00604789">
      <w:pPr>
        <w:pStyle w:val="SitecoreCodeSample"/>
      </w:pPr>
      <w:r>
        <w:t>   scmobile.contacts.find(predicate, onSuccess, onError</w:t>
      </w:r>
      <w:r w:rsidRPr="00C02BE2">
        <w:t>);</w:t>
      </w:r>
    </w:p>
    <w:p w:rsidR="002518F3" w:rsidRDefault="002518F3" w:rsidP="00604789">
      <w:pPr>
        <w:pStyle w:val="SitecoreCodeSample"/>
      </w:pPr>
      <w:r w:rsidRPr="00C02BE2">
        <w:t>}</w:t>
      </w:r>
    </w:p>
    <w:p w:rsidR="002518F3" w:rsidRPr="00C02BE2" w:rsidRDefault="002518F3" w:rsidP="002518F3">
      <w:pPr>
        <w:spacing w:before="0"/>
        <w:rPr>
          <w:rFonts w:ascii="Menlo" w:eastAsia="Times New Roman" w:hAnsi="Menlo"/>
          <w:szCs w:val="20"/>
        </w:rPr>
      </w:pPr>
    </w:p>
    <w:p w:rsidR="002518F3" w:rsidRDefault="002518F3" w:rsidP="00493CE0">
      <w:pPr>
        <w:pStyle w:val="Heading3"/>
      </w:pPr>
      <w:bookmarkStart w:id="86" w:name="_Toc316481894"/>
      <w:bookmarkStart w:id="87" w:name="_Toc318377045"/>
      <w:r w:rsidRPr="00353F37">
        <w:t>Remov</w:t>
      </w:r>
      <w:r w:rsidR="00493CE0">
        <w:t>ing</w:t>
      </w:r>
      <w:r w:rsidR="00604789">
        <w:t xml:space="preserve"> a C</w:t>
      </w:r>
      <w:r>
        <w:t>ontact</w:t>
      </w:r>
      <w:bookmarkEnd w:id="86"/>
      <w:bookmarkEnd w:id="87"/>
    </w:p>
    <w:p w:rsidR="002518F3" w:rsidRDefault="002518F3" w:rsidP="002518F3">
      <w:pPr>
        <w:suppressAutoHyphens/>
        <w:spacing w:before="0"/>
        <w:ind w:left="720"/>
      </w:pPr>
    </w:p>
    <w:p w:rsidR="002518F3" w:rsidRPr="00C02BE2" w:rsidRDefault="002518F3" w:rsidP="002518F3">
      <w:pPr>
        <w:suppressAutoHyphens/>
        <w:spacing w:before="0"/>
        <w:rPr>
          <w:rFonts w:ascii="Menlo" w:eastAsia="Times New Roman" w:hAnsi="Menlo"/>
          <w:szCs w:val="20"/>
        </w:rPr>
      </w:pPr>
      <w:r w:rsidRPr="00C02BE2">
        <w:rPr>
          <w:rFonts w:ascii="Menlo" w:eastAsia="Times New Roman" w:hAnsi="Menlo"/>
          <w:szCs w:val="20"/>
        </w:rPr>
        <w:t>contact</w:t>
      </w:r>
      <w:r>
        <w:rPr>
          <w:rFonts w:ascii="Menlo" w:eastAsia="Times New Roman" w:hAnsi="Menlo"/>
          <w:szCs w:val="20"/>
        </w:rPr>
        <w:t>.remove(onSuccess, onError</w:t>
      </w:r>
      <w:r w:rsidRPr="00C02BE2">
        <w:rPr>
          <w:rFonts w:ascii="Menlo" w:eastAsia="Times New Roman" w:hAnsi="Menlo"/>
          <w:szCs w:val="20"/>
        </w:rPr>
        <w:t>);</w:t>
      </w:r>
    </w:p>
    <w:p w:rsidR="002518F3" w:rsidRDefault="002518F3" w:rsidP="002518F3">
      <w:pPr>
        <w:suppressAutoHyphens/>
        <w:spacing w:before="0"/>
        <w:ind w:left="720"/>
      </w:pPr>
    </w:p>
    <w:p w:rsidR="002518F3" w:rsidRPr="00353F37" w:rsidRDefault="002518F3" w:rsidP="002518F3">
      <w:pPr>
        <w:spacing w:after="240"/>
      </w:pPr>
      <w:r w:rsidRPr="00FE75E6">
        <w:t xml:space="preserve">Remove </w:t>
      </w:r>
      <w:r>
        <w:t xml:space="preserve">function gets two callback functions – </w:t>
      </w:r>
      <w:r w:rsidRPr="00DC0B8A">
        <w:rPr>
          <w:color w:val="DE6C36" w:themeColor="accent3"/>
        </w:rPr>
        <w:t>onSu</w:t>
      </w:r>
      <w:r>
        <w:rPr>
          <w:color w:val="DE6C36" w:themeColor="accent3"/>
        </w:rPr>
        <w:t>cc</w:t>
      </w:r>
      <w:r w:rsidRPr="00DC0B8A">
        <w:rPr>
          <w:color w:val="DE6C36" w:themeColor="accent3"/>
        </w:rPr>
        <w:t>e</w:t>
      </w:r>
      <w:r>
        <w:rPr>
          <w:color w:val="DE6C36" w:themeColor="accent3"/>
        </w:rPr>
        <w:t>s</w:t>
      </w:r>
      <w:r w:rsidRPr="00DC0B8A">
        <w:rPr>
          <w:color w:val="DE6C36" w:themeColor="accent3"/>
        </w:rPr>
        <w:t>s</w:t>
      </w:r>
      <w:r>
        <w:t xml:space="preserve"> and </w:t>
      </w:r>
      <w:r w:rsidRPr="00DC0B8A">
        <w:rPr>
          <w:color w:val="DE6C36" w:themeColor="accent3"/>
        </w:rPr>
        <w:t>onError</w:t>
      </w:r>
      <w:r>
        <w:t xml:space="preserve"> as parameters.</w:t>
      </w:r>
    </w:p>
    <w:p w:rsidR="002518F3" w:rsidRDefault="002518F3" w:rsidP="002518F3">
      <w:pPr>
        <w:suppressAutoHyphens/>
        <w:spacing w:before="0" w:after="240"/>
        <w:rPr>
          <w:u w:val="single"/>
        </w:rPr>
      </w:pPr>
      <w:r w:rsidRPr="00DC0B8A">
        <w:rPr>
          <w:u w:val="single"/>
        </w:rPr>
        <w:t>Example:</w:t>
      </w:r>
    </w:p>
    <w:p w:rsidR="002518F3" w:rsidRPr="00E8147C" w:rsidRDefault="002518F3" w:rsidP="004568B2">
      <w:pPr>
        <w:pStyle w:val="SitecoreCodeSample"/>
      </w:pPr>
      <w:r w:rsidRPr="00E8147C">
        <w:rPr>
          <w:color w:val="B51FA2"/>
        </w:rPr>
        <w:t>function</w:t>
      </w:r>
      <w:r w:rsidRPr="00E8147C">
        <w:t xml:space="preserve"> remove_contact(contact) {</w:t>
      </w:r>
    </w:p>
    <w:p w:rsidR="002518F3" w:rsidRPr="00E8147C" w:rsidRDefault="002518F3" w:rsidP="004568B2">
      <w:pPr>
        <w:pStyle w:val="SitecoreCodeSample"/>
      </w:pPr>
      <w:r w:rsidRPr="00E8147C">
        <w:t xml:space="preserve">    </w:t>
      </w:r>
      <w:r w:rsidRPr="00E8147C">
        <w:rPr>
          <w:color w:val="B51FA2"/>
        </w:rPr>
        <w:t>var</w:t>
      </w:r>
      <w:r w:rsidRPr="00E8147C">
        <w:t xml:space="preserve"> onSuccess = </w:t>
      </w:r>
      <w:r w:rsidRPr="00E8147C">
        <w:rPr>
          <w:color w:val="B51FA2"/>
        </w:rPr>
        <w:t>function</w:t>
      </w:r>
      <w:r w:rsidRPr="00E8147C">
        <w:t>(){</w:t>
      </w:r>
    </w:p>
    <w:p w:rsidR="002518F3" w:rsidRPr="00E8147C" w:rsidRDefault="002518F3" w:rsidP="004568B2">
      <w:pPr>
        <w:pStyle w:val="SitecoreCodeSample"/>
      </w:pPr>
      <w:r>
        <w:t>        window.alert(</w:t>
      </w:r>
      <w:r w:rsidRPr="00E8147C">
        <w:t>“Co</w:t>
      </w:r>
      <w:r>
        <w:t>ntact was successfully removed”</w:t>
      </w:r>
      <w:r w:rsidRPr="00E8147C">
        <w:t>);</w:t>
      </w:r>
    </w:p>
    <w:p w:rsidR="002518F3" w:rsidRPr="00E8147C" w:rsidRDefault="002518F3" w:rsidP="004568B2">
      <w:pPr>
        <w:pStyle w:val="SitecoreCodeSample"/>
      </w:pPr>
      <w:r w:rsidRPr="00E8147C">
        <w:t>    }</w:t>
      </w:r>
    </w:p>
    <w:p w:rsidR="002518F3" w:rsidRPr="00E8147C" w:rsidRDefault="002518F3" w:rsidP="004568B2">
      <w:pPr>
        <w:pStyle w:val="SitecoreCodeSample"/>
      </w:pPr>
      <w:r w:rsidRPr="00E8147C">
        <w:t xml:space="preserve">    </w:t>
      </w:r>
      <w:r w:rsidRPr="00E8147C">
        <w:rPr>
          <w:color w:val="B51FA2"/>
        </w:rPr>
        <w:t>var</w:t>
      </w:r>
      <w:r w:rsidRPr="00E8147C">
        <w:t xml:space="preserve"> onError = </w:t>
      </w:r>
      <w:r w:rsidRPr="00E8147C">
        <w:rPr>
          <w:color w:val="B51FA2"/>
        </w:rPr>
        <w:t>function</w:t>
      </w:r>
      <w:r>
        <w:t>(error</w:t>
      </w:r>
      <w:r w:rsidRPr="00E8147C">
        <w:t>){</w:t>
      </w:r>
    </w:p>
    <w:p w:rsidR="002518F3" w:rsidRPr="00E8147C" w:rsidRDefault="002518F3" w:rsidP="004568B2">
      <w:pPr>
        <w:pStyle w:val="SitecoreCodeSample"/>
      </w:pPr>
      <w:r w:rsidRPr="00E8147C">
        <w:t>       </w:t>
      </w:r>
      <w:r w:rsidRPr="00C02BE2">
        <w:t>scmobile</w:t>
      </w:r>
      <w:r>
        <w:t>.console.log(‘cannot find a contact</w:t>
      </w:r>
      <w:r w:rsidRPr="00E8147C">
        <w:t>‘);</w:t>
      </w:r>
    </w:p>
    <w:p w:rsidR="002518F3" w:rsidRPr="00E8147C" w:rsidRDefault="002518F3" w:rsidP="004568B2">
      <w:pPr>
        <w:pStyle w:val="SitecoreCodeSample"/>
      </w:pPr>
      <w:r w:rsidRPr="00E8147C">
        <w:t>    }</w:t>
      </w:r>
    </w:p>
    <w:p w:rsidR="002518F3" w:rsidRPr="00E8147C" w:rsidRDefault="002518F3" w:rsidP="004568B2">
      <w:pPr>
        <w:pStyle w:val="SitecoreCodeSample"/>
      </w:pPr>
      <w:r w:rsidRPr="00E8147C">
        <w:t>    con</w:t>
      </w:r>
      <w:r>
        <w:t>tact.remove(onSuccess, onError</w:t>
      </w:r>
      <w:r w:rsidRPr="00E8147C">
        <w:t>);</w:t>
      </w:r>
    </w:p>
    <w:p w:rsidR="002518F3" w:rsidRDefault="002518F3" w:rsidP="004568B2">
      <w:pPr>
        <w:pStyle w:val="SitecoreCodeSample"/>
      </w:pPr>
      <w:r w:rsidRPr="00E8147C">
        <w:t>}</w:t>
      </w:r>
    </w:p>
    <w:p w:rsidR="002518F3" w:rsidRDefault="002518F3" w:rsidP="002518F3">
      <w:pPr>
        <w:suppressAutoHyphens/>
        <w:spacing w:before="0" w:after="200"/>
        <w:rPr>
          <w:rFonts w:ascii="Menlo" w:eastAsia="Times New Roman" w:hAnsi="Menlo"/>
          <w:szCs w:val="20"/>
        </w:rPr>
      </w:pPr>
    </w:p>
    <w:p w:rsidR="002518F3" w:rsidRDefault="002518F3" w:rsidP="002518F3">
      <w:pPr>
        <w:suppressAutoHyphens/>
        <w:spacing w:before="0" w:after="200"/>
        <w:rPr>
          <w:rFonts w:ascii="Menlo" w:eastAsia="Times New Roman" w:hAnsi="Menlo"/>
          <w:szCs w:val="20"/>
        </w:rPr>
      </w:pPr>
    </w:p>
    <w:p w:rsidR="002518F3" w:rsidRDefault="00A5566B" w:rsidP="00A5566B">
      <w:pPr>
        <w:pStyle w:val="Heading3"/>
      </w:pPr>
      <w:bookmarkStart w:id="88" w:name="_Toc316481895"/>
      <w:bookmarkStart w:id="89" w:name="_Toc318377046"/>
      <w:r>
        <w:rPr>
          <w:rStyle w:val="Emphasis"/>
          <w:i w:val="0"/>
          <w:iCs w:val="0"/>
        </w:rPr>
        <w:t>T</w:t>
      </w:r>
      <w:r w:rsidRPr="00A5566B">
        <w:rPr>
          <w:rStyle w:val="Emphasis"/>
          <w:i w:val="0"/>
          <w:iCs w:val="0"/>
        </w:rPr>
        <w:t xml:space="preserve">he </w:t>
      </w:r>
      <w:r w:rsidR="004568B2" w:rsidRPr="004568B2">
        <w:rPr>
          <w:rStyle w:val="Emphasis"/>
        </w:rPr>
        <w:t>Mobile Add Contact</w:t>
      </w:r>
      <w:r w:rsidR="00604789">
        <w:t xml:space="preserve"> Component </w:t>
      </w:r>
      <w:r>
        <w:t>for</w:t>
      </w:r>
      <w:r w:rsidR="00604789">
        <w:t xml:space="preserve"> S</w:t>
      </w:r>
      <w:r w:rsidR="002518F3">
        <w:t>itecore</w:t>
      </w:r>
      <w:bookmarkEnd w:id="88"/>
      <w:bookmarkEnd w:id="89"/>
    </w:p>
    <w:p w:rsidR="002518F3" w:rsidRPr="00B358A5" w:rsidRDefault="002518F3" w:rsidP="004568B2">
      <w:pPr>
        <w:rPr>
          <w:rFonts w:cs="Arial"/>
        </w:rPr>
      </w:pPr>
      <w:r w:rsidRPr="00B358A5">
        <w:rPr>
          <w:rFonts w:cs="Arial"/>
        </w:rPr>
        <w:t xml:space="preserve">You can use </w:t>
      </w:r>
      <w:r w:rsidR="004568B2">
        <w:rPr>
          <w:rFonts w:cs="Arial"/>
        </w:rPr>
        <w:t>the</w:t>
      </w:r>
      <w:r w:rsidRPr="00B358A5">
        <w:rPr>
          <w:rFonts w:cs="Arial"/>
        </w:rPr>
        <w:t xml:space="preserve"> Sitecore </w:t>
      </w:r>
      <w:r w:rsidR="004568B2">
        <w:rPr>
          <w:rStyle w:val="Emphasis"/>
        </w:rPr>
        <w:t>Mobile Add Contact</w:t>
      </w:r>
      <w:r w:rsidRPr="00B358A5">
        <w:rPr>
          <w:rFonts w:cs="Arial"/>
        </w:rPr>
        <w:t xml:space="preserve"> </w:t>
      </w:r>
      <w:r>
        <w:rPr>
          <w:rFonts w:cs="Arial"/>
        </w:rPr>
        <w:t>component</w:t>
      </w:r>
      <w:r w:rsidRPr="00B358A5">
        <w:rPr>
          <w:rFonts w:cs="Arial"/>
        </w:rPr>
        <w:t xml:space="preserve"> instead </w:t>
      </w:r>
      <w:r w:rsidR="004568B2">
        <w:rPr>
          <w:rFonts w:cs="Arial"/>
        </w:rPr>
        <w:t xml:space="preserve">of the </w:t>
      </w:r>
      <w:r w:rsidRPr="00B358A5">
        <w:rPr>
          <w:rFonts w:cs="Arial"/>
        </w:rPr>
        <w:t xml:space="preserve"> javascript function described above. </w:t>
      </w:r>
    </w:p>
    <w:p w:rsidR="002518F3" w:rsidRPr="00B358A5" w:rsidRDefault="002518F3" w:rsidP="002518F3">
      <w:pPr>
        <w:spacing w:after="240"/>
        <w:rPr>
          <w:rFonts w:cs="Arial"/>
        </w:rPr>
      </w:pPr>
      <w:r w:rsidRPr="00B358A5">
        <w:rPr>
          <w:rFonts w:cs="Arial"/>
        </w:rPr>
        <w:t>First of all you need to have installed “</w:t>
      </w:r>
      <w:r>
        <w:t>Mobile SDK Server Package</w:t>
      </w:r>
      <w:r w:rsidRPr="00B358A5">
        <w:rPr>
          <w:rFonts w:cs="Arial"/>
        </w:rPr>
        <w:t xml:space="preserve">” package (see </w:t>
      </w:r>
      <w:hyperlink w:anchor="_SCMobile_Renderings_Installation" w:history="1">
        <w:r w:rsidRPr="00786436">
          <w:rPr>
            <w:rStyle w:val="Hyperlink"/>
            <w:rFonts w:cs="Arial"/>
          </w:rPr>
          <w:t>Installation Section</w:t>
        </w:r>
      </w:hyperlink>
      <w:r w:rsidRPr="00B358A5">
        <w:rPr>
          <w:rFonts w:cs="Arial"/>
        </w:rPr>
        <w:t xml:space="preserve"> for details).</w:t>
      </w:r>
    </w:p>
    <w:p w:rsidR="002518F3" w:rsidRDefault="002518F3" w:rsidP="002518F3">
      <w:pPr>
        <w:suppressAutoHyphens/>
        <w:spacing w:before="0"/>
        <w:rPr>
          <w:rFonts w:cs="Arial"/>
        </w:rPr>
      </w:pPr>
      <w:r w:rsidRPr="00B358A5">
        <w:rPr>
          <w:rFonts w:eastAsia="Times New Roman" w:cs="Arial"/>
          <w:szCs w:val="20"/>
        </w:rPr>
        <w:t xml:space="preserve">To use </w:t>
      </w:r>
      <w:r w:rsidR="004568B2">
        <w:t xml:space="preserve">the </w:t>
      </w:r>
      <w:r w:rsidRPr="004568B2">
        <w:rPr>
          <w:rStyle w:val="Emphasis"/>
        </w:rPr>
        <w:t>Mobile Add Contact</w:t>
      </w:r>
      <w:r w:rsidRPr="00B358A5">
        <w:rPr>
          <w:rFonts w:cs="Arial"/>
        </w:rPr>
        <w:t xml:space="preserve"> </w:t>
      </w:r>
      <w:r>
        <w:rPr>
          <w:rFonts w:cs="Arial"/>
        </w:rPr>
        <w:t>component</w:t>
      </w:r>
      <w:r w:rsidRPr="00B358A5">
        <w:rPr>
          <w:rFonts w:cs="Arial"/>
        </w:rPr>
        <w:t xml:space="preserve"> follow the next steps:</w:t>
      </w:r>
    </w:p>
    <w:p w:rsidR="002518F3" w:rsidRDefault="002518F3" w:rsidP="002518F3">
      <w:pPr>
        <w:suppressAutoHyphens/>
        <w:spacing w:before="0"/>
        <w:rPr>
          <w:rFonts w:cs="Arial"/>
        </w:rPr>
      </w:pPr>
    </w:p>
    <w:p w:rsidR="002518F3" w:rsidRPr="00C94D17" w:rsidRDefault="002518F3" w:rsidP="006E047F">
      <w:pPr>
        <w:pStyle w:val="ListParagraph"/>
        <w:numPr>
          <w:ilvl w:val="0"/>
          <w:numId w:val="15"/>
        </w:numPr>
        <w:suppressAutoHyphens/>
        <w:spacing w:before="0" w:after="200"/>
        <w:rPr>
          <w:rFonts w:eastAsia="Times New Roman" w:cs="Arial"/>
          <w:szCs w:val="20"/>
        </w:rPr>
      </w:pPr>
      <w:r>
        <w:rPr>
          <w:rFonts w:eastAsia="Times New Roman" w:cs="Arial"/>
          <w:szCs w:val="20"/>
        </w:rPr>
        <w:t>Create a source Item with “</w:t>
      </w:r>
      <w:r>
        <w:t>Mobile Contact</w:t>
      </w:r>
      <w:r w:rsidRPr="00961DDF">
        <w:rPr>
          <w:rFonts w:cs="Arial"/>
          <w:color w:val="000000"/>
          <w:szCs w:val="20"/>
        </w:rPr>
        <w:t>” template for path:</w:t>
      </w:r>
      <w:r>
        <w:rPr>
          <w:rFonts w:cs="Arial"/>
          <w:color w:val="000000"/>
          <w:szCs w:val="20"/>
          <w:shd w:val="clear" w:color="auto" w:fill="F0F1F2"/>
        </w:rPr>
        <w:t xml:space="preserve"> </w:t>
      </w:r>
      <w:r w:rsidRPr="00A5566B">
        <w:rPr>
          <w:rStyle w:val="SitecoreCodeChar"/>
        </w:rPr>
        <w:t>/sitecore/templates/SCMobile/Mobile Add Contact</w:t>
      </w:r>
      <w:r w:rsidRPr="00961DDF">
        <w:rPr>
          <w:rFonts w:cs="Arial"/>
          <w:color w:val="000000"/>
          <w:szCs w:val="20"/>
        </w:rPr>
        <w:t>;</w:t>
      </w:r>
    </w:p>
    <w:p w:rsidR="002518F3" w:rsidRPr="00C94D17" w:rsidRDefault="002518F3" w:rsidP="002518F3">
      <w:pPr>
        <w:pStyle w:val="ListParagraph"/>
        <w:suppressAutoHyphens/>
        <w:spacing w:before="0" w:after="200"/>
        <w:rPr>
          <w:rFonts w:eastAsia="Times New Roman" w:cs="Arial"/>
          <w:szCs w:val="20"/>
        </w:rPr>
      </w:pPr>
    </w:p>
    <w:p w:rsidR="002518F3" w:rsidRDefault="002518F3" w:rsidP="002518F3">
      <w:pPr>
        <w:pStyle w:val="ListParagraph"/>
        <w:suppressAutoHyphens/>
        <w:spacing w:after="200"/>
        <w:rPr>
          <w:rFonts w:eastAsia="Times New Roman" w:cs="Arial"/>
          <w:szCs w:val="20"/>
        </w:rPr>
      </w:pPr>
      <w:r>
        <w:rPr>
          <w:rFonts w:eastAsia="Times New Roman" w:cs="Arial"/>
          <w:noProof/>
          <w:szCs w:val="20"/>
        </w:rPr>
        <w:lastRenderedPageBreak/>
        <w:drawing>
          <wp:inline distT="0" distB="0" distL="0" distR="0" wp14:anchorId="29BD5BB1" wp14:editId="60736360">
            <wp:extent cx="3525795" cy="3430591"/>
            <wp:effectExtent l="171450" t="171450" r="379730" b="3606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5817" cy="3430612"/>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pStyle w:val="ListParagraph"/>
        <w:suppressAutoHyphens/>
        <w:spacing w:after="200"/>
        <w:rPr>
          <w:rFonts w:eastAsia="Times New Roman" w:cs="Arial"/>
          <w:szCs w:val="20"/>
        </w:rPr>
      </w:pPr>
    </w:p>
    <w:p w:rsidR="002518F3" w:rsidRDefault="002518F3" w:rsidP="002518F3">
      <w:pPr>
        <w:pStyle w:val="ListParagraph"/>
        <w:suppressAutoHyphens/>
        <w:spacing w:after="200"/>
        <w:rPr>
          <w:rFonts w:eastAsia="Times New Roman" w:cs="Arial"/>
          <w:szCs w:val="20"/>
        </w:rPr>
      </w:pPr>
      <w:r>
        <w:rPr>
          <w:rFonts w:eastAsia="Times New Roman" w:cs="Arial"/>
          <w:szCs w:val="20"/>
        </w:rPr>
        <w:t>You can set the following fields:</w:t>
      </w:r>
    </w:p>
    <w:p w:rsidR="002518F3" w:rsidRDefault="002518F3" w:rsidP="002518F3">
      <w:pPr>
        <w:pStyle w:val="ListParagraph"/>
        <w:suppressAutoHyphens/>
        <w:spacing w:after="200"/>
        <w:rPr>
          <w:rFonts w:eastAsia="Times New Roman" w:cs="Arial"/>
          <w:szCs w:val="20"/>
        </w:rPr>
      </w:pPr>
    </w:p>
    <w:p w:rsidR="002518F3" w:rsidRPr="00FC2A3F" w:rsidRDefault="002518F3" w:rsidP="006E047F">
      <w:pPr>
        <w:pStyle w:val="ListParagraph"/>
        <w:numPr>
          <w:ilvl w:val="2"/>
          <w:numId w:val="16"/>
        </w:numPr>
        <w:suppressAutoHyphens/>
        <w:spacing w:after="200"/>
        <w:rPr>
          <w:rFonts w:eastAsia="Times New Roman" w:cs="Arial"/>
          <w:szCs w:val="20"/>
        </w:rPr>
      </w:pPr>
      <w:r w:rsidRPr="00E9147C">
        <w:rPr>
          <w:rFonts w:cs="Arial"/>
          <w:bCs/>
          <w:color w:val="333333"/>
          <w:szCs w:val="20"/>
        </w:rPr>
        <w:t>Icon (Image)</w:t>
      </w:r>
    </w:p>
    <w:p w:rsidR="002518F3" w:rsidRPr="00FC2A3F" w:rsidRDefault="002518F3" w:rsidP="006E047F">
      <w:pPr>
        <w:pStyle w:val="ListParagraph"/>
        <w:numPr>
          <w:ilvl w:val="2"/>
          <w:numId w:val="16"/>
        </w:numPr>
        <w:suppressAutoHyphens/>
        <w:spacing w:after="200"/>
        <w:rPr>
          <w:rFonts w:eastAsia="Times New Roman" w:cs="Arial"/>
          <w:szCs w:val="20"/>
        </w:rPr>
      </w:pPr>
      <w:r w:rsidRPr="00E9147C">
        <w:rPr>
          <w:rFonts w:cs="Arial"/>
          <w:bCs/>
          <w:color w:val="333333"/>
          <w:szCs w:val="20"/>
        </w:rPr>
        <w:t>First Name (Single-Line Text)</w:t>
      </w:r>
    </w:p>
    <w:p w:rsidR="002518F3" w:rsidRPr="00FC2A3F" w:rsidRDefault="002518F3" w:rsidP="006E047F">
      <w:pPr>
        <w:pStyle w:val="ListParagraph"/>
        <w:numPr>
          <w:ilvl w:val="2"/>
          <w:numId w:val="16"/>
        </w:numPr>
        <w:suppressAutoHyphens/>
        <w:spacing w:after="200"/>
        <w:rPr>
          <w:rFonts w:eastAsia="Times New Roman" w:cs="Arial"/>
          <w:szCs w:val="20"/>
        </w:rPr>
      </w:pPr>
      <w:r w:rsidRPr="00E9147C">
        <w:rPr>
          <w:rFonts w:cs="Arial"/>
          <w:bCs/>
          <w:color w:val="333333"/>
          <w:szCs w:val="20"/>
        </w:rPr>
        <w:t>Last Name (Single-Line Text)</w:t>
      </w:r>
    </w:p>
    <w:p w:rsidR="002518F3" w:rsidRPr="00FC2A3F" w:rsidRDefault="002518F3" w:rsidP="006E047F">
      <w:pPr>
        <w:pStyle w:val="ListParagraph"/>
        <w:numPr>
          <w:ilvl w:val="2"/>
          <w:numId w:val="16"/>
        </w:numPr>
        <w:suppressAutoHyphens/>
        <w:spacing w:after="200"/>
        <w:rPr>
          <w:rFonts w:eastAsia="Times New Roman" w:cs="Arial"/>
          <w:szCs w:val="20"/>
        </w:rPr>
      </w:pPr>
      <w:r w:rsidRPr="00E9147C">
        <w:rPr>
          <w:rFonts w:cs="Arial"/>
          <w:bCs/>
          <w:color w:val="333333"/>
          <w:szCs w:val="20"/>
        </w:rPr>
        <w:t>Company (Single-Line Text)</w:t>
      </w:r>
    </w:p>
    <w:p w:rsidR="002518F3" w:rsidRPr="008B0B43" w:rsidRDefault="002518F3" w:rsidP="006E047F">
      <w:pPr>
        <w:pStyle w:val="ListParagraph"/>
        <w:numPr>
          <w:ilvl w:val="2"/>
          <w:numId w:val="16"/>
        </w:numPr>
        <w:suppressAutoHyphens/>
        <w:spacing w:after="200"/>
        <w:rPr>
          <w:rFonts w:cs="Arial"/>
          <w:bCs/>
          <w:color w:val="333333"/>
          <w:szCs w:val="20"/>
          <w:shd w:val="clear" w:color="auto" w:fill="F0F1F2"/>
        </w:rPr>
      </w:pPr>
      <w:r w:rsidRPr="00E9147C">
        <w:rPr>
          <w:rFonts w:cs="Arial"/>
          <w:bCs/>
          <w:color w:val="333333"/>
          <w:szCs w:val="20"/>
        </w:rPr>
        <w:t>Emails (Multi-Line Text)</w:t>
      </w:r>
      <w:r w:rsidRPr="00FC2A3F">
        <w:rPr>
          <w:rFonts w:cs="Arial"/>
          <w:bCs/>
          <w:color w:val="333333"/>
          <w:szCs w:val="20"/>
          <w:shd w:val="clear" w:color="auto" w:fill="F0F1F2"/>
        </w:rPr>
        <w:t xml:space="preserve"> </w:t>
      </w:r>
    </w:p>
    <w:p w:rsidR="002518F3" w:rsidRPr="0033440D" w:rsidRDefault="002518F3" w:rsidP="006E047F">
      <w:pPr>
        <w:pStyle w:val="ListParagraph"/>
        <w:numPr>
          <w:ilvl w:val="2"/>
          <w:numId w:val="16"/>
        </w:numPr>
        <w:suppressAutoHyphens/>
        <w:spacing w:after="200"/>
        <w:rPr>
          <w:rFonts w:eastAsia="Times New Roman" w:cs="Arial"/>
          <w:szCs w:val="20"/>
        </w:rPr>
      </w:pPr>
      <w:r w:rsidRPr="00E9147C">
        <w:rPr>
          <w:rFonts w:cs="Arial"/>
          <w:bCs/>
          <w:color w:val="333333"/>
          <w:szCs w:val="20"/>
        </w:rPr>
        <w:t>Phones (Multi-Line Text)</w:t>
      </w:r>
    </w:p>
    <w:p w:rsidR="002518F3" w:rsidRPr="00ED761A" w:rsidRDefault="002518F3" w:rsidP="006E047F">
      <w:pPr>
        <w:pStyle w:val="ListParagraph"/>
        <w:numPr>
          <w:ilvl w:val="2"/>
          <w:numId w:val="16"/>
        </w:numPr>
        <w:suppressAutoHyphens/>
        <w:spacing w:after="200"/>
        <w:rPr>
          <w:rFonts w:eastAsia="Times New Roman" w:cs="Arial"/>
          <w:szCs w:val="20"/>
        </w:rPr>
      </w:pPr>
      <w:r>
        <w:rPr>
          <w:rFonts w:cs="Arial"/>
          <w:bCs/>
          <w:color w:val="333333"/>
          <w:szCs w:val="20"/>
        </w:rPr>
        <w:t>Websites</w:t>
      </w:r>
      <w:r w:rsidRPr="00E9147C">
        <w:rPr>
          <w:rFonts w:cs="Arial"/>
          <w:bCs/>
          <w:color w:val="333333"/>
          <w:szCs w:val="20"/>
        </w:rPr>
        <w:t xml:space="preserve"> (Multi-Line Text)</w:t>
      </w:r>
    </w:p>
    <w:p w:rsidR="00ED761A" w:rsidRPr="00ED761A" w:rsidRDefault="00ED761A" w:rsidP="006E047F">
      <w:pPr>
        <w:pStyle w:val="ListParagraph"/>
        <w:numPr>
          <w:ilvl w:val="2"/>
          <w:numId w:val="16"/>
        </w:numPr>
        <w:suppressAutoHyphens/>
        <w:spacing w:after="200"/>
        <w:rPr>
          <w:rFonts w:eastAsia="Times New Roman" w:cs="Arial"/>
          <w:szCs w:val="20"/>
        </w:rPr>
      </w:pPr>
      <w:r>
        <w:rPr>
          <w:rFonts w:cs="Arial"/>
          <w:bCs/>
          <w:color w:val="333333"/>
          <w:szCs w:val="20"/>
        </w:rPr>
        <w:t>Photo (Image)</w:t>
      </w:r>
    </w:p>
    <w:p w:rsidR="00ED761A" w:rsidRPr="00ED761A" w:rsidRDefault="00ED761A" w:rsidP="006E047F">
      <w:pPr>
        <w:pStyle w:val="ListParagraph"/>
        <w:numPr>
          <w:ilvl w:val="2"/>
          <w:numId w:val="16"/>
        </w:numPr>
        <w:suppressAutoHyphens/>
        <w:spacing w:after="200"/>
        <w:rPr>
          <w:rFonts w:eastAsia="Times New Roman" w:cs="Arial"/>
          <w:szCs w:val="20"/>
        </w:rPr>
      </w:pPr>
      <w:r>
        <w:rPr>
          <w:rFonts w:cs="Arial"/>
          <w:bCs/>
          <w:color w:val="333333"/>
          <w:szCs w:val="20"/>
        </w:rPr>
        <w:t>Birthday(Date)</w:t>
      </w:r>
    </w:p>
    <w:p w:rsidR="00ED761A" w:rsidRPr="00ED761A" w:rsidRDefault="00ED761A" w:rsidP="00ED761A">
      <w:pPr>
        <w:pStyle w:val="ListParagraph"/>
        <w:numPr>
          <w:ilvl w:val="2"/>
          <w:numId w:val="16"/>
        </w:numPr>
        <w:suppressAutoHyphens/>
        <w:spacing w:after="200"/>
        <w:rPr>
          <w:rFonts w:eastAsia="Times New Roman" w:cs="Arial"/>
          <w:szCs w:val="20"/>
        </w:rPr>
      </w:pPr>
      <w:r>
        <w:rPr>
          <w:rFonts w:cs="Arial"/>
          <w:bCs/>
          <w:color w:val="333333"/>
          <w:szCs w:val="20"/>
        </w:rPr>
        <w:t>Addresses</w:t>
      </w:r>
      <w:r w:rsidRPr="00E9147C">
        <w:rPr>
          <w:rFonts w:cs="Arial"/>
          <w:bCs/>
          <w:color w:val="333333"/>
          <w:szCs w:val="20"/>
        </w:rPr>
        <w:t>(Multi-Line Text)</w:t>
      </w:r>
      <w:r>
        <w:rPr>
          <w:rFonts w:cs="Arial"/>
          <w:bCs/>
          <w:color w:val="333333"/>
          <w:szCs w:val="20"/>
        </w:rPr>
        <w:t xml:space="preserve"> </w:t>
      </w:r>
    </w:p>
    <w:p w:rsidR="00ED761A" w:rsidRPr="00ED761A" w:rsidRDefault="00ED761A" w:rsidP="00ED761A">
      <w:pPr>
        <w:suppressAutoHyphens/>
        <w:spacing w:after="200"/>
        <w:rPr>
          <w:rFonts w:eastAsia="Times New Roman" w:cs="Arial"/>
          <w:szCs w:val="20"/>
        </w:rPr>
      </w:pPr>
    </w:p>
    <w:p w:rsidR="00ED761A" w:rsidRDefault="00ED761A" w:rsidP="002518F3">
      <w:pPr>
        <w:pStyle w:val="ListParagraph"/>
        <w:suppressAutoHyphens/>
        <w:spacing w:after="200"/>
        <w:ind w:left="1080"/>
        <w:rPr>
          <w:rFonts w:cs="Arial"/>
          <w:bCs/>
          <w:color w:val="333333"/>
          <w:szCs w:val="20"/>
        </w:rPr>
      </w:pPr>
    </w:p>
    <w:p w:rsidR="00ED761A" w:rsidRDefault="00ED761A" w:rsidP="002518F3">
      <w:pPr>
        <w:pStyle w:val="ListParagraph"/>
        <w:suppressAutoHyphens/>
        <w:spacing w:after="200"/>
        <w:ind w:left="1080"/>
        <w:rPr>
          <w:rFonts w:cs="Arial"/>
          <w:bCs/>
          <w:color w:val="333333"/>
          <w:szCs w:val="20"/>
        </w:rPr>
      </w:pPr>
    </w:p>
    <w:p w:rsidR="00ED761A" w:rsidRDefault="00ED761A" w:rsidP="002518F3">
      <w:pPr>
        <w:pStyle w:val="ListParagraph"/>
        <w:suppressAutoHyphens/>
        <w:spacing w:after="200"/>
        <w:ind w:left="1080"/>
        <w:rPr>
          <w:rFonts w:cs="Arial"/>
          <w:bCs/>
          <w:color w:val="333333"/>
          <w:szCs w:val="20"/>
        </w:rPr>
      </w:pPr>
    </w:p>
    <w:p w:rsidR="00ED761A" w:rsidRDefault="00ED761A" w:rsidP="002518F3">
      <w:pPr>
        <w:pStyle w:val="ListParagraph"/>
        <w:suppressAutoHyphens/>
        <w:spacing w:after="200"/>
        <w:ind w:left="1080"/>
        <w:rPr>
          <w:rFonts w:cs="Arial"/>
          <w:bCs/>
          <w:color w:val="333333"/>
          <w:szCs w:val="20"/>
        </w:rPr>
      </w:pPr>
    </w:p>
    <w:p w:rsidR="00ED761A" w:rsidRDefault="00ED761A" w:rsidP="002518F3">
      <w:pPr>
        <w:pStyle w:val="ListParagraph"/>
        <w:suppressAutoHyphens/>
        <w:spacing w:after="200"/>
        <w:ind w:left="1080"/>
        <w:rPr>
          <w:rFonts w:cs="Arial"/>
          <w:bCs/>
          <w:color w:val="333333"/>
          <w:szCs w:val="20"/>
        </w:rPr>
      </w:pPr>
    </w:p>
    <w:p w:rsidR="00ED761A" w:rsidRDefault="00ED761A" w:rsidP="002518F3">
      <w:pPr>
        <w:pStyle w:val="ListParagraph"/>
        <w:suppressAutoHyphens/>
        <w:spacing w:after="200"/>
        <w:ind w:left="1080"/>
        <w:rPr>
          <w:rFonts w:cs="Arial"/>
          <w:bCs/>
          <w:color w:val="333333"/>
          <w:szCs w:val="20"/>
        </w:rPr>
      </w:pPr>
    </w:p>
    <w:p w:rsidR="00ED761A" w:rsidRDefault="00ED761A" w:rsidP="002518F3">
      <w:pPr>
        <w:pStyle w:val="ListParagraph"/>
        <w:suppressAutoHyphens/>
        <w:spacing w:after="200"/>
        <w:ind w:left="1080"/>
        <w:rPr>
          <w:rFonts w:cs="Arial"/>
          <w:bCs/>
          <w:color w:val="333333"/>
          <w:szCs w:val="20"/>
        </w:rPr>
      </w:pPr>
    </w:p>
    <w:p w:rsidR="00ED761A" w:rsidRDefault="00ED761A" w:rsidP="002518F3">
      <w:pPr>
        <w:pStyle w:val="ListParagraph"/>
        <w:suppressAutoHyphens/>
        <w:spacing w:after="200"/>
        <w:ind w:left="1080"/>
        <w:rPr>
          <w:rFonts w:cs="Arial"/>
          <w:bCs/>
          <w:color w:val="333333"/>
          <w:szCs w:val="20"/>
        </w:rPr>
      </w:pPr>
    </w:p>
    <w:p w:rsidR="00ED761A" w:rsidRDefault="00ED761A" w:rsidP="002518F3">
      <w:pPr>
        <w:pStyle w:val="ListParagraph"/>
        <w:suppressAutoHyphens/>
        <w:spacing w:after="200"/>
        <w:ind w:left="1080"/>
        <w:rPr>
          <w:rFonts w:cs="Arial"/>
          <w:bCs/>
          <w:color w:val="333333"/>
          <w:szCs w:val="20"/>
        </w:rPr>
      </w:pPr>
    </w:p>
    <w:p w:rsidR="00ED761A" w:rsidRDefault="00ED761A" w:rsidP="002518F3">
      <w:pPr>
        <w:pStyle w:val="ListParagraph"/>
        <w:suppressAutoHyphens/>
        <w:spacing w:after="200"/>
        <w:ind w:left="1080"/>
        <w:rPr>
          <w:rFonts w:cs="Arial"/>
          <w:bCs/>
          <w:color w:val="333333"/>
          <w:szCs w:val="20"/>
        </w:rPr>
      </w:pPr>
    </w:p>
    <w:p w:rsidR="00ED761A" w:rsidRDefault="00ED761A" w:rsidP="002518F3">
      <w:pPr>
        <w:pStyle w:val="ListParagraph"/>
        <w:suppressAutoHyphens/>
        <w:spacing w:after="200"/>
        <w:ind w:left="1080"/>
        <w:rPr>
          <w:rFonts w:cs="Arial"/>
          <w:bCs/>
          <w:color w:val="333333"/>
          <w:szCs w:val="20"/>
        </w:rPr>
      </w:pPr>
    </w:p>
    <w:p w:rsidR="00ED761A" w:rsidRDefault="00ED761A" w:rsidP="002518F3">
      <w:pPr>
        <w:pStyle w:val="ListParagraph"/>
        <w:suppressAutoHyphens/>
        <w:spacing w:after="200"/>
        <w:ind w:left="1080"/>
        <w:rPr>
          <w:rFonts w:cs="Arial"/>
          <w:bCs/>
          <w:color w:val="333333"/>
          <w:szCs w:val="20"/>
        </w:rPr>
      </w:pPr>
    </w:p>
    <w:p w:rsidR="002518F3" w:rsidRDefault="00ED761A" w:rsidP="00ED761A">
      <w:pPr>
        <w:pStyle w:val="ListParagraph"/>
        <w:suppressAutoHyphens/>
        <w:spacing w:after="200"/>
        <w:ind w:left="1080"/>
        <w:rPr>
          <w:rFonts w:cs="Arial"/>
          <w:bCs/>
          <w:color w:val="333333"/>
          <w:szCs w:val="20"/>
          <w:shd w:val="clear" w:color="auto" w:fill="F0F1F2"/>
        </w:rPr>
      </w:pPr>
      <w:r>
        <w:rPr>
          <w:rFonts w:cs="Arial"/>
          <w:bCs/>
          <w:color w:val="333333"/>
          <w:szCs w:val="20"/>
        </w:rPr>
        <w:t>The following image shows the separate Emails and Phones</w:t>
      </w:r>
      <w:r w:rsidR="002518F3" w:rsidRPr="00E9147C">
        <w:rPr>
          <w:rFonts w:cs="Arial"/>
          <w:bCs/>
          <w:color w:val="333333"/>
          <w:szCs w:val="20"/>
        </w:rPr>
        <w:t>:</w:t>
      </w:r>
    </w:p>
    <w:p w:rsidR="002518F3" w:rsidRDefault="002518F3" w:rsidP="002518F3">
      <w:pPr>
        <w:pStyle w:val="ListParagraph"/>
        <w:suppressAutoHyphens/>
        <w:spacing w:after="200"/>
        <w:ind w:left="1080"/>
        <w:rPr>
          <w:rFonts w:cs="Arial"/>
          <w:bCs/>
          <w:color w:val="333333"/>
          <w:szCs w:val="20"/>
          <w:shd w:val="clear" w:color="auto" w:fill="F0F1F2"/>
        </w:rPr>
      </w:pPr>
      <w:r>
        <w:rPr>
          <w:rFonts w:eastAsia="Times New Roman" w:cs="Arial"/>
          <w:noProof/>
          <w:szCs w:val="20"/>
        </w:rPr>
        <w:drawing>
          <wp:inline distT="0" distB="0" distL="0" distR="0" wp14:anchorId="45B83E0E" wp14:editId="4831734E">
            <wp:extent cx="1301578" cy="1551518"/>
            <wp:effectExtent l="171450" t="171450" r="375285" b="35369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1717" cy="1551684"/>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Pr="009D2538" w:rsidRDefault="002518F3" w:rsidP="002518F3">
      <w:pPr>
        <w:pStyle w:val="ListParagraph"/>
        <w:suppressAutoHyphens/>
        <w:spacing w:after="200"/>
        <w:ind w:left="1080"/>
        <w:rPr>
          <w:rFonts w:cs="Arial"/>
          <w:bCs/>
          <w:color w:val="333333"/>
          <w:szCs w:val="20"/>
          <w:shd w:val="clear" w:color="auto" w:fill="F0F1F2"/>
        </w:rPr>
      </w:pPr>
    </w:p>
    <w:p w:rsidR="002518F3" w:rsidRPr="00786436" w:rsidRDefault="002518F3" w:rsidP="006E047F">
      <w:pPr>
        <w:pStyle w:val="ListParagraph"/>
        <w:numPr>
          <w:ilvl w:val="0"/>
          <w:numId w:val="15"/>
        </w:numPr>
        <w:suppressAutoHyphens/>
        <w:spacing w:after="200"/>
        <w:rPr>
          <w:rFonts w:eastAsia="Times New Roman" w:cs="Arial"/>
          <w:szCs w:val="20"/>
        </w:rPr>
      </w:pPr>
      <w:r>
        <w:rPr>
          <w:rFonts w:eastAsia="Times New Roman" w:cs="Arial"/>
          <w:szCs w:val="20"/>
        </w:rPr>
        <w:t>Add a “</w:t>
      </w:r>
      <w:r>
        <w:t>Mobile Add Contact</w:t>
      </w:r>
      <w:r w:rsidRPr="00E9147C">
        <w:rPr>
          <w:rFonts w:cs="Arial"/>
          <w:color w:val="000000"/>
          <w:szCs w:val="20"/>
        </w:rPr>
        <w:t>” component to the presentation you need:</w:t>
      </w:r>
    </w:p>
    <w:p w:rsidR="002518F3" w:rsidRDefault="002518F3" w:rsidP="002518F3">
      <w:pPr>
        <w:pStyle w:val="ListParagraph"/>
        <w:suppressAutoHyphens/>
        <w:spacing w:after="200"/>
        <w:rPr>
          <w:rFonts w:eastAsia="Times New Roman" w:cs="Arial"/>
          <w:szCs w:val="20"/>
        </w:rPr>
      </w:pPr>
      <w:r>
        <w:rPr>
          <w:rFonts w:eastAsia="Times New Roman" w:cs="Arial"/>
          <w:noProof/>
          <w:szCs w:val="20"/>
        </w:rPr>
        <w:drawing>
          <wp:inline distT="0" distB="0" distL="0" distR="0" wp14:anchorId="2C215778" wp14:editId="16257229">
            <wp:extent cx="3426940" cy="2295983"/>
            <wp:effectExtent l="171450" t="171450" r="383540" b="3714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6999" cy="2296023"/>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pStyle w:val="ListParagraph"/>
        <w:suppressAutoHyphens/>
        <w:spacing w:after="200"/>
        <w:rPr>
          <w:rFonts w:eastAsia="Times New Roman" w:cs="Arial"/>
          <w:szCs w:val="20"/>
        </w:rPr>
      </w:pPr>
    </w:p>
    <w:p w:rsidR="002518F3" w:rsidRPr="00FC2A3F" w:rsidRDefault="002518F3" w:rsidP="006E047F">
      <w:pPr>
        <w:pStyle w:val="ListParagraph"/>
        <w:numPr>
          <w:ilvl w:val="0"/>
          <w:numId w:val="15"/>
        </w:numPr>
        <w:suppressAutoHyphens/>
        <w:rPr>
          <w:rFonts w:eastAsia="Times New Roman" w:cs="Arial"/>
          <w:szCs w:val="20"/>
        </w:rPr>
      </w:pPr>
      <w:r>
        <w:rPr>
          <w:rFonts w:eastAsia="Times New Roman" w:cs="Arial"/>
          <w:szCs w:val="20"/>
        </w:rPr>
        <w:t>Set the created item as a Data source to the “</w:t>
      </w:r>
      <w:r>
        <w:t>Mobile Add Contact</w:t>
      </w:r>
      <w:r>
        <w:rPr>
          <w:rFonts w:cs="Arial"/>
          <w:color w:val="000000"/>
          <w:szCs w:val="20"/>
          <w:shd w:val="clear" w:color="auto" w:fill="F0F1F2"/>
        </w:rPr>
        <w:t>” component:</w:t>
      </w:r>
    </w:p>
    <w:p w:rsidR="002518F3" w:rsidRDefault="002518F3" w:rsidP="002518F3">
      <w:pPr>
        <w:suppressAutoHyphens/>
        <w:spacing w:before="0" w:after="200"/>
        <w:ind w:left="720"/>
        <w:rPr>
          <w:szCs w:val="20"/>
        </w:rPr>
      </w:pPr>
      <w:r>
        <w:rPr>
          <w:noProof/>
          <w:szCs w:val="20"/>
        </w:rPr>
        <w:lastRenderedPageBreak/>
        <w:drawing>
          <wp:inline distT="0" distB="0" distL="0" distR="0" wp14:anchorId="35994106" wp14:editId="53604A83">
            <wp:extent cx="3422126" cy="3146854"/>
            <wp:effectExtent l="171450" t="171450" r="387985" b="3587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22186" cy="3146909"/>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6E047F">
      <w:pPr>
        <w:pStyle w:val="ListParagraph"/>
        <w:numPr>
          <w:ilvl w:val="0"/>
          <w:numId w:val="15"/>
        </w:numPr>
        <w:suppressAutoHyphens/>
        <w:spacing w:before="0" w:after="200"/>
        <w:rPr>
          <w:szCs w:val="20"/>
        </w:rPr>
      </w:pPr>
      <w:r>
        <w:rPr>
          <w:szCs w:val="20"/>
        </w:rPr>
        <w:t>Publish your site</w:t>
      </w:r>
    </w:p>
    <w:p w:rsidR="002518F3" w:rsidRDefault="002518F3" w:rsidP="002518F3">
      <w:pPr>
        <w:suppressAutoHyphens/>
        <w:spacing w:before="0"/>
        <w:rPr>
          <w:szCs w:val="20"/>
        </w:rPr>
      </w:pPr>
      <w:r>
        <w:rPr>
          <w:szCs w:val="20"/>
        </w:rPr>
        <w:t xml:space="preserve">After running your application on iOS device you will see a native Contact’s window with clicking “Add a contact” button which will be created with </w:t>
      </w:r>
      <w:r>
        <w:rPr>
          <w:rFonts w:eastAsia="Times New Roman" w:cs="Arial"/>
          <w:szCs w:val="20"/>
        </w:rPr>
        <w:t>“</w:t>
      </w:r>
      <w:r>
        <w:t>Mobile Add Contact</w:t>
      </w:r>
      <w:r w:rsidRPr="0087142E">
        <w:rPr>
          <w:rFonts w:cs="Arial"/>
          <w:color w:val="000000"/>
          <w:szCs w:val="20"/>
        </w:rPr>
        <w:t>” component.</w:t>
      </w:r>
    </w:p>
    <w:p w:rsidR="00A5566B" w:rsidRPr="00A5566B" w:rsidRDefault="00A5566B" w:rsidP="00A5566B">
      <w:pPr>
        <w:suppressAutoHyphens/>
        <w:spacing w:before="0" w:after="200"/>
        <w:rPr>
          <w:szCs w:val="20"/>
        </w:rPr>
      </w:pPr>
    </w:p>
    <w:p w:rsidR="00A5566B" w:rsidRDefault="00A5566B" w:rsidP="00A5566B">
      <w:pPr>
        <w:suppressAutoHyphens/>
        <w:spacing w:before="0" w:after="200"/>
        <w:rPr>
          <w:szCs w:val="20"/>
        </w:rPr>
      </w:pPr>
    </w:p>
    <w:p w:rsidR="00A5566B" w:rsidRPr="00A5566B" w:rsidRDefault="00A5566B" w:rsidP="00A5566B">
      <w:pPr>
        <w:pStyle w:val="SitecoreNoteHeader"/>
      </w:pPr>
      <w:r w:rsidRPr="00A5566B">
        <w:t>Note</w:t>
      </w:r>
    </w:p>
    <w:p w:rsidR="00A5566B" w:rsidRPr="00A5566B" w:rsidRDefault="00A5566B" w:rsidP="00A5566B">
      <w:pPr>
        <w:pStyle w:val="SitecoreNoteBody"/>
      </w:pPr>
      <w:r w:rsidRPr="00A5566B">
        <w:t>If such contact is already exists the function will create another contact (even if they absolutely the same).</w:t>
      </w:r>
    </w:p>
    <w:p w:rsidR="00A5566B" w:rsidRPr="00A5566B" w:rsidRDefault="00A5566B" w:rsidP="00A5566B">
      <w:pPr>
        <w:suppressAutoHyphens/>
        <w:spacing w:before="0" w:after="200"/>
        <w:rPr>
          <w:szCs w:val="20"/>
        </w:rPr>
      </w:pPr>
    </w:p>
    <w:p w:rsidR="002518F3" w:rsidRDefault="00AB0315" w:rsidP="00AB0315">
      <w:pPr>
        <w:pStyle w:val="Heading3"/>
      </w:pPr>
      <w:r>
        <w:t>The Mobile Add Contact Component for Sitecore in the Page Editor</w:t>
      </w:r>
    </w:p>
    <w:p w:rsidR="00AB0315" w:rsidRDefault="00AB0315" w:rsidP="00AB0315">
      <w:pPr>
        <w:suppressAutoHyphens/>
        <w:spacing w:before="0" w:after="200"/>
        <w:ind w:left="360"/>
      </w:pPr>
      <w:r>
        <w:t xml:space="preserve">You can add </w:t>
      </w:r>
      <w:r w:rsidRPr="00F41274">
        <w:rPr>
          <w:i/>
        </w:rPr>
        <w:t xml:space="preserve">Mobile </w:t>
      </w:r>
      <w:r>
        <w:rPr>
          <w:i/>
        </w:rPr>
        <w:t>Add Contact</w:t>
      </w:r>
      <w:r>
        <w:t xml:space="preserve"> component easy from Sitecore Page Editor. </w:t>
      </w:r>
    </w:p>
    <w:p w:rsidR="00AB0315" w:rsidRDefault="00AB0315" w:rsidP="00AB0315">
      <w:pPr>
        <w:suppressAutoHyphens/>
        <w:spacing w:before="0" w:after="200"/>
        <w:ind w:left="360"/>
        <w:rPr>
          <w:rFonts w:cs="Arial"/>
        </w:rPr>
      </w:pPr>
      <w:r>
        <w:rPr>
          <w:rFonts w:eastAsia="Times New Roman" w:cs="Arial"/>
          <w:szCs w:val="20"/>
        </w:rPr>
        <w:t>F</w:t>
      </w:r>
      <w:r>
        <w:rPr>
          <w:rFonts w:cs="Arial"/>
        </w:rPr>
        <w:t>ollow</w:t>
      </w:r>
      <w:r w:rsidRPr="00B358A5">
        <w:rPr>
          <w:rFonts w:cs="Arial"/>
        </w:rPr>
        <w:t xml:space="preserve"> the next steps:</w:t>
      </w:r>
    </w:p>
    <w:p w:rsidR="00AB0315" w:rsidRDefault="00AB0315" w:rsidP="00AB0315">
      <w:pPr>
        <w:pStyle w:val="ListParagraph"/>
        <w:numPr>
          <w:ilvl w:val="0"/>
          <w:numId w:val="25"/>
        </w:numPr>
        <w:suppressAutoHyphens/>
        <w:spacing w:after="200"/>
      </w:pPr>
      <w:r>
        <w:t>Open a Page Editor.</w:t>
      </w:r>
    </w:p>
    <w:p w:rsidR="00AB0315" w:rsidRDefault="00AB0315" w:rsidP="00AB0315">
      <w:pPr>
        <w:pStyle w:val="ListParagraph"/>
        <w:suppressAutoHyphens/>
        <w:spacing w:after="200"/>
        <w:ind w:left="1080"/>
      </w:pPr>
    </w:p>
    <w:p w:rsidR="00AB0315" w:rsidRDefault="00AB0315" w:rsidP="00AB0315">
      <w:pPr>
        <w:pStyle w:val="ListParagraph"/>
        <w:numPr>
          <w:ilvl w:val="0"/>
          <w:numId w:val="25"/>
        </w:numPr>
        <w:suppressAutoHyphens/>
        <w:spacing w:after="200"/>
      </w:pPr>
      <w:r>
        <w:t>Select a placeholder you want to add a component. Open a placeholder settings:</w:t>
      </w:r>
    </w:p>
    <w:p w:rsidR="00AB0315" w:rsidRDefault="00AB0315" w:rsidP="00AB0315">
      <w:pPr>
        <w:pStyle w:val="ListParagraph"/>
        <w:suppressAutoHyphens/>
        <w:spacing w:after="200"/>
        <w:ind w:left="1080"/>
      </w:pPr>
      <w:r>
        <w:rPr>
          <w:noProof/>
        </w:rPr>
        <w:lastRenderedPageBreak/>
        <w:drawing>
          <wp:inline distT="0" distB="0" distL="0" distR="0" wp14:anchorId="1AFD2BAC" wp14:editId="7D81246C">
            <wp:extent cx="3505200" cy="36598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5510" cy="3660165"/>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5"/>
        </w:numPr>
        <w:suppressAutoHyphens/>
        <w:spacing w:after="200"/>
      </w:pPr>
      <w:r>
        <w:t xml:space="preserve">Add a </w:t>
      </w:r>
      <w:r w:rsidRPr="00F41274">
        <w:rPr>
          <w:i/>
        </w:rPr>
        <w:t xml:space="preserve">Mobile </w:t>
      </w:r>
      <w:r>
        <w:rPr>
          <w:i/>
        </w:rPr>
        <w:t>Add Contact</w:t>
      </w:r>
      <w:r>
        <w:t xml:space="preserve"> component to the Available Controls:</w:t>
      </w:r>
    </w:p>
    <w:p w:rsidR="00AB0315" w:rsidRDefault="00AB0315" w:rsidP="00AB0315">
      <w:pPr>
        <w:pStyle w:val="ListParagraph"/>
        <w:suppressAutoHyphens/>
        <w:spacing w:after="200"/>
        <w:ind w:left="1080"/>
      </w:pPr>
      <w:r>
        <w:rPr>
          <w:noProof/>
        </w:rPr>
        <w:drawing>
          <wp:inline distT="0" distB="0" distL="0" distR="0" wp14:anchorId="15EBCAE2" wp14:editId="11D305A3">
            <wp:extent cx="4713043" cy="3952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13043" cy="3952875"/>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5"/>
        </w:numPr>
        <w:suppressAutoHyphens/>
        <w:spacing w:after="200"/>
      </w:pPr>
      <w:r>
        <w:t>Select placeholder and click Add Component to the placeholder</w:t>
      </w:r>
    </w:p>
    <w:p w:rsidR="00AB0315" w:rsidRDefault="00AB0315" w:rsidP="00AB0315">
      <w:pPr>
        <w:pStyle w:val="ListParagraph"/>
        <w:suppressAutoHyphens/>
        <w:spacing w:after="200"/>
        <w:ind w:left="1080"/>
      </w:pPr>
      <w:r>
        <w:rPr>
          <w:noProof/>
        </w:rPr>
        <w:drawing>
          <wp:inline distT="0" distB="0" distL="0" distR="0" wp14:anchorId="67787674" wp14:editId="1365387A">
            <wp:extent cx="4057650" cy="271895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57650" cy="2718958"/>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5"/>
        </w:numPr>
        <w:suppressAutoHyphens/>
        <w:spacing w:after="200"/>
      </w:pPr>
      <w:r>
        <w:t xml:space="preserve">You can choose </w:t>
      </w:r>
      <w:r w:rsidRPr="001F4392">
        <w:rPr>
          <w:i/>
        </w:rPr>
        <w:t>example add contact</w:t>
      </w:r>
      <w:r>
        <w:t xml:space="preserve"> or create a new datasource item as well</w:t>
      </w:r>
    </w:p>
    <w:p w:rsidR="00AB0315" w:rsidRDefault="00AB0315" w:rsidP="00AB0315">
      <w:pPr>
        <w:pStyle w:val="ListParagraph"/>
        <w:suppressAutoHyphens/>
        <w:spacing w:after="200"/>
        <w:ind w:left="1080"/>
      </w:pPr>
    </w:p>
    <w:p w:rsidR="00AB0315" w:rsidRDefault="00AB0315" w:rsidP="00AB0315">
      <w:pPr>
        <w:pStyle w:val="ListParagraph"/>
        <w:suppressAutoHyphens/>
        <w:spacing w:after="200"/>
        <w:ind w:left="1080"/>
      </w:pPr>
      <w:r>
        <w:rPr>
          <w:noProof/>
        </w:rPr>
        <w:drawing>
          <wp:inline distT="0" distB="0" distL="0" distR="0" wp14:anchorId="0F37B54D" wp14:editId="673300B2">
            <wp:extent cx="3905250" cy="28386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0015" cy="2842155"/>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5"/>
        </w:numPr>
        <w:suppressAutoHyphens/>
        <w:spacing w:after="200"/>
      </w:pPr>
      <w:r>
        <w:t>You can click on component icon and edit datasource item fields simply from a Page Editor:</w:t>
      </w:r>
    </w:p>
    <w:p w:rsidR="00AB0315" w:rsidRDefault="00AB0315" w:rsidP="00AB0315">
      <w:pPr>
        <w:pStyle w:val="ListParagraph"/>
        <w:suppressAutoHyphens/>
        <w:spacing w:after="200"/>
        <w:ind w:left="1080"/>
      </w:pPr>
      <w:r>
        <w:rPr>
          <w:noProof/>
        </w:rPr>
        <w:lastRenderedPageBreak/>
        <w:drawing>
          <wp:inline distT="0" distB="0" distL="0" distR="0" wp14:anchorId="7C0F8CA7" wp14:editId="7B93D0A9">
            <wp:extent cx="4562475" cy="26914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62475" cy="2691477"/>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5"/>
        </w:numPr>
        <w:suppressAutoHyphens/>
        <w:spacing w:after="200"/>
      </w:pPr>
      <w:r>
        <w:t>Publish your site.</w:t>
      </w:r>
    </w:p>
    <w:p w:rsidR="00AB0315" w:rsidRPr="00AB0315" w:rsidRDefault="00AB0315" w:rsidP="00AB0315"/>
    <w:p w:rsidR="002518F3" w:rsidRDefault="002518F3" w:rsidP="002518F3">
      <w:pPr>
        <w:pStyle w:val="Heading2"/>
        <w:spacing w:after="240"/>
      </w:pPr>
      <w:bookmarkStart w:id="90" w:name="_Toc316481896"/>
      <w:bookmarkStart w:id="91" w:name="_Toc318377047"/>
      <w:r>
        <w:lastRenderedPageBreak/>
        <w:t>Send</w:t>
      </w:r>
      <w:r w:rsidR="00BF703B">
        <w:t>ing a M</w:t>
      </w:r>
      <w:r>
        <w:t>essage to Twitter</w:t>
      </w:r>
      <w:bookmarkEnd w:id="90"/>
      <w:bookmarkEnd w:id="91"/>
    </w:p>
    <w:p w:rsidR="002518F3" w:rsidRDefault="002518F3" w:rsidP="002518F3">
      <w:pPr>
        <w:spacing w:before="0"/>
      </w:pPr>
      <w:r>
        <w:t>You can send a message to Twitter using Mobile SDK functions. You can add an image and (or) a link to the message.</w:t>
      </w:r>
    </w:p>
    <w:p w:rsidR="002518F3" w:rsidRDefault="002518F3" w:rsidP="002518F3">
      <w:pPr>
        <w:spacing w:before="0"/>
      </w:pPr>
    </w:p>
    <w:p w:rsidR="002518F3" w:rsidRPr="00E8147C" w:rsidRDefault="002518F3" w:rsidP="00A5566B">
      <w:pPr>
        <w:pStyle w:val="SitecoreCodeSample"/>
      </w:pPr>
      <w:r w:rsidRPr="00E8147C">
        <w:rPr>
          <w:color w:val="B51FA2"/>
        </w:rPr>
        <w:t>var</w:t>
      </w:r>
      <w:r w:rsidRPr="00E8147C">
        <w:t xml:space="preserve"> tweet_ = </w:t>
      </w:r>
      <w:r w:rsidRPr="00E8147C">
        <w:rPr>
          <w:color w:val="B51FA2"/>
        </w:rPr>
        <w:t>new</w:t>
      </w:r>
      <w:r w:rsidRPr="00E8147C">
        <w:t xml:space="preserve"> </w:t>
      </w:r>
      <w:r w:rsidRPr="00C02BE2">
        <w:t>scmobile</w:t>
      </w:r>
      <w:r w:rsidRPr="00E8147C">
        <w:t>.share.Tweet();</w:t>
      </w:r>
    </w:p>
    <w:p w:rsidR="002518F3" w:rsidRPr="00E8147C" w:rsidRDefault="002518F3" w:rsidP="00A5566B">
      <w:pPr>
        <w:pStyle w:val="SitecoreCodeSample"/>
      </w:pPr>
      <w:r w:rsidRPr="00E8147C">
        <w:t xml:space="preserve">tweet_.text = </w:t>
      </w:r>
      <w:r w:rsidRPr="00E8147C">
        <w:rPr>
          <w:color w:val="C92D25"/>
        </w:rPr>
        <w:t>"Test tweet!"</w:t>
      </w:r>
      <w:r w:rsidRPr="00E8147C">
        <w:t>;</w:t>
      </w:r>
    </w:p>
    <w:p w:rsidR="002518F3" w:rsidRDefault="002518F3" w:rsidP="00A5566B">
      <w:pPr>
        <w:pStyle w:val="SitecoreCodeSample"/>
      </w:pPr>
      <w:r>
        <w:t>tweet_.send(onSuccess, onError</w:t>
      </w:r>
      <w:r w:rsidRPr="00E8147C">
        <w:t>);</w:t>
      </w:r>
    </w:p>
    <w:p w:rsidR="00A5566B" w:rsidRDefault="00A5566B" w:rsidP="00A5566B"/>
    <w:p w:rsidR="00A5566B" w:rsidRDefault="00A5566B" w:rsidP="00A5566B">
      <w:pPr>
        <w:pStyle w:val="SitecoreNoteHeader"/>
      </w:pPr>
      <w:r>
        <w:t>Note</w:t>
      </w:r>
    </w:p>
    <w:p w:rsidR="00A5566B" w:rsidRPr="00E8147C" w:rsidRDefault="00A5566B" w:rsidP="00A5566B">
      <w:pPr>
        <w:pStyle w:val="SitecoreNoteBody"/>
      </w:pPr>
      <w:r>
        <w:t>While calling this function you will see a Twitter window with predefined message and links.</w:t>
      </w:r>
    </w:p>
    <w:p w:rsidR="002518F3" w:rsidRDefault="002518F3" w:rsidP="002518F3">
      <w:pPr>
        <w:spacing w:before="0"/>
        <w:rPr>
          <w:rFonts w:ascii="Menlo" w:eastAsia="Times New Roman" w:hAnsi="Menlo"/>
          <w:sz w:val="17"/>
          <w:szCs w:val="17"/>
        </w:rPr>
      </w:pPr>
    </w:p>
    <w:p w:rsidR="002518F3" w:rsidRDefault="002518F3" w:rsidP="002518F3">
      <w:pPr>
        <w:spacing w:before="0"/>
      </w:pPr>
      <w:r>
        <w:rPr>
          <w:noProof/>
        </w:rPr>
        <w:drawing>
          <wp:inline distT="0" distB="0" distL="0" distR="0" wp14:anchorId="30175A6F" wp14:editId="0AF51BCF">
            <wp:extent cx="4283676" cy="3345360"/>
            <wp:effectExtent l="171450" t="171450" r="384175" b="369570"/>
            <wp:docPr id="5" name="Рисунок 4" descr="-í-+-+-+-+-¦ -ì-¦-Ç-¦-+-¦ 2012-01-03 -¦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í-+-+-+-+-¦ -ì-¦-Ç-¦-+-¦ 2012-01-03 -¦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2169" cy="3344183"/>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spacing w:before="0"/>
        <w:ind w:firstLine="360"/>
      </w:pPr>
    </w:p>
    <w:p w:rsidR="002518F3" w:rsidRDefault="002518F3" w:rsidP="009D351C">
      <w:pPr>
        <w:spacing w:before="0" w:after="240"/>
      </w:pPr>
      <w:r>
        <w:t xml:space="preserve">You can edit this information, then click </w:t>
      </w:r>
      <w:r w:rsidRPr="009D351C">
        <w:rPr>
          <w:rStyle w:val="SitecoreKeys"/>
        </w:rPr>
        <w:t>Send</w:t>
      </w:r>
      <w:r>
        <w:t xml:space="preserve"> or </w:t>
      </w:r>
      <w:r w:rsidRPr="009D351C">
        <w:rPr>
          <w:rStyle w:val="SitecoreKeys"/>
        </w:rPr>
        <w:t>Cancel</w:t>
      </w:r>
      <w:r>
        <w:t>.</w:t>
      </w:r>
    </w:p>
    <w:p w:rsidR="002518F3" w:rsidRDefault="002518F3" w:rsidP="002518F3">
      <w:pPr>
        <w:spacing w:before="0" w:after="240"/>
      </w:pPr>
      <w:r>
        <w:t>Example:</w:t>
      </w:r>
    </w:p>
    <w:p w:rsidR="002518F3" w:rsidRPr="00E8147C" w:rsidRDefault="002518F3" w:rsidP="00A5566B">
      <w:pPr>
        <w:pStyle w:val="SitecoreCodeSample"/>
      </w:pPr>
      <w:r w:rsidRPr="00E8147C">
        <w:rPr>
          <w:color w:val="B51FA2"/>
        </w:rPr>
        <w:t>function</w:t>
      </w:r>
      <w:r w:rsidRPr="00E8147C">
        <w:t xml:space="preserve"> twitter() {</w:t>
      </w:r>
    </w:p>
    <w:p w:rsidR="002518F3" w:rsidRPr="00E8147C" w:rsidRDefault="002518F3" w:rsidP="00A5566B">
      <w:pPr>
        <w:pStyle w:val="SitecoreCodeSample"/>
      </w:pPr>
      <w:r w:rsidRPr="00E8147C">
        <w:t xml:space="preserve">    </w:t>
      </w:r>
      <w:r w:rsidRPr="00E8147C">
        <w:rPr>
          <w:color w:val="B51FA2"/>
        </w:rPr>
        <w:t>var</w:t>
      </w:r>
      <w:r w:rsidRPr="00E8147C">
        <w:t xml:space="preserve"> tweet_ = </w:t>
      </w:r>
      <w:r w:rsidRPr="00E8147C">
        <w:rPr>
          <w:color w:val="B51FA2"/>
        </w:rPr>
        <w:t>new</w:t>
      </w:r>
      <w:r w:rsidRPr="00E8147C">
        <w:t xml:space="preserve"> </w:t>
      </w:r>
      <w:r w:rsidRPr="00C02BE2">
        <w:t>scmobile</w:t>
      </w:r>
      <w:r w:rsidRPr="00E8147C">
        <w:t>.share.Tweet();</w:t>
      </w:r>
    </w:p>
    <w:p w:rsidR="002518F3" w:rsidRPr="00E8147C" w:rsidRDefault="002518F3" w:rsidP="00A5566B">
      <w:pPr>
        <w:pStyle w:val="SitecoreCodeSample"/>
      </w:pPr>
      <w:r w:rsidRPr="00E8147C">
        <w:t xml:space="preserve">    tweet_.text = </w:t>
      </w:r>
      <w:r w:rsidRPr="00E8147C">
        <w:rPr>
          <w:color w:val="C92D25"/>
        </w:rPr>
        <w:t>"Test tweet!"</w:t>
      </w:r>
      <w:r w:rsidRPr="00E8147C">
        <w:t>;</w:t>
      </w:r>
    </w:p>
    <w:p w:rsidR="002518F3" w:rsidRPr="00E8147C" w:rsidRDefault="002518F3" w:rsidP="00A5566B">
      <w:pPr>
        <w:pStyle w:val="SitecoreCodeSample"/>
      </w:pPr>
      <w:r w:rsidRPr="00E8147C">
        <w:t>    tweet_.urls.push(“</w:t>
      </w:r>
      <w:hyperlink r:id="rId62" w:history="1">
        <w:r w:rsidRPr="00E8147C">
          <w:rPr>
            <w:rStyle w:val="Hyperlink"/>
            <w:rFonts w:ascii="Menlo" w:eastAsia="Times New Roman" w:hAnsi="Menlo"/>
            <w:szCs w:val="20"/>
          </w:rPr>
          <w:t>www.sitecore.net</w:t>
        </w:r>
      </w:hyperlink>
      <w:r w:rsidRPr="00E8147C">
        <w:t>”);</w:t>
      </w:r>
    </w:p>
    <w:p w:rsidR="002518F3" w:rsidRPr="00E8147C" w:rsidRDefault="002518F3" w:rsidP="00A5566B">
      <w:pPr>
        <w:pStyle w:val="SitecoreCodeSample"/>
      </w:pPr>
      <w:r w:rsidRPr="00E8147C">
        <w:t>    tweet_.imageUrls.</w:t>
      </w:r>
      <w:r>
        <w:t>push(myImageUrl</w:t>
      </w:r>
      <w:r w:rsidRPr="00E8147C">
        <w:t>);</w:t>
      </w:r>
    </w:p>
    <w:p w:rsidR="002518F3" w:rsidRPr="00E8147C" w:rsidRDefault="002518F3" w:rsidP="00A5566B">
      <w:pPr>
        <w:pStyle w:val="SitecoreCodeSample"/>
        <w:rPr>
          <w:sz w:val="20"/>
        </w:rPr>
      </w:pPr>
      <w:r w:rsidRPr="00E8147C">
        <w:rPr>
          <w:sz w:val="20"/>
        </w:rPr>
        <w:t>    </w:t>
      </w:r>
    </w:p>
    <w:p w:rsidR="002518F3" w:rsidRPr="00E8147C" w:rsidRDefault="002518F3" w:rsidP="00A5566B">
      <w:pPr>
        <w:pStyle w:val="SitecoreCodeSample"/>
      </w:pPr>
      <w:r w:rsidRPr="00E8147C">
        <w:t xml:space="preserve">    </w:t>
      </w:r>
      <w:r w:rsidRPr="00E8147C">
        <w:rPr>
          <w:color w:val="B51FA2"/>
        </w:rPr>
        <w:t>function</w:t>
      </w:r>
      <w:r w:rsidRPr="00E8147C">
        <w:t xml:space="preserve"> onSuccess ()</w:t>
      </w:r>
    </w:p>
    <w:p w:rsidR="002518F3" w:rsidRPr="00E8147C" w:rsidRDefault="002518F3" w:rsidP="00A5566B">
      <w:pPr>
        <w:pStyle w:val="SitecoreCodeSample"/>
      </w:pPr>
      <w:r w:rsidRPr="00E8147C">
        <w:lastRenderedPageBreak/>
        <w:t>    {}</w:t>
      </w:r>
    </w:p>
    <w:p w:rsidR="002518F3" w:rsidRPr="00E8147C" w:rsidRDefault="002518F3" w:rsidP="00A5566B">
      <w:pPr>
        <w:pStyle w:val="SitecoreCodeSample"/>
      </w:pPr>
      <w:r w:rsidRPr="00E8147C">
        <w:t xml:space="preserve">    </w:t>
      </w:r>
      <w:r w:rsidRPr="00E8147C">
        <w:rPr>
          <w:color w:val="B51FA2"/>
        </w:rPr>
        <w:t>function</w:t>
      </w:r>
      <w:r>
        <w:t xml:space="preserve"> onError (error</w:t>
      </w:r>
      <w:r w:rsidRPr="00E8147C">
        <w:t>)</w:t>
      </w:r>
    </w:p>
    <w:p w:rsidR="002518F3" w:rsidRPr="00E8147C" w:rsidRDefault="002518F3" w:rsidP="00A5566B">
      <w:pPr>
        <w:pStyle w:val="SitecoreCodeSample"/>
      </w:pPr>
      <w:r w:rsidRPr="00E8147C">
        <w:t>    {</w:t>
      </w:r>
    </w:p>
    <w:p w:rsidR="002518F3" w:rsidRPr="00E8147C" w:rsidRDefault="002518F3" w:rsidP="00A5566B">
      <w:pPr>
        <w:pStyle w:val="SitecoreCodeSample"/>
      </w:pPr>
      <w:r w:rsidRPr="00E8147C">
        <w:t>       </w:t>
      </w:r>
      <w:r w:rsidRPr="00C02BE2">
        <w:t>scmobile</w:t>
      </w:r>
      <w:r>
        <w:t>.console.log(</w:t>
      </w:r>
      <w:r w:rsidRPr="00E8147C">
        <w:rPr>
          <w:color w:val="380AD7"/>
        </w:rPr>
        <w:t>'errorSend: '</w:t>
      </w:r>
      <w:r>
        <w:t xml:space="preserve"> + error</w:t>
      </w:r>
      <w:r w:rsidRPr="00E8147C">
        <w:t>);</w:t>
      </w:r>
    </w:p>
    <w:p w:rsidR="002518F3" w:rsidRPr="00E8147C" w:rsidRDefault="002518F3" w:rsidP="00A5566B">
      <w:pPr>
        <w:pStyle w:val="SitecoreCodeSample"/>
      </w:pPr>
      <w:r w:rsidRPr="00E8147C">
        <w:t>    }</w:t>
      </w:r>
    </w:p>
    <w:p w:rsidR="002518F3" w:rsidRPr="00E8147C" w:rsidRDefault="002518F3" w:rsidP="00A5566B">
      <w:pPr>
        <w:pStyle w:val="SitecoreCodeSample"/>
      </w:pPr>
      <w:r w:rsidRPr="00E8147C">
        <w:t>    tweet_.send(onSuccess, onError);</w:t>
      </w:r>
    </w:p>
    <w:p w:rsidR="002518F3" w:rsidRDefault="002518F3" w:rsidP="00A5566B">
      <w:pPr>
        <w:pStyle w:val="SitecoreCodeSample"/>
      </w:pPr>
      <w:r w:rsidRPr="00E8147C">
        <w:t>}</w:t>
      </w:r>
    </w:p>
    <w:p w:rsidR="002518F3" w:rsidRDefault="002518F3" w:rsidP="002518F3">
      <w:pPr>
        <w:spacing w:before="0"/>
        <w:rPr>
          <w:rFonts w:ascii="Menlo" w:eastAsia="Times New Roman" w:hAnsi="Menlo"/>
          <w:szCs w:val="20"/>
        </w:rPr>
      </w:pPr>
    </w:p>
    <w:p w:rsidR="002518F3" w:rsidRDefault="00A5566B" w:rsidP="00A5566B">
      <w:pPr>
        <w:pStyle w:val="Heading3"/>
      </w:pPr>
      <w:bookmarkStart w:id="92" w:name="_Toc316481897"/>
      <w:bookmarkStart w:id="93" w:name="_Toc318377048"/>
      <w:r>
        <w:t xml:space="preserve">The </w:t>
      </w:r>
      <w:r w:rsidRPr="00A5566B">
        <w:rPr>
          <w:rStyle w:val="Emphasis"/>
        </w:rPr>
        <w:t>Mobile Tweet This</w:t>
      </w:r>
      <w:r>
        <w:t xml:space="preserve"> Component for </w:t>
      </w:r>
      <w:r w:rsidR="002518F3">
        <w:t>Sitecore</w:t>
      </w:r>
      <w:bookmarkEnd w:id="92"/>
      <w:bookmarkEnd w:id="93"/>
    </w:p>
    <w:p w:rsidR="002518F3" w:rsidRPr="00B358A5" w:rsidRDefault="002518F3" w:rsidP="002518F3">
      <w:pPr>
        <w:rPr>
          <w:rFonts w:cs="Arial"/>
        </w:rPr>
      </w:pPr>
      <w:r w:rsidRPr="00B358A5">
        <w:rPr>
          <w:rFonts w:cs="Arial"/>
        </w:rPr>
        <w:t xml:space="preserve">You can use a Sitecore </w:t>
      </w:r>
      <w:r>
        <w:t>“Mobile Tweet This”</w:t>
      </w:r>
      <w:r w:rsidRPr="00B358A5">
        <w:rPr>
          <w:rFonts w:cs="Arial"/>
        </w:rPr>
        <w:t xml:space="preserve"> </w:t>
      </w:r>
      <w:r>
        <w:t>component</w:t>
      </w:r>
      <w:r w:rsidRPr="00B358A5" w:rsidDel="00EE23CC">
        <w:rPr>
          <w:rFonts w:cs="Arial"/>
        </w:rPr>
        <w:t xml:space="preserve"> </w:t>
      </w:r>
      <w:r w:rsidRPr="00B358A5">
        <w:rPr>
          <w:rFonts w:cs="Arial"/>
        </w:rPr>
        <w:t xml:space="preserve">instead of javascript function described above. </w:t>
      </w:r>
    </w:p>
    <w:p w:rsidR="002518F3" w:rsidRPr="00B358A5" w:rsidRDefault="002518F3" w:rsidP="002518F3">
      <w:pPr>
        <w:spacing w:after="240"/>
        <w:rPr>
          <w:rFonts w:cs="Arial"/>
        </w:rPr>
      </w:pPr>
      <w:r w:rsidRPr="00B358A5">
        <w:rPr>
          <w:rFonts w:cs="Arial"/>
        </w:rPr>
        <w:t>First of all you need to have installed “</w:t>
      </w:r>
      <w:r>
        <w:t>Mobile SDK Server Package</w:t>
      </w:r>
      <w:r w:rsidRPr="00B358A5">
        <w:rPr>
          <w:rFonts w:cs="Arial"/>
        </w:rPr>
        <w:t xml:space="preserve">” </w:t>
      </w:r>
      <w:r>
        <w:t>component</w:t>
      </w:r>
      <w:r w:rsidRPr="00B358A5" w:rsidDel="00EE23CC">
        <w:rPr>
          <w:rFonts w:cs="Arial"/>
        </w:rPr>
        <w:t xml:space="preserve"> </w:t>
      </w:r>
      <w:r w:rsidRPr="00B358A5">
        <w:rPr>
          <w:rFonts w:cs="Arial"/>
        </w:rPr>
        <w:t xml:space="preserve">(see </w:t>
      </w:r>
      <w:hyperlink w:anchor="_SCMobile_Renderings_Installation" w:history="1">
        <w:r w:rsidRPr="00786436">
          <w:rPr>
            <w:rStyle w:val="Hyperlink"/>
            <w:rFonts w:cs="Arial"/>
          </w:rPr>
          <w:t>Installation Section</w:t>
        </w:r>
      </w:hyperlink>
      <w:r w:rsidRPr="00B358A5">
        <w:rPr>
          <w:rFonts w:cs="Arial"/>
        </w:rPr>
        <w:t xml:space="preserve"> for details).</w:t>
      </w:r>
    </w:p>
    <w:p w:rsidR="002518F3" w:rsidRDefault="002518F3" w:rsidP="002518F3">
      <w:pPr>
        <w:suppressAutoHyphens/>
        <w:spacing w:before="0"/>
        <w:rPr>
          <w:rFonts w:cs="Arial"/>
        </w:rPr>
      </w:pPr>
      <w:r w:rsidRPr="00B358A5">
        <w:rPr>
          <w:rFonts w:eastAsia="Times New Roman" w:cs="Arial"/>
          <w:szCs w:val="20"/>
        </w:rPr>
        <w:t xml:space="preserve">To use </w:t>
      </w:r>
      <w:r w:rsidR="00A5566B">
        <w:t xml:space="preserve">the </w:t>
      </w:r>
      <w:r w:rsidRPr="00A5566B">
        <w:rPr>
          <w:rStyle w:val="Emphasis"/>
        </w:rPr>
        <w:t>Mobile Tweet This</w:t>
      </w:r>
      <w:r w:rsidRPr="00B358A5">
        <w:rPr>
          <w:rFonts w:cs="Arial"/>
        </w:rPr>
        <w:t xml:space="preserve"> </w:t>
      </w:r>
      <w:r>
        <w:t>component</w:t>
      </w:r>
      <w:r w:rsidRPr="00B358A5" w:rsidDel="00EE23CC">
        <w:rPr>
          <w:rFonts w:cs="Arial"/>
        </w:rPr>
        <w:t xml:space="preserve"> </w:t>
      </w:r>
      <w:r w:rsidRPr="00B358A5">
        <w:rPr>
          <w:rFonts w:cs="Arial"/>
        </w:rPr>
        <w:t>follow the next steps:</w:t>
      </w:r>
    </w:p>
    <w:p w:rsidR="002518F3" w:rsidRDefault="002518F3" w:rsidP="002518F3">
      <w:pPr>
        <w:suppressAutoHyphens/>
        <w:spacing w:before="0"/>
        <w:rPr>
          <w:rFonts w:cs="Arial"/>
        </w:rPr>
      </w:pPr>
    </w:p>
    <w:p w:rsidR="002518F3" w:rsidRPr="005A31A6" w:rsidRDefault="00A5566B" w:rsidP="006E047F">
      <w:pPr>
        <w:pStyle w:val="ListParagraph"/>
        <w:numPr>
          <w:ilvl w:val="0"/>
          <w:numId w:val="18"/>
        </w:numPr>
        <w:suppressAutoHyphens/>
        <w:spacing w:before="0" w:after="200"/>
        <w:rPr>
          <w:rFonts w:eastAsia="Times New Roman" w:cs="Arial"/>
          <w:szCs w:val="20"/>
        </w:rPr>
      </w:pPr>
      <w:r>
        <w:rPr>
          <w:rFonts w:eastAsia="Times New Roman" w:cs="Arial"/>
          <w:szCs w:val="20"/>
        </w:rPr>
        <w:t xml:space="preserve">Create a source Item with the </w:t>
      </w:r>
      <w:r w:rsidR="002518F3" w:rsidRPr="00A5566B">
        <w:rPr>
          <w:rStyle w:val="Emphasis"/>
        </w:rPr>
        <w:t>Mobile Tweet This</w:t>
      </w:r>
      <w:r w:rsidR="002518F3" w:rsidRPr="00A5566B">
        <w:t xml:space="preserve"> template for path:</w:t>
      </w:r>
      <w:r w:rsidR="002518F3" w:rsidRPr="005A31A6">
        <w:rPr>
          <w:rFonts w:cs="Arial"/>
          <w:color w:val="000000"/>
          <w:szCs w:val="20"/>
          <w:shd w:val="clear" w:color="auto" w:fill="F0F1F2"/>
        </w:rPr>
        <w:t xml:space="preserve"> </w:t>
      </w:r>
      <w:r w:rsidR="002518F3" w:rsidRPr="00A5566B">
        <w:rPr>
          <w:rStyle w:val="SitecoreCodeChar"/>
        </w:rPr>
        <w:t>/sitecore/templates/SCMobile/Mobile Tweet This</w:t>
      </w:r>
      <w:r w:rsidR="002518F3" w:rsidRPr="005A31A6">
        <w:rPr>
          <w:rFonts w:cs="Arial"/>
          <w:color w:val="000000"/>
          <w:szCs w:val="20"/>
          <w:shd w:val="clear" w:color="auto" w:fill="F0F1F2"/>
        </w:rPr>
        <w:t>;</w:t>
      </w:r>
    </w:p>
    <w:p w:rsidR="002518F3" w:rsidRPr="00C94D17" w:rsidRDefault="002518F3" w:rsidP="002518F3">
      <w:pPr>
        <w:pStyle w:val="ListParagraph"/>
        <w:suppressAutoHyphens/>
        <w:spacing w:before="0" w:after="200"/>
        <w:rPr>
          <w:rFonts w:eastAsia="Times New Roman" w:cs="Arial"/>
          <w:szCs w:val="20"/>
        </w:rPr>
      </w:pPr>
    </w:p>
    <w:p w:rsidR="002518F3" w:rsidRDefault="002518F3" w:rsidP="002518F3">
      <w:pPr>
        <w:pStyle w:val="ListParagraph"/>
        <w:suppressAutoHyphens/>
        <w:spacing w:after="200"/>
        <w:rPr>
          <w:rFonts w:eastAsia="Times New Roman" w:cs="Arial"/>
          <w:szCs w:val="20"/>
        </w:rPr>
      </w:pPr>
      <w:r>
        <w:rPr>
          <w:rFonts w:eastAsia="Times New Roman" w:cs="Arial"/>
          <w:noProof/>
          <w:szCs w:val="20"/>
        </w:rPr>
        <w:drawing>
          <wp:inline distT="0" distB="0" distL="0" distR="0" wp14:anchorId="7838929D" wp14:editId="2D5D76A4">
            <wp:extent cx="3860864" cy="3072713"/>
            <wp:effectExtent l="171450" t="171450" r="387350" b="3568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60965" cy="3072793"/>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pStyle w:val="ListParagraph"/>
        <w:suppressAutoHyphens/>
        <w:spacing w:after="200"/>
        <w:rPr>
          <w:rFonts w:eastAsia="Times New Roman" w:cs="Arial"/>
          <w:szCs w:val="20"/>
        </w:rPr>
      </w:pPr>
    </w:p>
    <w:p w:rsidR="002518F3" w:rsidRDefault="002518F3" w:rsidP="002518F3">
      <w:pPr>
        <w:pStyle w:val="ListParagraph"/>
        <w:suppressAutoHyphens/>
        <w:spacing w:after="200"/>
        <w:rPr>
          <w:rFonts w:eastAsia="Times New Roman" w:cs="Arial"/>
          <w:szCs w:val="20"/>
        </w:rPr>
      </w:pPr>
      <w:r>
        <w:rPr>
          <w:rFonts w:eastAsia="Times New Roman" w:cs="Arial"/>
          <w:szCs w:val="20"/>
        </w:rPr>
        <w:t>You can set the following fields:</w:t>
      </w:r>
    </w:p>
    <w:p w:rsidR="002518F3" w:rsidRDefault="002518F3" w:rsidP="002518F3">
      <w:pPr>
        <w:pStyle w:val="ListParagraph"/>
        <w:suppressAutoHyphens/>
        <w:spacing w:after="200"/>
        <w:rPr>
          <w:rFonts w:eastAsia="Times New Roman" w:cs="Arial"/>
          <w:szCs w:val="20"/>
        </w:rPr>
      </w:pPr>
    </w:p>
    <w:p w:rsidR="002518F3" w:rsidRPr="00FC2A3F" w:rsidRDefault="002518F3" w:rsidP="006E047F">
      <w:pPr>
        <w:pStyle w:val="ListParagraph"/>
        <w:numPr>
          <w:ilvl w:val="2"/>
          <w:numId w:val="16"/>
        </w:numPr>
        <w:suppressAutoHyphens/>
        <w:spacing w:after="200"/>
        <w:rPr>
          <w:rFonts w:eastAsia="Times New Roman" w:cs="Arial"/>
          <w:szCs w:val="20"/>
        </w:rPr>
      </w:pPr>
      <w:r w:rsidRPr="002D0596">
        <w:rPr>
          <w:rFonts w:cs="Arial"/>
          <w:bCs/>
          <w:color w:val="333333"/>
          <w:szCs w:val="20"/>
        </w:rPr>
        <w:t>Text (Single-Line Text)</w:t>
      </w:r>
    </w:p>
    <w:p w:rsidR="002518F3" w:rsidRPr="005A31A6" w:rsidRDefault="002518F3" w:rsidP="006E047F">
      <w:pPr>
        <w:pStyle w:val="ListParagraph"/>
        <w:numPr>
          <w:ilvl w:val="2"/>
          <w:numId w:val="16"/>
        </w:numPr>
        <w:suppressAutoHyphens/>
        <w:spacing w:after="200"/>
        <w:rPr>
          <w:rFonts w:eastAsia="Times New Roman" w:cs="Arial"/>
          <w:szCs w:val="20"/>
        </w:rPr>
      </w:pPr>
      <w:r w:rsidRPr="002D0596">
        <w:rPr>
          <w:rFonts w:cs="Arial"/>
          <w:bCs/>
          <w:color w:val="333333"/>
          <w:szCs w:val="20"/>
        </w:rPr>
        <w:t>Urls (Multi-Line Text)</w:t>
      </w:r>
    </w:p>
    <w:p w:rsidR="002518F3" w:rsidRPr="00FC2A3F" w:rsidRDefault="002518F3" w:rsidP="002518F3">
      <w:pPr>
        <w:pStyle w:val="ListParagraph"/>
        <w:suppressAutoHyphens/>
        <w:spacing w:after="200"/>
        <w:ind w:left="1080"/>
        <w:rPr>
          <w:rFonts w:eastAsia="Times New Roman" w:cs="Arial"/>
          <w:szCs w:val="20"/>
        </w:rPr>
      </w:pPr>
      <w:r w:rsidRPr="002D0596">
        <w:rPr>
          <w:rFonts w:cs="Arial"/>
          <w:bCs/>
          <w:color w:val="333333"/>
          <w:szCs w:val="20"/>
        </w:rPr>
        <w:t xml:space="preserve">Urls </w:t>
      </w:r>
      <w:r w:rsidRPr="003540B8">
        <w:rPr>
          <w:rFonts w:cs="Arial"/>
          <w:bCs/>
          <w:color w:val="333333"/>
          <w:szCs w:val="20"/>
        </w:rPr>
        <w:t>separation is a next</w:t>
      </w:r>
      <w:r w:rsidRPr="002D0596">
        <w:rPr>
          <w:rFonts w:cs="Arial"/>
          <w:bCs/>
          <w:color w:val="333333"/>
          <w:szCs w:val="20"/>
        </w:rPr>
        <w:t xml:space="preserve"> line.</w:t>
      </w:r>
    </w:p>
    <w:p w:rsidR="002518F3" w:rsidRPr="00FC2A3F" w:rsidRDefault="002518F3" w:rsidP="006E047F">
      <w:pPr>
        <w:pStyle w:val="ListParagraph"/>
        <w:numPr>
          <w:ilvl w:val="2"/>
          <w:numId w:val="16"/>
        </w:numPr>
        <w:suppressAutoHyphens/>
        <w:spacing w:after="200"/>
        <w:rPr>
          <w:rFonts w:eastAsia="Times New Roman" w:cs="Arial"/>
          <w:szCs w:val="20"/>
        </w:rPr>
      </w:pPr>
      <w:r w:rsidRPr="002D0596">
        <w:rPr>
          <w:rFonts w:cs="Arial"/>
          <w:bCs/>
          <w:color w:val="333333"/>
          <w:szCs w:val="20"/>
        </w:rPr>
        <w:t>Icon (Image)</w:t>
      </w:r>
    </w:p>
    <w:p w:rsidR="002518F3" w:rsidRDefault="002518F3" w:rsidP="006E047F">
      <w:pPr>
        <w:pStyle w:val="ListParagraph"/>
        <w:numPr>
          <w:ilvl w:val="2"/>
          <w:numId w:val="16"/>
        </w:numPr>
        <w:suppressAutoHyphens/>
        <w:spacing w:after="200"/>
        <w:rPr>
          <w:rFonts w:cs="Arial"/>
          <w:bCs/>
          <w:color w:val="333333"/>
          <w:szCs w:val="20"/>
          <w:shd w:val="clear" w:color="auto" w:fill="F0F1F2"/>
        </w:rPr>
      </w:pPr>
      <w:r w:rsidRPr="002D0596">
        <w:rPr>
          <w:rFonts w:cs="Arial"/>
          <w:bCs/>
          <w:color w:val="333333"/>
          <w:szCs w:val="20"/>
        </w:rPr>
        <w:t>Get Image (Droplist)</w:t>
      </w:r>
    </w:p>
    <w:p w:rsidR="002518F3" w:rsidRDefault="002518F3" w:rsidP="002518F3">
      <w:pPr>
        <w:pStyle w:val="ListParagraph"/>
        <w:suppressAutoHyphens/>
        <w:spacing w:after="200"/>
        <w:ind w:left="1080"/>
        <w:rPr>
          <w:rFonts w:cs="Arial"/>
          <w:bCs/>
          <w:color w:val="333333"/>
          <w:szCs w:val="20"/>
          <w:shd w:val="clear" w:color="auto" w:fill="F0F1F2"/>
        </w:rPr>
      </w:pPr>
      <w:r w:rsidRPr="002D0596">
        <w:rPr>
          <w:rFonts w:cs="Arial"/>
          <w:bCs/>
          <w:color w:val="333333"/>
          <w:szCs w:val="20"/>
        </w:rPr>
        <w:t>You can choose a following ways to get image from a device:</w:t>
      </w:r>
    </w:p>
    <w:p w:rsidR="002518F3" w:rsidRDefault="002518F3" w:rsidP="006E047F">
      <w:pPr>
        <w:pStyle w:val="ListParagraph"/>
        <w:numPr>
          <w:ilvl w:val="0"/>
          <w:numId w:val="19"/>
        </w:numPr>
        <w:suppressAutoHyphens/>
        <w:spacing w:after="200"/>
        <w:rPr>
          <w:rFonts w:cs="Arial"/>
          <w:bCs/>
          <w:color w:val="333333"/>
          <w:szCs w:val="20"/>
          <w:shd w:val="clear" w:color="auto" w:fill="F0F1F2"/>
        </w:rPr>
      </w:pPr>
      <w:r w:rsidRPr="003540B8">
        <w:rPr>
          <w:rFonts w:cs="Arial"/>
          <w:bCs/>
          <w:color w:val="333333"/>
          <w:szCs w:val="20"/>
        </w:rPr>
        <w:t>none – tweet message without image;</w:t>
      </w:r>
    </w:p>
    <w:p w:rsidR="002518F3" w:rsidRPr="003540B8" w:rsidRDefault="002518F3" w:rsidP="006E047F">
      <w:pPr>
        <w:pStyle w:val="ListParagraph"/>
        <w:numPr>
          <w:ilvl w:val="0"/>
          <w:numId w:val="19"/>
        </w:numPr>
        <w:suppressAutoHyphens/>
        <w:spacing w:after="200"/>
        <w:rPr>
          <w:rFonts w:cs="Arial"/>
          <w:bCs/>
          <w:color w:val="333333"/>
          <w:szCs w:val="20"/>
          <w:shd w:val="clear" w:color="auto" w:fill="F0F1F2"/>
        </w:rPr>
      </w:pPr>
      <w:r w:rsidRPr="003540B8">
        <w:rPr>
          <w:rFonts w:cs="Arial"/>
          <w:bCs/>
          <w:color w:val="333333"/>
          <w:szCs w:val="20"/>
        </w:rPr>
        <w:lastRenderedPageBreak/>
        <w:t xml:space="preserve">Photo Album – </w:t>
      </w:r>
      <w:r>
        <w:rPr>
          <w:rFonts w:cs="Arial"/>
          <w:bCs/>
          <w:color w:val="333333"/>
          <w:szCs w:val="20"/>
        </w:rPr>
        <w:t>opens</w:t>
      </w:r>
      <w:r w:rsidRPr="003540B8">
        <w:rPr>
          <w:rFonts w:cs="Arial"/>
          <w:bCs/>
          <w:color w:val="333333"/>
          <w:szCs w:val="20"/>
        </w:rPr>
        <w:t xml:space="preserve"> a camera </w:t>
      </w:r>
      <w:r>
        <w:rPr>
          <w:rFonts w:cs="Arial"/>
          <w:bCs/>
          <w:color w:val="333333"/>
          <w:szCs w:val="20"/>
        </w:rPr>
        <w:t>Photo Album</w:t>
      </w:r>
      <w:r w:rsidRPr="003540B8">
        <w:rPr>
          <w:rFonts w:cs="Arial"/>
          <w:bCs/>
          <w:color w:val="333333"/>
          <w:szCs w:val="20"/>
        </w:rPr>
        <w:t xml:space="preserve"> window to choose a photo;</w:t>
      </w:r>
    </w:p>
    <w:p w:rsidR="002518F3" w:rsidRDefault="002518F3" w:rsidP="006E047F">
      <w:pPr>
        <w:pStyle w:val="ListParagraph"/>
        <w:numPr>
          <w:ilvl w:val="0"/>
          <w:numId w:val="19"/>
        </w:numPr>
        <w:suppressAutoHyphens/>
        <w:spacing w:after="200"/>
        <w:rPr>
          <w:rFonts w:cs="Arial"/>
          <w:bCs/>
          <w:color w:val="333333"/>
          <w:szCs w:val="20"/>
          <w:shd w:val="clear" w:color="auto" w:fill="F0F1F2"/>
        </w:rPr>
      </w:pPr>
      <w:r w:rsidRPr="003540B8">
        <w:rPr>
          <w:rFonts w:cs="Arial"/>
          <w:bCs/>
          <w:color w:val="333333"/>
          <w:szCs w:val="20"/>
        </w:rPr>
        <w:t>Photo Library –</w:t>
      </w:r>
      <w:r>
        <w:rPr>
          <w:rFonts w:cs="Arial"/>
          <w:bCs/>
          <w:color w:val="333333"/>
          <w:szCs w:val="20"/>
        </w:rPr>
        <w:t xml:space="preserve"> opens</w:t>
      </w:r>
      <w:r w:rsidRPr="003540B8">
        <w:rPr>
          <w:rFonts w:cs="Arial"/>
          <w:bCs/>
          <w:color w:val="333333"/>
          <w:szCs w:val="20"/>
        </w:rPr>
        <w:t xml:space="preserve"> a camera </w:t>
      </w:r>
      <w:r>
        <w:rPr>
          <w:rFonts w:cs="Arial"/>
          <w:bCs/>
          <w:color w:val="333333"/>
          <w:szCs w:val="20"/>
        </w:rPr>
        <w:t>Photo Library</w:t>
      </w:r>
      <w:r w:rsidRPr="003540B8">
        <w:rPr>
          <w:rFonts w:cs="Arial"/>
          <w:bCs/>
          <w:color w:val="333333"/>
          <w:szCs w:val="20"/>
        </w:rPr>
        <w:t xml:space="preserve"> window to choose a photo</w:t>
      </w:r>
      <w:r>
        <w:rPr>
          <w:rFonts w:cs="Arial"/>
          <w:bCs/>
          <w:color w:val="333333"/>
          <w:szCs w:val="20"/>
        </w:rPr>
        <w:t xml:space="preserve"> from some album</w:t>
      </w:r>
      <w:r w:rsidRPr="003540B8">
        <w:rPr>
          <w:rFonts w:cs="Arial"/>
          <w:bCs/>
          <w:color w:val="333333"/>
          <w:szCs w:val="20"/>
        </w:rPr>
        <w:t>;</w:t>
      </w:r>
    </w:p>
    <w:p w:rsidR="002518F3" w:rsidRPr="0036744B" w:rsidRDefault="002518F3" w:rsidP="002518F3">
      <w:pPr>
        <w:suppressAutoHyphens/>
        <w:spacing w:after="200"/>
        <w:ind w:left="720"/>
        <w:rPr>
          <w:rFonts w:cs="Arial"/>
          <w:bCs/>
          <w:color w:val="333333"/>
          <w:szCs w:val="20"/>
          <w:shd w:val="clear" w:color="auto" w:fill="F0F1F2"/>
        </w:rPr>
      </w:pPr>
      <w:r>
        <w:rPr>
          <w:rFonts w:cs="Arial"/>
          <w:bCs/>
          <w:noProof/>
          <w:color w:val="333333"/>
          <w:szCs w:val="20"/>
          <w:shd w:val="clear" w:color="auto" w:fill="F0F1F2"/>
        </w:rPr>
        <w:drawing>
          <wp:inline distT="0" distB="0" distL="0" distR="0" wp14:anchorId="759D30BD" wp14:editId="2A63C796">
            <wp:extent cx="3739978" cy="733454"/>
            <wp:effectExtent l="171450" t="171450" r="375285" b="3524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40116" cy="733481"/>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Pr="00786436" w:rsidRDefault="002518F3" w:rsidP="006E047F">
      <w:pPr>
        <w:pStyle w:val="ListParagraph"/>
        <w:numPr>
          <w:ilvl w:val="0"/>
          <w:numId w:val="18"/>
        </w:numPr>
        <w:suppressAutoHyphens/>
        <w:spacing w:after="200"/>
        <w:rPr>
          <w:rFonts w:eastAsia="Times New Roman" w:cs="Arial"/>
          <w:szCs w:val="20"/>
        </w:rPr>
      </w:pPr>
      <w:r>
        <w:rPr>
          <w:rFonts w:eastAsia="Times New Roman" w:cs="Arial"/>
          <w:szCs w:val="20"/>
        </w:rPr>
        <w:t>Add a “</w:t>
      </w:r>
      <w:r>
        <w:t>Mobile Tweet This</w:t>
      </w:r>
      <w:r w:rsidRPr="002D0596">
        <w:rPr>
          <w:rFonts w:cs="Arial"/>
          <w:color w:val="000000"/>
          <w:szCs w:val="20"/>
        </w:rPr>
        <w:t xml:space="preserve">” </w:t>
      </w:r>
      <w:r>
        <w:t>component</w:t>
      </w:r>
      <w:r w:rsidRPr="00B358A5" w:rsidDel="00EE23CC">
        <w:rPr>
          <w:rFonts w:cs="Arial"/>
        </w:rPr>
        <w:t xml:space="preserve"> </w:t>
      </w:r>
      <w:r w:rsidRPr="002D0596">
        <w:rPr>
          <w:rFonts w:cs="Arial"/>
          <w:color w:val="000000"/>
          <w:szCs w:val="20"/>
        </w:rPr>
        <w:t>to the presentation you need:</w:t>
      </w:r>
    </w:p>
    <w:p w:rsidR="002518F3" w:rsidRDefault="002518F3" w:rsidP="002518F3">
      <w:pPr>
        <w:pStyle w:val="ListParagraph"/>
        <w:suppressAutoHyphens/>
        <w:spacing w:after="200"/>
        <w:rPr>
          <w:rFonts w:eastAsia="Times New Roman" w:cs="Arial"/>
          <w:szCs w:val="20"/>
        </w:rPr>
      </w:pPr>
      <w:r>
        <w:rPr>
          <w:rFonts w:eastAsia="Times New Roman" w:cs="Arial"/>
          <w:noProof/>
          <w:szCs w:val="20"/>
        </w:rPr>
        <w:drawing>
          <wp:inline distT="0" distB="0" distL="0" distR="0" wp14:anchorId="50EC81F5" wp14:editId="1C428440">
            <wp:extent cx="3441600" cy="2271600"/>
            <wp:effectExtent l="171450" t="171450" r="387985" b="3575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41600" cy="227160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pStyle w:val="ListParagraph"/>
        <w:suppressAutoHyphens/>
        <w:spacing w:after="200"/>
        <w:rPr>
          <w:rFonts w:eastAsia="Times New Roman" w:cs="Arial"/>
          <w:szCs w:val="20"/>
        </w:rPr>
      </w:pPr>
    </w:p>
    <w:p w:rsidR="002518F3" w:rsidRPr="00FC2A3F" w:rsidRDefault="002518F3" w:rsidP="006E047F">
      <w:pPr>
        <w:pStyle w:val="ListParagraph"/>
        <w:numPr>
          <w:ilvl w:val="0"/>
          <w:numId w:val="18"/>
        </w:numPr>
        <w:suppressAutoHyphens/>
        <w:rPr>
          <w:rFonts w:eastAsia="Times New Roman" w:cs="Arial"/>
          <w:szCs w:val="20"/>
        </w:rPr>
      </w:pPr>
      <w:r>
        <w:rPr>
          <w:rFonts w:eastAsia="Times New Roman" w:cs="Arial"/>
          <w:szCs w:val="20"/>
        </w:rPr>
        <w:t>Set the create</w:t>
      </w:r>
      <w:r w:rsidR="00447DFA">
        <w:rPr>
          <w:rFonts w:eastAsia="Times New Roman" w:cs="Arial"/>
          <w:szCs w:val="20"/>
        </w:rPr>
        <w:t xml:space="preserve">d item as a Data source to the </w:t>
      </w:r>
      <w:r w:rsidRPr="00447DFA">
        <w:rPr>
          <w:rStyle w:val="Emphasis"/>
        </w:rPr>
        <w:t>Mobile Tweet This</w:t>
      </w:r>
      <w:r w:rsidRPr="002D0596">
        <w:rPr>
          <w:rFonts w:cs="Arial"/>
          <w:color w:val="000000"/>
          <w:szCs w:val="20"/>
        </w:rPr>
        <w:t xml:space="preserve"> </w:t>
      </w:r>
      <w:r>
        <w:t>component</w:t>
      </w:r>
      <w:r w:rsidRPr="002D0596">
        <w:rPr>
          <w:rFonts w:cs="Arial"/>
          <w:color w:val="000000"/>
          <w:szCs w:val="20"/>
        </w:rPr>
        <w:t>:</w:t>
      </w:r>
    </w:p>
    <w:p w:rsidR="002518F3" w:rsidRDefault="002518F3" w:rsidP="002518F3">
      <w:pPr>
        <w:suppressAutoHyphens/>
        <w:spacing w:before="0" w:after="200"/>
        <w:ind w:left="720"/>
        <w:rPr>
          <w:szCs w:val="20"/>
        </w:rPr>
      </w:pPr>
      <w:r>
        <w:rPr>
          <w:noProof/>
          <w:szCs w:val="20"/>
        </w:rPr>
        <w:lastRenderedPageBreak/>
        <w:drawing>
          <wp:inline distT="0" distB="0" distL="0" distR="0" wp14:anchorId="3ED84279" wp14:editId="097AF0C8">
            <wp:extent cx="3445566" cy="3122141"/>
            <wp:effectExtent l="171450" t="171450" r="383540" b="3644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45626" cy="3122196"/>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6E047F">
      <w:pPr>
        <w:pStyle w:val="ListParagraph"/>
        <w:numPr>
          <w:ilvl w:val="0"/>
          <w:numId w:val="18"/>
        </w:numPr>
        <w:suppressAutoHyphens/>
        <w:spacing w:before="0" w:after="200"/>
        <w:rPr>
          <w:szCs w:val="20"/>
        </w:rPr>
      </w:pPr>
      <w:r>
        <w:rPr>
          <w:szCs w:val="20"/>
        </w:rPr>
        <w:t>Publish your site</w:t>
      </w:r>
    </w:p>
    <w:p w:rsidR="002518F3" w:rsidRPr="00CB4B49" w:rsidRDefault="002518F3" w:rsidP="002518F3">
      <w:pPr>
        <w:suppressAutoHyphens/>
        <w:spacing w:before="0"/>
        <w:rPr>
          <w:szCs w:val="20"/>
        </w:rPr>
      </w:pPr>
      <w:r>
        <w:rPr>
          <w:szCs w:val="20"/>
        </w:rPr>
        <w:t>After running your application on iOS device and clicking “Tweet” button you will see a native Twitter window a predefined message, links (and snapshot if “</w:t>
      </w:r>
      <w:r w:rsidRPr="002D0596">
        <w:rPr>
          <w:rFonts w:cs="Arial"/>
          <w:bCs/>
          <w:color w:val="333333"/>
          <w:szCs w:val="20"/>
        </w:rPr>
        <w:t>Get Image” field is not empty</w:t>
      </w:r>
      <w:r>
        <w:rPr>
          <w:szCs w:val="20"/>
        </w:rPr>
        <w:t>)</w:t>
      </w:r>
      <w:r w:rsidRPr="002D0596">
        <w:rPr>
          <w:rFonts w:cs="Arial"/>
          <w:color w:val="000000"/>
          <w:szCs w:val="20"/>
        </w:rPr>
        <w:t>.</w:t>
      </w:r>
    </w:p>
    <w:p w:rsidR="002518F3" w:rsidRDefault="002518F3" w:rsidP="002518F3">
      <w:pPr>
        <w:ind w:left="1162" w:hanging="357"/>
        <w:rPr>
          <w:rFonts w:eastAsiaTheme="majorEastAsia" w:cstheme="majorBidi"/>
          <w:b/>
          <w:bCs/>
          <w:sz w:val="28"/>
          <w:szCs w:val="26"/>
        </w:rPr>
      </w:pPr>
      <w:bookmarkStart w:id="94" w:name="_Send_a_message_1"/>
      <w:bookmarkStart w:id="95" w:name="_Toc316481898"/>
      <w:bookmarkEnd w:id="94"/>
      <w:r>
        <w:br w:type="page"/>
      </w:r>
    </w:p>
    <w:p w:rsidR="00AB0315" w:rsidRDefault="00AB0315">
      <w:pPr>
        <w:pStyle w:val="Heading3"/>
      </w:pPr>
      <w:bookmarkStart w:id="96" w:name="_Toc318377049"/>
      <w:r>
        <w:lastRenderedPageBreak/>
        <w:t>The Mobile Tweet this Component for Sitecore in the Page Editor</w:t>
      </w:r>
    </w:p>
    <w:p w:rsidR="00AB0315" w:rsidRDefault="00AB0315" w:rsidP="00AB0315">
      <w:pPr>
        <w:suppressAutoHyphens/>
        <w:spacing w:before="0" w:after="200"/>
        <w:ind w:left="360"/>
      </w:pPr>
      <w:r>
        <w:t xml:space="preserve">You can add </w:t>
      </w:r>
      <w:r w:rsidRPr="00F41274">
        <w:rPr>
          <w:i/>
        </w:rPr>
        <w:t xml:space="preserve">Mobile </w:t>
      </w:r>
      <w:r>
        <w:rPr>
          <w:i/>
        </w:rPr>
        <w:t>Tweet This</w:t>
      </w:r>
      <w:r>
        <w:t xml:space="preserve"> component easy from Sitecore Page Editor. </w:t>
      </w:r>
    </w:p>
    <w:p w:rsidR="00AB0315" w:rsidRDefault="00AB0315" w:rsidP="00AB0315">
      <w:pPr>
        <w:suppressAutoHyphens/>
        <w:spacing w:before="0" w:after="200"/>
        <w:ind w:left="360"/>
        <w:rPr>
          <w:rFonts w:cs="Arial"/>
        </w:rPr>
      </w:pPr>
      <w:r>
        <w:rPr>
          <w:rFonts w:eastAsia="Times New Roman" w:cs="Arial"/>
          <w:szCs w:val="20"/>
        </w:rPr>
        <w:t>F</w:t>
      </w:r>
      <w:r>
        <w:rPr>
          <w:rFonts w:cs="Arial"/>
        </w:rPr>
        <w:t>ollow</w:t>
      </w:r>
      <w:r w:rsidRPr="00B358A5">
        <w:rPr>
          <w:rFonts w:cs="Arial"/>
        </w:rPr>
        <w:t xml:space="preserve"> the next steps:</w:t>
      </w:r>
    </w:p>
    <w:p w:rsidR="00AB0315" w:rsidRDefault="00AB0315" w:rsidP="00AB0315">
      <w:pPr>
        <w:pStyle w:val="ListParagraph"/>
        <w:numPr>
          <w:ilvl w:val="0"/>
          <w:numId w:val="26"/>
        </w:numPr>
        <w:suppressAutoHyphens/>
        <w:spacing w:after="200"/>
      </w:pPr>
      <w:r>
        <w:t>Open a Page Editor.</w:t>
      </w:r>
    </w:p>
    <w:p w:rsidR="00AB0315" w:rsidRDefault="00AB0315" w:rsidP="00AB0315">
      <w:pPr>
        <w:pStyle w:val="ListParagraph"/>
        <w:suppressAutoHyphens/>
        <w:spacing w:after="200"/>
        <w:ind w:left="1080"/>
      </w:pPr>
    </w:p>
    <w:p w:rsidR="00AB0315" w:rsidRDefault="00AB0315" w:rsidP="00AB0315">
      <w:pPr>
        <w:pStyle w:val="ListParagraph"/>
        <w:numPr>
          <w:ilvl w:val="0"/>
          <w:numId w:val="26"/>
        </w:numPr>
        <w:suppressAutoHyphens/>
        <w:spacing w:after="200"/>
      </w:pPr>
      <w:r>
        <w:t>Select a placeholder you want to add a component. Open a placeholder settings:</w:t>
      </w:r>
    </w:p>
    <w:p w:rsidR="00AB0315" w:rsidRDefault="00AB0315" w:rsidP="00AB0315">
      <w:pPr>
        <w:pStyle w:val="ListParagraph"/>
        <w:suppressAutoHyphens/>
        <w:spacing w:after="200"/>
        <w:ind w:left="1080"/>
      </w:pPr>
      <w:r>
        <w:rPr>
          <w:noProof/>
        </w:rPr>
        <w:drawing>
          <wp:inline distT="0" distB="0" distL="0" distR="0" wp14:anchorId="49B9E635" wp14:editId="7BC15B1D">
            <wp:extent cx="3505200" cy="36598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5510" cy="3660165"/>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6"/>
        </w:numPr>
        <w:suppressAutoHyphens/>
        <w:spacing w:after="200"/>
      </w:pPr>
      <w:r>
        <w:t xml:space="preserve">Add a </w:t>
      </w:r>
      <w:r w:rsidRPr="00F41274">
        <w:rPr>
          <w:i/>
        </w:rPr>
        <w:t xml:space="preserve">Mobile </w:t>
      </w:r>
      <w:r>
        <w:rPr>
          <w:i/>
        </w:rPr>
        <w:t>Tweet This</w:t>
      </w:r>
      <w:r>
        <w:t xml:space="preserve"> component to the Available Controls:</w:t>
      </w:r>
    </w:p>
    <w:p w:rsidR="00AB0315" w:rsidRDefault="00AB0315" w:rsidP="00AB0315">
      <w:pPr>
        <w:pStyle w:val="ListParagraph"/>
        <w:suppressAutoHyphens/>
        <w:spacing w:after="200"/>
        <w:ind w:left="1080"/>
      </w:pPr>
      <w:r>
        <w:rPr>
          <w:noProof/>
        </w:rPr>
        <w:lastRenderedPageBreak/>
        <w:drawing>
          <wp:inline distT="0" distB="0" distL="0" distR="0" wp14:anchorId="0443D426" wp14:editId="392E6EE7">
            <wp:extent cx="4810125" cy="4092894"/>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10125" cy="4092894"/>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6"/>
        </w:numPr>
        <w:suppressAutoHyphens/>
        <w:spacing w:after="200"/>
      </w:pPr>
      <w:r>
        <w:t>Select placeholder and click Add Component to the placeholder</w:t>
      </w:r>
    </w:p>
    <w:p w:rsidR="00AB0315" w:rsidRDefault="00AB0315" w:rsidP="00AB0315">
      <w:pPr>
        <w:pStyle w:val="ListParagraph"/>
        <w:suppressAutoHyphens/>
        <w:spacing w:after="200"/>
        <w:ind w:left="1080"/>
      </w:pPr>
      <w:r>
        <w:rPr>
          <w:noProof/>
        </w:rPr>
        <w:drawing>
          <wp:inline distT="0" distB="0" distL="0" distR="0" wp14:anchorId="79B35327" wp14:editId="6F89E6A4">
            <wp:extent cx="4363035" cy="2914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7101" cy="2917366"/>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6"/>
        </w:numPr>
        <w:suppressAutoHyphens/>
        <w:spacing w:after="200"/>
      </w:pPr>
      <w:r>
        <w:t xml:space="preserve">You can choose </w:t>
      </w:r>
      <w:r w:rsidRPr="001F4392">
        <w:rPr>
          <w:i/>
        </w:rPr>
        <w:t xml:space="preserve">example </w:t>
      </w:r>
      <w:r>
        <w:rPr>
          <w:i/>
        </w:rPr>
        <w:t>tweet</w:t>
      </w:r>
      <w:r>
        <w:t xml:space="preserve"> or create a new datasource item as well</w:t>
      </w:r>
    </w:p>
    <w:p w:rsidR="00AB0315" w:rsidRDefault="00AB0315" w:rsidP="00AB0315">
      <w:pPr>
        <w:pStyle w:val="ListParagraph"/>
        <w:suppressAutoHyphens/>
        <w:spacing w:after="200"/>
        <w:ind w:left="1080"/>
      </w:pPr>
    </w:p>
    <w:p w:rsidR="00AB0315" w:rsidRDefault="00AB0315" w:rsidP="00AB0315">
      <w:pPr>
        <w:pStyle w:val="ListParagraph"/>
        <w:suppressAutoHyphens/>
        <w:spacing w:after="200"/>
        <w:ind w:left="1080"/>
      </w:pPr>
      <w:r>
        <w:rPr>
          <w:noProof/>
        </w:rPr>
        <w:lastRenderedPageBreak/>
        <w:drawing>
          <wp:inline distT="0" distB="0" distL="0" distR="0" wp14:anchorId="5F540C79" wp14:editId="366F6FB3">
            <wp:extent cx="4295775" cy="2704077"/>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5775" cy="2704077"/>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6"/>
        </w:numPr>
        <w:suppressAutoHyphens/>
        <w:spacing w:after="200"/>
      </w:pPr>
      <w:r>
        <w:t>You can click on component icon and edit datasource item fields simply from a Page Editor:</w:t>
      </w:r>
    </w:p>
    <w:p w:rsidR="00AB0315" w:rsidRDefault="00AB0315" w:rsidP="00AB0315">
      <w:pPr>
        <w:pStyle w:val="ListParagraph"/>
        <w:suppressAutoHyphens/>
        <w:spacing w:after="200"/>
        <w:ind w:left="1080"/>
      </w:pPr>
      <w:r>
        <w:rPr>
          <w:noProof/>
        </w:rPr>
        <w:drawing>
          <wp:inline distT="0" distB="0" distL="0" distR="0" wp14:anchorId="1F7A6EF5" wp14:editId="36FF6C2B">
            <wp:extent cx="4295775" cy="3211323"/>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95775" cy="3211323"/>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6"/>
        </w:numPr>
        <w:suppressAutoHyphens/>
        <w:spacing w:after="200"/>
      </w:pPr>
      <w:r>
        <w:t>Publish your site.</w:t>
      </w:r>
    </w:p>
    <w:p w:rsidR="00AB0315" w:rsidRPr="00AB0315" w:rsidRDefault="00AB0315" w:rsidP="00AB0315"/>
    <w:p w:rsidR="002518F3" w:rsidRDefault="009949D2" w:rsidP="002518F3">
      <w:pPr>
        <w:pStyle w:val="Heading2"/>
        <w:spacing w:after="240"/>
      </w:pPr>
      <w:r>
        <w:lastRenderedPageBreak/>
        <w:t>Send a M</w:t>
      </w:r>
      <w:r w:rsidR="002518F3">
        <w:t>essage to Email</w:t>
      </w:r>
      <w:bookmarkEnd w:id="95"/>
      <w:bookmarkEnd w:id="96"/>
    </w:p>
    <w:p w:rsidR="002518F3" w:rsidRDefault="002518F3" w:rsidP="002518F3">
      <w:pPr>
        <w:spacing w:before="0"/>
      </w:pPr>
      <w:r>
        <w:t>You can send a message to email using Mobile SDK functions.</w:t>
      </w:r>
    </w:p>
    <w:p w:rsidR="002518F3" w:rsidRDefault="002518F3" w:rsidP="002518F3">
      <w:pPr>
        <w:spacing w:before="0"/>
      </w:pPr>
      <w:r>
        <w:t xml:space="preserve"> </w:t>
      </w:r>
    </w:p>
    <w:p w:rsidR="002518F3" w:rsidRDefault="002518F3" w:rsidP="002518F3">
      <w:pPr>
        <w:spacing w:before="0" w:after="240"/>
      </w:pPr>
      <w:r w:rsidRPr="00D53D97">
        <w:rPr>
          <w:u w:val="single"/>
        </w:rPr>
        <w:t>Example:</w:t>
      </w:r>
    </w:p>
    <w:p w:rsidR="002518F3" w:rsidRPr="00D4446E" w:rsidRDefault="002518F3" w:rsidP="00447DFA">
      <w:pPr>
        <w:pStyle w:val="SitecoreCodeSample"/>
      </w:pPr>
      <w:r w:rsidRPr="00D4446E">
        <w:rPr>
          <w:color w:val="B22798"/>
        </w:rPr>
        <w:t>var</w:t>
      </w:r>
      <w:r w:rsidRPr="00D4446E">
        <w:t xml:space="preserve"> email = </w:t>
      </w:r>
      <w:r w:rsidRPr="00D4446E">
        <w:rPr>
          <w:color w:val="B22798"/>
        </w:rPr>
        <w:t>new</w:t>
      </w:r>
      <w:r w:rsidRPr="00D4446E">
        <w:t xml:space="preserve"> scmobile.share.Email();</w:t>
      </w:r>
    </w:p>
    <w:p w:rsidR="002518F3" w:rsidRPr="00D4446E" w:rsidRDefault="002518F3" w:rsidP="00447DFA">
      <w:pPr>
        <w:pStyle w:val="SitecoreCodeSample"/>
      </w:pPr>
      <w:r>
        <w:t>email.toRecipients = [</w:t>
      </w:r>
      <w:r w:rsidRPr="00D4446E">
        <w:rPr>
          <w:color w:val="2226D3"/>
        </w:rPr>
        <w:t>'</w:t>
      </w:r>
      <w:hyperlink r:id="rId71" w:history="1">
        <w:r w:rsidRPr="00D4446E">
          <w:rPr>
            <w:rStyle w:val="Hyperlink"/>
            <w:rFonts w:ascii="Menlo" w:eastAsia="Times New Roman" w:hAnsi="Menlo"/>
            <w:szCs w:val="20"/>
          </w:rPr>
          <w:t>email1@site.com</w:t>
        </w:r>
      </w:hyperlink>
      <w:r w:rsidRPr="00D4446E">
        <w:rPr>
          <w:color w:val="2226D3"/>
        </w:rPr>
        <w:t>'</w:t>
      </w:r>
      <w:r w:rsidRPr="00D4446E">
        <w:t xml:space="preserve">, </w:t>
      </w:r>
      <w:r w:rsidRPr="00D4446E">
        <w:rPr>
          <w:color w:val="2226D3"/>
        </w:rPr>
        <w:t>'</w:t>
      </w:r>
      <w:hyperlink r:id="rId72" w:history="1">
        <w:r w:rsidRPr="00D4446E">
          <w:rPr>
            <w:rStyle w:val="Hyperlink"/>
            <w:rFonts w:ascii="Menlo" w:eastAsia="Times New Roman" w:hAnsi="Menlo"/>
            <w:szCs w:val="20"/>
          </w:rPr>
          <w:t>email2@site.com</w:t>
        </w:r>
      </w:hyperlink>
      <w:r w:rsidRPr="00D4446E">
        <w:rPr>
          <w:color w:val="2226D3"/>
        </w:rPr>
        <w:t>'</w:t>
      </w:r>
      <w:r w:rsidRPr="00D4446E">
        <w:t>];</w:t>
      </w:r>
    </w:p>
    <w:p w:rsidR="002518F3" w:rsidRPr="00D4446E" w:rsidRDefault="002518F3" w:rsidP="00447DFA">
      <w:pPr>
        <w:pStyle w:val="SitecoreCodeSample"/>
      </w:pPr>
      <w:r>
        <w:t>email.ccRecipients = [</w:t>
      </w:r>
      <w:r w:rsidRPr="00D4446E">
        <w:rPr>
          <w:color w:val="2226D3"/>
        </w:rPr>
        <w:t>'</w:t>
      </w:r>
      <w:hyperlink r:id="rId73" w:history="1">
        <w:r w:rsidRPr="00D4446E">
          <w:rPr>
            <w:rStyle w:val="Hyperlink"/>
            <w:rFonts w:ascii="Menlo" w:eastAsia="Times New Roman" w:hAnsi="Menlo"/>
            <w:szCs w:val="20"/>
          </w:rPr>
          <w:t>email1@site.com</w:t>
        </w:r>
      </w:hyperlink>
      <w:r w:rsidRPr="00D4446E">
        <w:rPr>
          <w:color w:val="2226D3"/>
        </w:rPr>
        <w:t>'</w:t>
      </w:r>
      <w:r w:rsidRPr="00D4446E">
        <w:t xml:space="preserve">, </w:t>
      </w:r>
      <w:r w:rsidRPr="00D4446E">
        <w:rPr>
          <w:color w:val="2226D3"/>
        </w:rPr>
        <w:t>'</w:t>
      </w:r>
      <w:hyperlink r:id="rId74" w:history="1">
        <w:r w:rsidRPr="00D4446E">
          <w:rPr>
            <w:rStyle w:val="Hyperlink"/>
            <w:rFonts w:ascii="Menlo" w:eastAsia="Times New Roman" w:hAnsi="Menlo"/>
            <w:szCs w:val="20"/>
          </w:rPr>
          <w:t>email2@site.com</w:t>
        </w:r>
      </w:hyperlink>
      <w:r w:rsidRPr="00D4446E">
        <w:rPr>
          <w:color w:val="2226D3"/>
        </w:rPr>
        <w:t>'</w:t>
      </w:r>
      <w:r w:rsidRPr="00D4446E">
        <w:t>];</w:t>
      </w:r>
    </w:p>
    <w:p w:rsidR="002518F3" w:rsidRPr="00D4446E" w:rsidRDefault="002518F3" w:rsidP="00447DFA">
      <w:pPr>
        <w:pStyle w:val="SitecoreCodeSample"/>
      </w:pPr>
      <w:r>
        <w:t>email.bccRecipients = [</w:t>
      </w:r>
      <w:r w:rsidRPr="00D4446E">
        <w:rPr>
          <w:color w:val="2226D3"/>
        </w:rPr>
        <w:t>'</w:t>
      </w:r>
      <w:hyperlink r:id="rId75" w:history="1">
        <w:r w:rsidRPr="00D4446E">
          <w:rPr>
            <w:rStyle w:val="Hyperlink"/>
            <w:rFonts w:ascii="Menlo" w:eastAsia="Times New Roman" w:hAnsi="Menlo"/>
            <w:szCs w:val="20"/>
          </w:rPr>
          <w:t>email1@site.com</w:t>
        </w:r>
      </w:hyperlink>
      <w:r w:rsidRPr="00D4446E">
        <w:rPr>
          <w:color w:val="2226D3"/>
        </w:rPr>
        <w:t>'</w:t>
      </w:r>
      <w:r w:rsidRPr="00D4446E">
        <w:t xml:space="preserve">, </w:t>
      </w:r>
      <w:r w:rsidRPr="00D4446E">
        <w:rPr>
          <w:color w:val="2226D3"/>
        </w:rPr>
        <w:t>'</w:t>
      </w:r>
      <w:hyperlink r:id="rId76" w:history="1">
        <w:r w:rsidRPr="00D4446E">
          <w:rPr>
            <w:rStyle w:val="Hyperlink"/>
            <w:rFonts w:ascii="Menlo" w:eastAsia="Times New Roman" w:hAnsi="Menlo"/>
            <w:szCs w:val="20"/>
          </w:rPr>
          <w:t>email2@site.com</w:t>
        </w:r>
      </w:hyperlink>
      <w:r w:rsidRPr="00D4446E">
        <w:rPr>
          <w:color w:val="2226D3"/>
        </w:rPr>
        <w:t>'</w:t>
      </w:r>
      <w:r w:rsidRPr="00D4446E">
        <w:t>];</w:t>
      </w:r>
    </w:p>
    <w:p w:rsidR="002518F3" w:rsidRPr="00D4446E" w:rsidRDefault="002518F3" w:rsidP="00447DFA">
      <w:pPr>
        <w:pStyle w:val="SitecoreCodeSample"/>
      </w:pPr>
      <w:r w:rsidRPr="00D4446E">
        <w:t xml:space="preserve">email.subject = </w:t>
      </w:r>
      <w:r w:rsidRPr="00D4446E">
        <w:rPr>
          <w:color w:val="2226D3"/>
        </w:rPr>
        <w:t>'HI'</w:t>
      </w:r>
      <w:r w:rsidRPr="00D4446E">
        <w:t>;</w:t>
      </w:r>
    </w:p>
    <w:p w:rsidR="002518F3" w:rsidRPr="00D4446E" w:rsidRDefault="002518F3" w:rsidP="00447DFA">
      <w:pPr>
        <w:pStyle w:val="SitecoreCodeSample"/>
      </w:pPr>
      <w:r w:rsidRPr="00D4446E">
        <w:t xml:space="preserve">email.messageBody = </w:t>
      </w:r>
      <w:r w:rsidRPr="00D4446E">
        <w:rPr>
          <w:color w:val="2226D3"/>
        </w:rPr>
        <w:t>'Email Body'</w:t>
      </w:r>
      <w:r w:rsidRPr="00D4446E">
        <w:t>;</w:t>
      </w:r>
    </w:p>
    <w:p w:rsidR="002518F3" w:rsidRPr="00D4446E" w:rsidRDefault="002518F3" w:rsidP="00447DFA">
      <w:pPr>
        <w:pStyle w:val="SitecoreCodeSample"/>
      </w:pPr>
    </w:p>
    <w:p w:rsidR="002518F3" w:rsidRPr="00D4446E" w:rsidRDefault="002518F3" w:rsidP="00447DFA">
      <w:pPr>
        <w:pStyle w:val="SitecoreCodeSample"/>
      </w:pPr>
      <w:r w:rsidRPr="00D4446E">
        <w:rPr>
          <w:color w:val="B22798"/>
        </w:rPr>
        <w:t>function</w:t>
      </w:r>
      <w:r w:rsidRPr="00D4446E">
        <w:t xml:space="preserve"> onSuccess(result)</w:t>
      </w:r>
    </w:p>
    <w:p w:rsidR="002518F3" w:rsidRPr="00D4446E" w:rsidRDefault="002518F3" w:rsidP="00447DFA">
      <w:pPr>
        <w:pStyle w:val="SitecoreCodeSample"/>
      </w:pPr>
      <w:r w:rsidRPr="00D4446E">
        <w:t>{</w:t>
      </w:r>
    </w:p>
    <w:p w:rsidR="002518F3" w:rsidRPr="00D4446E" w:rsidRDefault="002518F3" w:rsidP="00447DFA">
      <w:pPr>
        <w:pStyle w:val="SitecoreCodeSample"/>
      </w:pPr>
      <w:r w:rsidRPr="00D4446E">
        <w:t>  scmobile.console.log(</w:t>
      </w:r>
      <w:r w:rsidRPr="00D4446E">
        <w:rPr>
          <w:color w:val="2226D3"/>
        </w:rPr>
        <w:t>'onSuccess: '</w:t>
      </w:r>
      <w:r w:rsidRPr="00D4446E">
        <w:t xml:space="preserve"> + result.result);</w:t>
      </w:r>
    </w:p>
    <w:p w:rsidR="002518F3" w:rsidRPr="00D4446E" w:rsidRDefault="002518F3" w:rsidP="00447DFA">
      <w:pPr>
        <w:pStyle w:val="SitecoreCodeSample"/>
      </w:pPr>
      <w:r w:rsidRPr="00D4446E">
        <w:t>}</w:t>
      </w:r>
    </w:p>
    <w:p w:rsidR="002518F3" w:rsidRPr="00D4446E" w:rsidRDefault="002518F3" w:rsidP="00447DFA">
      <w:pPr>
        <w:pStyle w:val="SitecoreCodeSample"/>
      </w:pPr>
      <w:r w:rsidRPr="00D4446E">
        <w:rPr>
          <w:color w:val="B22798"/>
        </w:rPr>
        <w:t>function</w:t>
      </w:r>
      <w:r w:rsidRPr="00D4446E">
        <w:t xml:space="preserve"> onError(error)</w:t>
      </w:r>
    </w:p>
    <w:p w:rsidR="002518F3" w:rsidRPr="00D4446E" w:rsidRDefault="002518F3" w:rsidP="00447DFA">
      <w:pPr>
        <w:pStyle w:val="SitecoreCodeSample"/>
      </w:pPr>
      <w:r w:rsidRPr="00D4446E">
        <w:t>{</w:t>
      </w:r>
    </w:p>
    <w:p w:rsidR="002518F3" w:rsidRPr="00D4446E" w:rsidRDefault="002518F3" w:rsidP="00447DFA">
      <w:pPr>
        <w:pStyle w:val="SitecoreCodeSample"/>
      </w:pPr>
      <w:r w:rsidRPr="00D4446E">
        <w:t>  scmobile.console.log(</w:t>
      </w:r>
      <w:r w:rsidRPr="00D4446E">
        <w:rPr>
          <w:color w:val="2226D3"/>
        </w:rPr>
        <w:t>'onError: '</w:t>
      </w:r>
      <w:r w:rsidRPr="00D4446E">
        <w:t xml:space="preserve"> + error.error);</w:t>
      </w:r>
    </w:p>
    <w:p w:rsidR="002518F3" w:rsidRPr="00D4446E" w:rsidRDefault="002518F3" w:rsidP="00447DFA">
      <w:pPr>
        <w:pStyle w:val="SitecoreCodeSample"/>
      </w:pPr>
      <w:r w:rsidRPr="00D4446E">
        <w:t>}</w:t>
      </w:r>
    </w:p>
    <w:p w:rsidR="002518F3" w:rsidRPr="00D4446E" w:rsidRDefault="002518F3" w:rsidP="00447DFA">
      <w:pPr>
        <w:pStyle w:val="SitecoreCodeSample"/>
      </w:pPr>
    </w:p>
    <w:p w:rsidR="002518F3" w:rsidRPr="00D4446E" w:rsidRDefault="002518F3" w:rsidP="00447DFA">
      <w:pPr>
        <w:pStyle w:val="SitecoreCodeSample"/>
      </w:pPr>
      <w:r>
        <w:t>email.send(onSuccess, onError</w:t>
      </w:r>
      <w:r w:rsidRPr="00D4446E">
        <w:t>);</w:t>
      </w:r>
    </w:p>
    <w:p w:rsidR="002518F3" w:rsidRDefault="002518F3" w:rsidP="002518F3">
      <w:pPr>
        <w:spacing w:before="0"/>
        <w:rPr>
          <w:rFonts w:ascii="Menlo" w:eastAsia="Times New Roman" w:hAnsi="Menlo"/>
          <w:sz w:val="17"/>
          <w:szCs w:val="17"/>
        </w:rPr>
      </w:pPr>
    </w:p>
    <w:p w:rsidR="002518F3" w:rsidRDefault="002518F3" w:rsidP="002518F3">
      <w:pPr>
        <w:rPr>
          <w:lang w:eastAsia="da-DK"/>
        </w:rPr>
      </w:pPr>
      <w:r>
        <w:t>This code should show Email Screen with specified recipients, subject and message body</w:t>
      </w:r>
      <w:r>
        <w:rPr>
          <w:lang w:eastAsia="da-DK"/>
        </w:rPr>
        <w:t>.</w:t>
      </w:r>
    </w:p>
    <w:p w:rsidR="002518F3" w:rsidRDefault="002518F3" w:rsidP="002518F3">
      <w:pPr>
        <w:rPr>
          <w:lang w:eastAsia="da-DK"/>
        </w:rPr>
      </w:pPr>
      <w:r>
        <w:rPr>
          <w:noProof/>
        </w:rPr>
        <w:lastRenderedPageBreak/>
        <w:drawing>
          <wp:inline distT="0" distB="0" distL="0" distR="0" wp14:anchorId="4C73CD72" wp14:editId="119D6F60">
            <wp:extent cx="1961537" cy="3830595"/>
            <wp:effectExtent l="171450" t="171450" r="381635" b="360680"/>
            <wp:docPr id="21" name="Picture 21" descr="C:\Users\vlg\Desktop\Screen Shot 2012-01-16 at 15.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g\Desktop\Screen Shot 2012-01-16 at 15.56.5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65513" cy="3838359"/>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rPr>
          <w:lang w:eastAsia="da-DK"/>
        </w:rPr>
      </w:pPr>
    </w:p>
    <w:p w:rsidR="002518F3" w:rsidRDefault="002518F3" w:rsidP="002518F3">
      <w:pPr>
        <w:spacing w:before="0" w:after="240"/>
      </w:pPr>
      <w:r>
        <w:t>You can edit this information then click ‘Send’ or ‘Cancel’.</w:t>
      </w:r>
    </w:p>
    <w:p w:rsidR="002518F3" w:rsidRDefault="00447DFA" w:rsidP="00447DFA">
      <w:pPr>
        <w:pStyle w:val="Heading3"/>
      </w:pPr>
      <w:bookmarkStart w:id="97" w:name="_Toc316481899"/>
      <w:bookmarkStart w:id="98" w:name="_Toc318377050"/>
      <w:r>
        <w:t xml:space="preserve">The </w:t>
      </w:r>
      <w:r w:rsidR="002518F3" w:rsidRPr="00447DFA">
        <w:rPr>
          <w:rStyle w:val="Emphasis"/>
        </w:rPr>
        <w:t>Email</w:t>
      </w:r>
      <w:r w:rsidR="002518F3">
        <w:t xml:space="preserve"> </w:t>
      </w:r>
      <w:r>
        <w:t>C</w:t>
      </w:r>
      <w:r w:rsidR="002518F3">
        <w:t>omponent</w:t>
      </w:r>
      <w:r w:rsidR="002518F3" w:rsidRPr="00B358A5" w:rsidDel="00EE23CC">
        <w:rPr>
          <w:rFonts w:cs="Arial"/>
        </w:rPr>
        <w:t xml:space="preserve"> </w:t>
      </w:r>
      <w:r w:rsidR="002518F3">
        <w:t>for Sitecore</w:t>
      </w:r>
      <w:bookmarkEnd w:id="97"/>
      <w:bookmarkEnd w:id="98"/>
    </w:p>
    <w:p w:rsidR="002518F3" w:rsidRPr="00B358A5" w:rsidRDefault="002518F3" w:rsidP="002518F3">
      <w:pPr>
        <w:rPr>
          <w:rFonts w:cs="Arial"/>
        </w:rPr>
      </w:pPr>
      <w:r w:rsidRPr="00B358A5">
        <w:rPr>
          <w:rFonts w:cs="Arial"/>
        </w:rPr>
        <w:t>You can use a Sitecore “</w:t>
      </w:r>
      <w:r>
        <w:rPr>
          <w:rFonts w:cs="Arial"/>
        </w:rPr>
        <w:t>Email</w:t>
      </w:r>
      <w:r w:rsidRPr="00B358A5">
        <w:rPr>
          <w:rFonts w:cs="Arial"/>
        </w:rPr>
        <w:t xml:space="preserve">” </w:t>
      </w:r>
      <w:r>
        <w:t>component</w:t>
      </w:r>
      <w:r w:rsidRPr="00B358A5" w:rsidDel="00EE23CC">
        <w:rPr>
          <w:rFonts w:cs="Arial"/>
        </w:rPr>
        <w:t xml:space="preserve"> </w:t>
      </w:r>
      <w:r w:rsidRPr="00B358A5">
        <w:rPr>
          <w:rFonts w:cs="Arial"/>
        </w:rPr>
        <w:t xml:space="preserve">instead of javascript function described above. </w:t>
      </w:r>
    </w:p>
    <w:p w:rsidR="002518F3" w:rsidRPr="00B358A5" w:rsidRDefault="002518F3" w:rsidP="002518F3">
      <w:pPr>
        <w:spacing w:after="240"/>
        <w:rPr>
          <w:rFonts w:cs="Arial"/>
        </w:rPr>
      </w:pPr>
      <w:r w:rsidRPr="00B358A5">
        <w:rPr>
          <w:rFonts w:cs="Arial"/>
        </w:rPr>
        <w:t>First of all you need to have installed “</w:t>
      </w:r>
      <w:r>
        <w:t>Mobile SDK Server Package</w:t>
      </w:r>
      <w:r w:rsidRPr="00B358A5">
        <w:rPr>
          <w:rFonts w:cs="Arial"/>
        </w:rPr>
        <w:t xml:space="preserve">” package (see </w:t>
      </w:r>
      <w:hyperlink w:anchor="_SCMobile_Renderings_Installation" w:history="1">
        <w:r w:rsidRPr="00786436">
          <w:rPr>
            <w:rStyle w:val="Hyperlink"/>
            <w:rFonts w:cs="Arial"/>
          </w:rPr>
          <w:t>Installation Section</w:t>
        </w:r>
      </w:hyperlink>
      <w:r w:rsidRPr="00B358A5">
        <w:rPr>
          <w:rFonts w:cs="Arial"/>
        </w:rPr>
        <w:t xml:space="preserve"> for details).</w:t>
      </w:r>
    </w:p>
    <w:p w:rsidR="002518F3" w:rsidRDefault="002518F3" w:rsidP="00447DFA">
      <w:pPr>
        <w:suppressAutoHyphens/>
        <w:spacing w:before="0"/>
        <w:rPr>
          <w:rFonts w:cs="Arial"/>
        </w:rPr>
      </w:pPr>
      <w:r w:rsidRPr="00B358A5">
        <w:rPr>
          <w:rFonts w:eastAsia="Times New Roman" w:cs="Arial"/>
          <w:szCs w:val="20"/>
        </w:rPr>
        <w:t>To use</w:t>
      </w:r>
      <w:r w:rsidR="00447DFA">
        <w:rPr>
          <w:rFonts w:eastAsia="Times New Roman" w:cs="Arial"/>
          <w:szCs w:val="20"/>
        </w:rPr>
        <w:t xml:space="preserve"> the</w:t>
      </w:r>
      <w:r w:rsidRPr="00B358A5">
        <w:rPr>
          <w:rFonts w:eastAsia="Times New Roman" w:cs="Arial"/>
          <w:szCs w:val="20"/>
        </w:rPr>
        <w:t xml:space="preserve"> </w:t>
      </w:r>
      <w:r w:rsidRPr="00447DFA">
        <w:rPr>
          <w:rStyle w:val="Emphasis"/>
        </w:rPr>
        <w:t>Email</w:t>
      </w:r>
      <w:r w:rsidRPr="00B358A5">
        <w:rPr>
          <w:rFonts w:cs="Arial"/>
        </w:rPr>
        <w:t xml:space="preserve"> </w:t>
      </w:r>
      <w:r>
        <w:t>component</w:t>
      </w:r>
      <w:r w:rsidRPr="00B358A5" w:rsidDel="00EE23CC">
        <w:rPr>
          <w:rFonts w:cs="Arial"/>
        </w:rPr>
        <w:t xml:space="preserve"> </w:t>
      </w:r>
      <w:r w:rsidRPr="00B358A5">
        <w:rPr>
          <w:rFonts w:cs="Arial"/>
        </w:rPr>
        <w:t>follow the next steps:</w:t>
      </w:r>
    </w:p>
    <w:p w:rsidR="002518F3" w:rsidRDefault="002518F3" w:rsidP="002518F3">
      <w:pPr>
        <w:suppressAutoHyphens/>
        <w:spacing w:before="0"/>
        <w:rPr>
          <w:rFonts w:cs="Arial"/>
        </w:rPr>
      </w:pPr>
    </w:p>
    <w:p w:rsidR="002518F3" w:rsidRPr="005A31A6" w:rsidRDefault="002518F3" w:rsidP="006E047F">
      <w:pPr>
        <w:pStyle w:val="ListParagraph"/>
        <w:numPr>
          <w:ilvl w:val="0"/>
          <w:numId w:val="17"/>
        </w:numPr>
        <w:suppressAutoHyphens/>
        <w:spacing w:before="0" w:after="200"/>
        <w:rPr>
          <w:rFonts w:eastAsia="Times New Roman" w:cs="Arial"/>
          <w:szCs w:val="20"/>
        </w:rPr>
      </w:pPr>
      <w:r w:rsidRPr="005A31A6">
        <w:rPr>
          <w:rFonts w:eastAsia="Times New Roman" w:cs="Arial"/>
          <w:szCs w:val="20"/>
        </w:rPr>
        <w:t>Create a source Item with</w:t>
      </w:r>
      <w:r w:rsidR="00447DFA">
        <w:rPr>
          <w:rFonts w:eastAsia="Times New Roman" w:cs="Arial"/>
          <w:szCs w:val="20"/>
        </w:rPr>
        <w:t xml:space="preserve"> the</w:t>
      </w:r>
      <w:r w:rsidRPr="005A31A6">
        <w:rPr>
          <w:rFonts w:eastAsia="Times New Roman" w:cs="Arial"/>
          <w:szCs w:val="20"/>
        </w:rPr>
        <w:t xml:space="preserve"> </w:t>
      </w:r>
      <w:r w:rsidRPr="00447DFA">
        <w:rPr>
          <w:rStyle w:val="Emphasis"/>
        </w:rPr>
        <w:t>Mobile Email</w:t>
      </w:r>
      <w:r w:rsidRPr="008161A1">
        <w:rPr>
          <w:rFonts w:cs="Arial"/>
          <w:color w:val="000000"/>
          <w:szCs w:val="20"/>
        </w:rPr>
        <w:t xml:space="preserve"> template for path: </w:t>
      </w:r>
      <w:r w:rsidRPr="00447DFA">
        <w:rPr>
          <w:rStyle w:val="SitecoreCodeChar"/>
        </w:rPr>
        <w:t>/sitecore/templates/SCMobile/Mobile Email</w:t>
      </w:r>
      <w:r w:rsidRPr="008161A1">
        <w:rPr>
          <w:rFonts w:cs="Arial"/>
          <w:color w:val="000000"/>
          <w:szCs w:val="20"/>
        </w:rPr>
        <w:t>;</w:t>
      </w:r>
    </w:p>
    <w:p w:rsidR="002518F3" w:rsidRPr="00C94D17" w:rsidRDefault="002518F3" w:rsidP="002518F3">
      <w:pPr>
        <w:pStyle w:val="ListParagraph"/>
        <w:suppressAutoHyphens/>
        <w:spacing w:before="0" w:after="200"/>
        <w:rPr>
          <w:rFonts w:eastAsia="Times New Roman" w:cs="Arial"/>
          <w:szCs w:val="20"/>
        </w:rPr>
      </w:pPr>
    </w:p>
    <w:p w:rsidR="002518F3" w:rsidRDefault="002518F3" w:rsidP="002518F3">
      <w:pPr>
        <w:pStyle w:val="ListParagraph"/>
        <w:suppressAutoHyphens/>
        <w:spacing w:after="200"/>
        <w:rPr>
          <w:rFonts w:eastAsia="Times New Roman" w:cs="Arial"/>
          <w:szCs w:val="20"/>
        </w:rPr>
      </w:pPr>
      <w:r>
        <w:rPr>
          <w:rFonts w:eastAsia="Times New Roman" w:cs="Arial"/>
          <w:noProof/>
          <w:szCs w:val="20"/>
        </w:rPr>
        <w:lastRenderedPageBreak/>
        <w:drawing>
          <wp:inline distT="0" distB="0" distL="0" distR="0" wp14:anchorId="5FC66AFF" wp14:editId="5A03B085">
            <wp:extent cx="3624872" cy="3286898"/>
            <wp:effectExtent l="171450" t="171450" r="375920" b="3708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25048" cy="3287058"/>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pStyle w:val="ListParagraph"/>
        <w:suppressAutoHyphens/>
        <w:spacing w:after="200"/>
        <w:rPr>
          <w:rFonts w:eastAsia="Times New Roman" w:cs="Arial"/>
          <w:szCs w:val="20"/>
        </w:rPr>
      </w:pPr>
    </w:p>
    <w:p w:rsidR="002518F3" w:rsidRDefault="002518F3" w:rsidP="002518F3">
      <w:pPr>
        <w:pStyle w:val="ListParagraph"/>
        <w:suppressAutoHyphens/>
        <w:spacing w:after="200"/>
        <w:rPr>
          <w:rFonts w:eastAsia="Times New Roman" w:cs="Arial"/>
          <w:szCs w:val="20"/>
        </w:rPr>
      </w:pPr>
      <w:r>
        <w:rPr>
          <w:rFonts w:eastAsia="Times New Roman" w:cs="Arial"/>
          <w:szCs w:val="20"/>
        </w:rPr>
        <w:t>You can set the following fields:</w:t>
      </w:r>
    </w:p>
    <w:p w:rsidR="002518F3" w:rsidRDefault="002518F3" w:rsidP="002518F3">
      <w:pPr>
        <w:pStyle w:val="ListParagraph"/>
        <w:suppressAutoHyphens/>
        <w:spacing w:after="200"/>
        <w:rPr>
          <w:rFonts w:eastAsia="Times New Roman" w:cs="Arial"/>
          <w:szCs w:val="20"/>
        </w:rPr>
      </w:pPr>
    </w:p>
    <w:p w:rsidR="002518F3" w:rsidRPr="00FC2A3F" w:rsidRDefault="002518F3" w:rsidP="006E047F">
      <w:pPr>
        <w:pStyle w:val="ListParagraph"/>
        <w:numPr>
          <w:ilvl w:val="2"/>
          <w:numId w:val="16"/>
        </w:numPr>
        <w:suppressAutoHyphens/>
        <w:spacing w:after="200"/>
        <w:rPr>
          <w:rFonts w:eastAsia="Times New Roman" w:cs="Arial"/>
          <w:szCs w:val="20"/>
        </w:rPr>
      </w:pPr>
      <w:r w:rsidRPr="008161A1">
        <w:rPr>
          <w:rFonts w:cs="Arial"/>
          <w:bCs/>
          <w:color w:val="333333"/>
          <w:szCs w:val="20"/>
        </w:rPr>
        <w:t>toRecipients (Multi-Line Text)</w:t>
      </w:r>
    </w:p>
    <w:p w:rsidR="002518F3" w:rsidRPr="005A31A6" w:rsidRDefault="002518F3" w:rsidP="006E047F">
      <w:pPr>
        <w:pStyle w:val="ListParagraph"/>
        <w:numPr>
          <w:ilvl w:val="2"/>
          <w:numId w:val="16"/>
        </w:numPr>
        <w:suppressAutoHyphens/>
        <w:spacing w:after="200"/>
        <w:rPr>
          <w:rFonts w:eastAsia="Times New Roman" w:cs="Arial"/>
          <w:szCs w:val="20"/>
        </w:rPr>
      </w:pPr>
      <w:r w:rsidRPr="008161A1">
        <w:rPr>
          <w:rFonts w:cs="Arial"/>
          <w:bCs/>
          <w:color w:val="333333"/>
          <w:szCs w:val="20"/>
        </w:rPr>
        <w:t>ccRecipients (Multi-Line Text)</w:t>
      </w:r>
    </w:p>
    <w:p w:rsidR="002518F3" w:rsidRDefault="002518F3" w:rsidP="006E047F">
      <w:pPr>
        <w:pStyle w:val="ListParagraph"/>
        <w:numPr>
          <w:ilvl w:val="2"/>
          <w:numId w:val="16"/>
        </w:numPr>
        <w:suppressAutoHyphens/>
        <w:spacing w:after="200"/>
        <w:rPr>
          <w:rFonts w:cs="Arial"/>
          <w:bCs/>
          <w:color w:val="333333"/>
          <w:szCs w:val="20"/>
          <w:shd w:val="clear" w:color="auto" w:fill="F0F1F2"/>
        </w:rPr>
      </w:pPr>
      <w:r w:rsidRPr="008161A1">
        <w:rPr>
          <w:rFonts w:cs="Arial"/>
          <w:bCs/>
          <w:color w:val="333333"/>
          <w:szCs w:val="20"/>
        </w:rPr>
        <w:t>bccRecipients (Multi-Line Text)</w:t>
      </w:r>
    </w:p>
    <w:p w:rsidR="002518F3" w:rsidRDefault="002518F3" w:rsidP="006E047F">
      <w:pPr>
        <w:pStyle w:val="ListParagraph"/>
        <w:numPr>
          <w:ilvl w:val="2"/>
          <w:numId w:val="16"/>
        </w:numPr>
        <w:suppressAutoHyphens/>
        <w:spacing w:after="200"/>
        <w:rPr>
          <w:rFonts w:cs="Arial"/>
          <w:bCs/>
          <w:color w:val="333333"/>
          <w:szCs w:val="20"/>
          <w:shd w:val="clear" w:color="auto" w:fill="F0F1F2"/>
        </w:rPr>
      </w:pPr>
      <w:r w:rsidRPr="008161A1">
        <w:rPr>
          <w:rFonts w:cs="Arial"/>
          <w:bCs/>
          <w:color w:val="333333"/>
          <w:szCs w:val="20"/>
        </w:rPr>
        <w:t>Subject (Single-Line Text)</w:t>
      </w:r>
    </w:p>
    <w:p w:rsidR="002518F3" w:rsidRDefault="002518F3" w:rsidP="006E047F">
      <w:pPr>
        <w:pStyle w:val="ListParagraph"/>
        <w:numPr>
          <w:ilvl w:val="2"/>
          <w:numId w:val="16"/>
        </w:numPr>
        <w:suppressAutoHyphens/>
        <w:spacing w:after="200"/>
        <w:rPr>
          <w:rFonts w:cs="Arial"/>
          <w:bCs/>
          <w:color w:val="333333"/>
          <w:szCs w:val="20"/>
          <w:shd w:val="clear" w:color="auto" w:fill="F0F1F2"/>
        </w:rPr>
      </w:pPr>
      <w:r w:rsidRPr="008161A1">
        <w:rPr>
          <w:rFonts w:cs="Arial"/>
          <w:bCs/>
          <w:color w:val="333333"/>
          <w:szCs w:val="20"/>
        </w:rPr>
        <w:t>Message Body (Rich Text)</w:t>
      </w:r>
    </w:p>
    <w:p w:rsidR="002518F3" w:rsidRPr="008161A1" w:rsidRDefault="002518F3" w:rsidP="006E047F">
      <w:pPr>
        <w:pStyle w:val="ListParagraph"/>
        <w:numPr>
          <w:ilvl w:val="2"/>
          <w:numId w:val="16"/>
        </w:numPr>
        <w:suppressAutoHyphens/>
        <w:spacing w:after="200"/>
        <w:rPr>
          <w:rFonts w:eastAsia="Times New Roman" w:cs="Arial"/>
          <w:szCs w:val="20"/>
        </w:rPr>
      </w:pPr>
      <w:r w:rsidRPr="008161A1">
        <w:rPr>
          <w:rFonts w:cs="Arial"/>
          <w:bCs/>
          <w:color w:val="333333"/>
          <w:szCs w:val="20"/>
        </w:rPr>
        <w:t>Icon (Image)</w:t>
      </w:r>
      <w:r w:rsidRPr="005A31A6">
        <w:rPr>
          <w:rFonts w:cs="Arial"/>
          <w:bCs/>
          <w:color w:val="333333"/>
          <w:szCs w:val="20"/>
          <w:shd w:val="clear" w:color="auto" w:fill="F0F1F2"/>
        </w:rPr>
        <w:t xml:space="preserve"> </w:t>
      </w:r>
    </w:p>
    <w:p w:rsidR="002518F3" w:rsidRPr="008161A1" w:rsidRDefault="002518F3" w:rsidP="002518F3">
      <w:pPr>
        <w:pStyle w:val="ListParagraph"/>
        <w:suppressAutoHyphens/>
        <w:spacing w:after="200"/>
        <w:ind w:left="1080"/>
        <w:rPr>
          <w:rFonts w:eastAsia="Times New Roman" w:cs="Arial"/>
          <w:szCs w:val="20"/>
        </w:rPr>
      </w:pPr>
    </w:p>
    <w:p w:rsidR="002518F3" w:rsidRDefault="002518F3" w:rsidP="002518F3">
      <w:pPr>
        <w:pStyle w:val="ListParagraph"/>
        <w:suppressAutoHyphens/>
        <w:spacing w:after="200"/>
        <w:ind w:left="1080"/>
        <w:rPr>
          <w:rFonts w:cs="Arial"/>
          <w:bCs/>
          <w:color w:val="333333"/>
          <w:szCs w:val="20"/>
          <w:shd w:val="clear" w:color="auto" w:fill="F0F1F2"/>
        </w:rPr>
      </w:pPr>
      <w:r w:rsidRPr="008161A1">
        <w:rPr>
          <w:rFonts w:cs="Arial"/>
          <w:bCs/>
          <w:color w:val="333333"/>
          <w:szCs w:val="20"/>
        </w:rPr>
        <w:t>toRecipients, ccRecipients, bccRecipients separation is a next line</w:t>
      </w:r>
      <w:r w:rsidRPr="00FC2A3F">
        <w:rPr>
          <w:rFonts w:cs="Arial"/>
          <w:bCs/>
          <w:color w:val="333333"/>
          <w:szCs w:val="20"/>
          <w:shd w:val="clear" w:color="auto" w:fill="F0F1F2"/>
        </w:rPr>
        <w:t>.</w:t>
      </w:r>
    </w:p>
    <w:p w:rsidR="002518F3" w:rsidRPr="0068574F" w:rsidRDefault="002518F3" w:rsidP="002518F3">
      <w:pPr>
        <w:pStyle w:val="ListParagraph"/>
        <w:suppressAutoHyphens/>
        <w:spacing w:after="200"/>
        <w:rPr>
          <w:rFonts w:eastAsia="Times New Roman" w:cs="Arial"/>
          <w:szCs w:val="20"/>
        </w:rPr>
      </w:pPr>
    </w:p>
    <w:p w:rsidR="002518F3" w:rsidRPr="00786436" w:rsidRDefault="00447DFA" w:rsidP="006E047F">
      <w:pPr>
        <w:pStyle w:val="ListParagraph"/>
        <w:numPr>
          <w:ilvl w:val="0"/>
          <w:numId w:val="17"/>
        </w:numPr>
        <w:suppressAutoHyphens/>
        <w:spacing w:after="200"/>
        <w:rPr>
          <w:rFonts w:eastAsia="Times New Roman" w:cs="Arial"/>
          <w:szCs w:val="20"/>
        </w:rPr>
      </w:pPr>
      <w:r>
        <w:rPr>
          <w:rFonts w:eastAsia="Times New Roman" w:cs="Arial"/>
          <w:szCs w:val="20"/>
        </w:rPr>
        <w:t xml:space="preserve">Add a </w:t>
      </w:r>
      <w:r w:rsidR="002518F3" w:rsidRPr="00447DFA">
        <w:rPr>
          <w:rStyle w:val="Emphasis"/>
        </w:rPr>
        <w:t>Mobile Email</w:t>
      </w:r>
      <w:r w:rsidR="002518F3" w:rsidRPr="008161A1">
        <w:rPr>
          <w:rFonts w:cs="Arial"/>
          <w:color w:val="000000"/>
          <w:szCs w:val="20"/>
        </w:rPr>
        <w:t xml:space="preserve"> </w:t>
      </w:r>
      <w:r w:rsidR="002518F3">
        <w:t>component</w:t>
      </w:r>
      <w:r w:rsidR="002518F3" w:rsidRPr="00B358A5" w:rsidDel="00EE23CC">
        <w:rPr>
          <w:rFonts w:cs="Arial"/>
        </w:rPr>
        <w:t xml:space="preserve"> </w:t>
      </w:r>
      <w:r w:rsidR="002518F3" w:rsidRPr="008161A1">
        <w:rPr>
          <w:rFonts w:cs="Arial"/>
          <w:color w:val="000000"/>
          <w:szCs w:val="20"/>
        </w:rPr>
        <w:t>to the presentation you need:</w:t>
      </w:r>
    </w:p>
    <w:p w:rsidR="002518F3" w:rsidRDefault="002518F3" w:rsidP="002518F3">
      <w:pPr>
        <w:pStyle w:val="ListParagraph"/>
        <w:suppressAutoHyphens/>
        <w:spacing w:after="200"/>
        <w:rPr>
          <w:rFonts w:eastAsia="Times New Roman" w:cs="Arial"/>
          <w:szCs w:val="20"/>
        </w:rPr>
      </w:pPr>
      <w:r>
        <w:rPr>
          <w:rFonts w:eastAsia="Times New Roman" w:cs="Arial"/>
          <w:noProof/>
          <w:szCs w:val="20"/>
        </w:rPr>
        <w:lastRenderedPageBreak/>
        <w:drawing>
          <wp:inline distT="0" distB="0" distL="0" distR="0" wp14:anchorId="5A97D022" wp14:editId="0D187ED2">
            <wp:extent cx="3476367" cy="2323265"/>
            <wp:effectExtent l="171450" t="171450" r="372110" b="3632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81123" cy="2326444"/>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pStyle w:val="ListParagraph"/>
        <w:suppressAutoHyphens/>
        <w:spacing w:after="200"/>
        <w:rPr>
          <w:rFonts w:eastAsia="Times New Roman" w:cs="Arial"/>
          <w:szCs w:val="20"/>
        </w:rPr>
      </w:pPr>
    </w:p>
    <w:p w:rsidR="002518F3" w:rsidRPr="00FC2A3F" w:rsidRDefault="002518F3" w:rsidP="006E047F">
      <w:pPr>
        <w:pStyle w:val="ListParagraph"/>
        <w:numPr>
          <w:ilvl w:val="0"/>
          <w:numId w:val="17"/>
        </w:numPr>
        <w:suppressAutoHyphens/>
        <w:rPr>
          <w:rFonts w:eastAsia="Times New Roman" w:cs="Arial"/>
          <w:szCs w:val="20"/>
        </w:rPr>
      </w:pPr>
      <w:r>
        <w:rPr>
          <w:rFonts w:eastAsia="Times New Roman" w:cs="Arial"/>
          <w:szCs w:val="20"/>
        </w:rPr>
        <w:t>Set the created item as a Data source to the “</w:t>
      </w:r>
      <w:r w:rsidRPr="008161A1">
        <w:rPr>
          <w:rFonts w:cs="Arial"/>
          <w:color w:val="000000"/>
          <w:szCs w:val="20"/>
        </w:rPr>
        <w:t xml:space="preserve">Mobile Email” </w:t>
      </w:r>
      <w:r>
        <w:t>component</w:t>
      </w:r>
      <w:r w:rsidRPr="008161A1">
        <w:rPr>
          <w:rFonts w:cs="Arial"/>
          <w:color w:val="000000"/>
          <w:szCs w:val="20"/>
        </w:rPr>
        <w:t>:</w:t>
      </w:r>
    </w:p>
    <w:p w:rsidR="002518F3" w:rsidRDefault="002518F3" w:rsidP="002518F3">
      <w:pPr>
        <w:suppressAutoHyphens/>
        <w:spacing w:before="0" w:after="200"/>
        <w:ind w:left="720"/>
        <w:rPr>
          <w:szCs w:val="20"/>
        </w:rPr>
      </w:pPr>
      <w:r>
        <w:rPr>
          <w:noProof/>
          <w:szCs w:val="20"/>
        </w:rPr>
        <w:drawing>
          <wp:inline distT="0" distB="0" distL="0" distR="0" wp14:anchorId="7FC6094A" wp14:editId="6B5F5544">
            <wp:extent cx="3476926" cy="2940909"/>
            <wp:effectExtent l="171450" t="171450" r="390525" b="35496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76987" cy="2940960"/>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6E047F">
      <w:pPr>
        <w:pStyle w:val="ListParagraph"/>
        <w:numPr>
          <w:ilvl w:val="0"/>
          <w:numId w:val="17"/>
        </w:numPr>
        <w:suppressAutoHyphens/>
        <w:spacing w:before="0" w:after="200"/>
        <w:rPr>
          <w:szCs w:val="20"/>
        </w:rPr>
      </w:pPr>
      <w:r>
        <w:rPr>
          <w:szCs w:val="20"/>
        </w:rPr>
        <w:t>Publish your site</w:t>
      </w:r>
    </w:p>
    <w:p w:rsidR="002518F3" w:rsidRDefault="002518F3" w:rsidP="002518F3">
      <w:pPr>
        <w:suppressAutoHyphens/>
        <w:spacing w:before="0"/>
        <w:rPr>
          <w:szCs w:val="20"/>
        </w:rPr>
      </w:pPr>
      <w:r>
        <w:rPr>
          <w:szCs w:val="20"/>
        </w:rPr>
        <w:t xml:space="preserve">After running your application on iOS device and clicking “Email” button you will see Email window </w:t>
      </w:r>
      <w:r>
        <w:t>with specified recipients, subject and message body.</w:t>
      </w:r>
    </w:p>
    <w:p w:rsidR="002518F3" w:rsidRDefault="002518F3" w:rsidP="002518F3">
      <w:pPr>
        <w:rPr>
          <w:lang w:eastAsia="da-DK"/>
        </w:rPr>
      </w:pPr>
    </w:p>
    <w:p w:rsidR="002518F3" w:rsidRDefault="002518F3" w:rsidP="002518F3">
      <w:pPr>
        <w:rPr>
          <w:lang w:eastAsia="da-DK"/>
        </w:rPr>
      </w:pPr>
    </w:p>
    <w:p w:rsidR="002518F3" w:rsidRDefault="002518F3" w:rsidP="002518F3">
      <w:pPr>
        <w:ind w:left="1162" w:hanging="357"/>
        <w:rPr>
          <w:lang w:eastAsia="da-DK"/>
        </w:rPr>
      </w:pPr>
      <w:r>
        <w:rPr>
          <w:lang w:eastAsia="da-DK"/>
        </w:rPr>
        <w:lastRenderedPageBreak/>
        <w:br w:type="page"/>
      </w:r>
    </w:p>
    <w:p w:rsidR="00AB0315" w:rsidRDefault="00AB0315">
      <w:pPr>
        <w:pStyle w:val="Heading3"/>
      </w:pPr>
      <w:bookmarkStart w:id="99" w:name="_Toc316481900"/>
      <w:bookmarkStart w:id="100" w:name="_Toc318377051"/>
      <w:r>
        <w:lastRenderedPageBreak/>
        <w:t>The Mobile Email Component for Sitecore in the Page Editor</w:t>
      </w:r>
    </w:p>
    <w:p w:rsidR="00AB0315" w:rsidRDefault="00AB0315" w:rsidP="00AB0315">
      <w:pPr>
        <w:suppressAutoHyphens/>
        <w:spacing w:before="0" w:after="200"/>
        <w:ind w:left="360"/>
      </w:pPr>
      <w:r>
        <w:t xml:space="preserve">You can add </w:t>
      </w:r>
      <w:r w:rsidRPr="00F41274">
        <w:rPr>
          <w:i/>
        </w:rPr>
        <w:t xml:space="preserve">Mobile </w:t>
      </w:r>
      <w:r>
        <w:rPr>
          <w:i/>
        </w:rPr>
        <w:t>Email</w:t>
      </w:r>
      <w:r>
        <w:t xml:space="preserve"> component easy from Sitecore Page Editor. </w:t>
      </w:r>
    </w:p>
    <w:p w:rsidR="00AB0315" w:rsidRDefault="00AB0315" w:rsidP="00AB0315">
      <w:pPr>
        <w:suppressAutoHyphens/>
        <w:spacing w:before="0" w:after="200"/>
        <w:ind w:left="360"/>
        <w:rPr>
          <w:rFonts w:cs="Arial"/>
        </w:rPr>
      </w:pPr>
      <w:r>
        <w:rPr>
          <w:rFonts w:eastAsia="Times New Roman" w:cs="Arial"/>
          <w:szCs w:val="20"/>
        </w:rPr>
        <w:t>F</w:t>
      </w:r>
      <w:r>
        <w:rPr>
          <w:rFonts w:cs="Arial"/>
        </w:rPr>
        <w:t>ollow</w:t>
      </w:r>
      <w:r w:rsidRPr="00B358A5">
        <w:rPr>
          <w:rFonts w:cs="Arial"/>
        </w:rPr>
        <w:t xml:space="preserve"> the next steps:</w:t>
      </w:r>
    </w:p>
    <w:p w:rsidR="00AB0315" w:rsidRDefault="00AB0315" w:rsidP="00AB0315">
      <w:pPr>
        <w:pStyle w:val="ListParagraph"/>
        <w:numPr>
          <w:ilvl w:val="0"/>
          <w:numId w:val="28"/>
        </w:numPr>
        <w:suppressAutoHyphens/>
        <w:spacing w:after="200"/>
      </w:pPr>
      <w:r>
        <w:t>Open a Page Editor.</w:t>
      </w:r>
    </w:p>
    <w:p w:rsidR="00AB0315" w:rsidRDefault="00AB0315" w:rsidP="00AB0315">
      <w:pPr>
        <w:pStyle w:val="ListParagraph"/>
        <w:suppressAutoHyphens/>
        <w:spacing w:after="200"/>
        <w:ind w:left="1080"/>
      </w:pPr>
    </w:p>
    <w:p w:rsidR="00AB0315" w:rsidRDefault="00AB0315" w:rsidP="00AB0315">
      <w:pPr>
        <w:pStyle w:val="ListParagraph"/>
        <w:numPr>
          <w:ilvl w:val="0"/>
          <w:numId w:val="28"/>
        </w:numPr>
        <w:suppressAutoHyphens/>
        <w:spacing w:after="200"/>
      </w:pPr>
      <w:r>
        <w:t>Select a placeholder you want to add a component. Open a placeholder settings:</w:t>
      </w:r>
    </w:p>
    <w:p w:rsidR="00AB0315" w:rsidRDefault="00AB0315" w:rsidP="00AB0315">
      <w:pPr>
        <w:pStyle w:val="ListParagraph"/>
        <w:suppressAutoHyphens/>
        <w:spacing w:after="200"/>
        <w:ind w:left="1080"/>
      </w:pPr>
      <w:r>
        <w:rPr>
          <w:noProof/>
        </w:rPr>
        <w:drawing>
          <wp:inline distT="0" distB="0" distL="0" distR="0" wp14:anchorId="253127F8" wp14:editId="69D720FE">
            <wp:extent cx="3505200" cy="365984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05510" cy="3660165"/>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8"/>
        </w:numPr>
        <w:suppressAutoHyphens/>
        <w:spacing w:after="200"/>
      </w:pPr>
      <w:r>
        <w:t xml:space="preserve">Add a </w:t>
      </w:r>
      <w:r w:rsidRPr="00F41274">
        <w:rPr>
          <w:i/>
        </w:rPr>
        <w:t xml:space="preserve">Mobile </w:t>
      </w:r>
      <w:r>
        <w:rPr>
          <w:i/>
        </w:rPr>
        <w:t>Email</w:t>
      </w:r>
      <w:r>
        <w:t xml:space="preserve"> component to the Available Controls:</w:t>
      </w:r>
    </w:p>
    <w:p w:rsidR="00AB0315" w:rsidRDefault="00AB0315" w:rsidP="00AB0315">
      <w:pPr>
        <w:pStyle w:val="ListParagraph"/>
        <w:suppressAutoHyphens/>
        <w:spacing w:after="200"/>
        <w:ind w:left="1080"/>
      </w:pPr>
      <w:r>
        <w:rPr>
          <w:noProof/>
        </w:rPr>
        <w:lastRenderedPageBreak/>
        <w:drawing>
          <wp:inline distT="0" distB="0" distL="0" distR="0" wp14:anchorId="096A2E0F" wp14:editId="4975B98F">
            <wp:extent cx="5117306" cy="446722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17306" cy="4467225"/>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8"/>
        </w:numPr>
        <w:suppressAutoHyphens/>
        <w:spacing w:after="200"/>
      </w:pPr>
      <w:r>
        <w:t>Select placeholder and click Add Component to the placeholder</w:t>
      </w:r>
    </w:p>
    <w:p w:rsidR="00AB0315" w:rsidRDefault="00AB0315" w:rsidP="00AB0315">
      <w:pPr>
        <w:pStyle w:val="ListParagraph"/>
        <w:suppressAutoHyphens/>
        <w:spacing w:after="200"/>
        <w:ind w:left="1080"/>
      </w:pPr>
      <w:r>
        <w:rPr>
          <w:noProof/>
        </w:rPr>
        <w:drawing>
          <wp:inline distT="0" distB="0" distL="0" distR="0" wp14:anchorId="7F143947" wp14:editId="45E664AF">
            <wp:extent cx="4311407" cy="28860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1407" cy="2886075"/>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8"/>
        </w:numPr>
        <w:suppressAutoHyphens/>
        <w:spacing w:after="200"/>
      </w:pPr>
      <w:r>
        <w:t xml:space="preserve">You can choose </w:t>
      </w:r>
      <w:r w:rsidRPr="001F4392">
        <w:rPr>
          <w:i/>
        </w:rPr>
        <w:t xml:space="preserve">example </w:t>
      </w:r>
      <w:r>
        <w:rPr>
          <w:i/>
        </w:rPr>
        <w:t>tweet</w:t>
      </w:r>
      <w:r>
        <w:t xml:space="preserve"> or create a new datasource item as well</w:t>
      </w:r>
    </w:p>
    <w:p w:rsidR="00AB0315" w:rsidRDefault="00AB0315" w:rsidP="00AB0315">
      <w:pPr>
        <w:pStyle w:val="ListParagraph"/>
        <w:suppressAutoHyphens/>
        <w:spacing w:after="200"/>
        <w:ind w:left="1080"/>
      </w:pPr>
    </w:p>
    <w:p w:rsidR="00AB0315" w:rsidRDefault="00AB0315" w:rsidP="00AB0315">
      <w:pPr>
        <w:pStyle w:val="ListParagraph"/>
        <w:suppressAutoHyphens/>
        <w:spacing w:after="200"/>
        <w:ind w:left="1080"/>
      </w:pPr>
      <w:r>
        <w:rPr>
          <w:noProof/>
        </w:rPr>
        <w:drawing>
          <wp:inline distT="0" distB="0" distL="0" distR="0" wp14:anchorId="1E3B39DB" wp14:editId="61274439">
            <wp:extent cx="4332432" cy="27146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32432" cy="2714625"/>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8"/>
        </w:numPr>
        <w:suppressAutoHyphens/>
        <w:spacing w:after="200"/>
      </w:pPr>
      <w:r>
        <w:t>You can click on component icon and edit datasource item fields simply from a Page Editor:</w:t>
      </w:r>
    </w:p>
    <w:p w:rsidR="00AB0315" w:rsidRDefault="00AB0315" w:rsidP="00AB0315">
      <w:pPr>
        <w:pStyle w:val="ListParagraph"/>
        <w:suppressAutoHyphens/>
        <w:spacing w:after="200"/>
        <w:ind w:left="1080"/>
      </w:pPr>
      <w:r>
        <w:rPr>
          <w:noProof/>
        </w:rPr>
        <w:drawing>
          <wp:inline distT="0" distB="0" distL="0" distR="0" wp14:anchorId="5CC6B93A" wp14:editId="4EBCD69D">
            <wp:extent cx="4629150" cy="3099379"/>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29150" cy="3099379"/>
                    </a:xfrm>
                    <a:prstGeom prst="rect">
                      <a:avLst/>
                    </a:prstGeom>
                    <a:noFill/>
                    <a:ln>
                      <a:noFill/>
                    </a:ln>
                  </pic:spPr>
                </pic:pic>
              </a:graphicData>
            </a:graphic>
          </wp:inline>
        </w:drawing>
      </w:r>
    </w:p>
    <w:p w:rsidR="00AB0315" w:rsidRDefault="00AB0315" w:rsidP="00AB0315">
      <w:pPr>
        <w:pStyle w:val="ListParagraph"/>
        <w:suppressAutoHyphens/>
        <w:spacing w:after="200"/>
        <w:ind w:left="1080"/>
      </w:pPr>
    </w:p>
    <w:p w:rsidR="00AB0315" w:rsidRDefault="00AB0315" w:rsidP="00AB0315">
      <w:pPr>
        <w:pStyle w:val="ListParagraph"/>
        <w:numPr>
          <w:ilvl w:val="0"/>
          <w:numId w:val="28"/>
        </w:numPr>
        <w:suppressAutoHyphens/>
        <w:spacing w:after="200"/>
      </w:pPr>
      <w:r>
        <w:t>Publish your site.</w:t>
      </w:r>
    </w:p>
    <w:p w:rsidR="00AB0315" w:rsidRPr="00AB0315" w:rsidRDefault="00AB0315" w:rsidP="00AB0315"/>
    <w:p w:rsidR="002518F3" w:rsidRDefault="00F570C1" w:rsidP="00F570C1">
      <w:pPr>
        <w:pStyle w:val="Heading2"/>
        <w:spacing w:after="240"/>
      </w:pPr>
      <w:r>
        <w:lastRenderedPageBreak/>
        <w:t xml:space="preserve">Using </w:t>
      </w:r>
      <w:r w:rsidR="002518F3">
        <w:t xml:space="preserve">Javascript </w:t>
      </w:r>
      <w:r>
        <w:t>N</w:t>
      </w:r>
      <w:r w:rsidR="002518F3">
        <w:t xml:space="preserve">ative </w:t>
      </w:r>
      <w:r>
        <w:t>A</w:t>
      </w:r>
      <w:r w:rsidR="002518F3">
        <w:t>lert</w:t>
      </w:r>
      <w:bookmarkEnd w:id="99"/>
      <w:bookmarkEnd w:id="100"/>
    </w:p>
    <w:p w:rsidR="002518F3" w:rsidRDefault="002518F3" w:rsidP="002518F3">
      <w:pPr>
        <w:spacing w:before="0"/>
      </w:pPr>
      <w:r w:rsidRPr="007236A8">
        <w:t>Shows a custom alert or dialog box.</w:t>
      </w:r>
      <w:r>
        <w:t xml:space="preserve"> Provide</w:t>
      </w:r>
      <w:r w:rsidRPr="00A45912">
        <w:t xml:space="preserve"> a possibility</w:t>
      </w:r>
      <w:r>
        <w:t xml:space="preserve"> to use </w:t>
      </w:r>
      <w:r w:rsidRPr="00FE75E6">
        <w:t>customize alerts</w:t>
      </w:r>
      <w:r>
        <w:t xml:space="preserve"> with advanced parameters </w:t>
      </w:r>
      <w:r w:rsidRPr="003B148C">
        <w:t>instead of</w:t>
      </w:r>
      <w:r>
        <w:t xml:space="preserve"> </w:t>
      </w:r>
      <w:r w:rsidRPr="003B148C">
        <w:t>the browser's alert function, which is typically less customizable.</w:t>
      </w:r>
    </w:p>
    <w:p w:rsidR="002518F3" w:rsidRDefault="002518F3" w:rsidP="002518F3">
      <w:pPr>
        <w:spacing w:before="0"/>
      </w:pPr>
    </w:p>
    <w:p w:rsidR="002518F3" w:rsidRPr="00E8147C" w:rsidRDefault="002518F3" w:rsidP="00D0464B">
      <w:pPr>
        <w:pStyle w:val="SitecoreCodeSample"/>
      </w:pPr>
      <w:r w:rsidRPr="00C02BE2">
        <w:t>scmobile</w:t>
      </w:r>
      <w:r>
        <w:t>.notification.alert(</w:t>
      </w:r>
      <w:r w:rsidRPr="00E8147C">
        <w:t>title, message, alertCallback, buttons);</w:t>
      </w:r>
    </w:p>
    <w:p w:rsidR="002518F3" w:rsidRDefault="002518F3" w:rsidP="00D0464B">
      <w:pPr>
        <w:pStyle w:val="SitecoreCodeSample"/>
      </w:pPr>
    </w:p>
    <w:p w:rsidR="002518F3" w:rsidRPr="005C4DEB" w:rsidRDefault="002518F3" w:rsidP="00D0464B">
      <w:pPr>
        <w:pStyle w:val="SitecoreCodeSample"/>
        <w:rPr>
          <w:lang w:val="da-DK"/>
        </w:rPr>
      </w:pPr>
      <w:r w:rsidRPr="005C4DEB">
        <w:rPr>
          <w:color w:val="DE6C36" w:themeColor="accent3"/>
          <w:lang w:val="da-DK"/>
        </w:rPr>
        <w:t>title</w:t>
      </w:r>
      <w:r w:rsidRPr="005C4DEB">
        <w:rPr>
          <w:lang w:val="da-DK"/>
        </w:rPr>
        <w:t>: Dialog title (String);</w:t>
      </w:r>
    </w:p>
    <w:p w:rsidR="002518F3" w:rsidRPr="005C4DEB" w:rsidRDefault="002518F3" w:rsidP="00D0464B">
      <w:pPr>
        <w:pStyle w:val="SitecoreCodeSample"/>
        <w:rPr>
          <w:lang w:val="da-DK"/>
        </w:rPr>
      </w:pPr>
      <w:r w:rsidRPr="005C4DEB">
        <w:rPr>
          <w:color w:val="DE6C36" w:themeColor="accent3"/>
          <w:lang w:val="da-DK"/>
        </w:rPr>
        <w:t>message</w:t>
      </w:r>
      <w:r w:rsidRPr="005C4DEB">
        <w:rPr>
          <w:lang w:val="da-DK"/>
        </w:rPr>
        <w:t>: Dialog message (String);</w:t>
      </w:r>
    </w:p>
    <w:p w:rsidR="002518F3" w:rsidRPr="003E1222" w:rsidRDefault="002518F3" w:rsidP="00D0464B">
      <w:pPr>
        <w:pStyle w:val="SitecoreCodeSample"/>
      </w:pPr>
      <w:r w:rsidRPr="003E1222">
        <w:rPr>
          <w:color w:val="DE6C36" w:themeColor="accent3"/>
        </w:rPr>
        <w:t>alertCallback</w:t>
      </w:r>
      <w:r w:rsidRPr="003E1222">
        <w:t>: Callback to invoke when alert dialog is dismissed. (Function);</w:t>
      </w:r>
    </w:p>
    <w:p w:rsidR="002518F3" w:rsidRPr="005B202A" w:rsidRDefault="002518F3" w:rsidP="00D0464B">
      <w:pPr>
        <w:pStyle w:val="SitecoreCodeSample"/>
      </w:pPr>
      <w:r w:rsidRPr="003E1222">
        <w:rPr>
          <w:color w:val="DE6C36" w:themeColor="accent3"/>
        </w:rPr>
        <w:t>buttons</w:t>
      </w:r>
      <w:r w:rsidRPr="003E1222">
        <w:t>:</w:t>
      </w:r>
      <w:r w:rsidRPr="005B202A">
        <w:t xml:space="preserve"> Button name(s) (String);</w:t>
      </w:r>
    </w:p>
    <w:p w:rsidR="002518F3" w:rsidRDefault="002518F3" w:rsidP="002518F3">
      <w:pPr>
        <w:ind w:firstLine="360"/>
        <w:rPr>
          <w:rFonts w:ascii="Cambria" w:hAnsi="Cambria"/>
          <w:color w:val="FF0000"/>
        </w:rPr>
      </w:pPr>
    </w:p>
    <w:p w:rsidR="002518F3" w:rsidRPr="003E1222" w:rsidRDefault="00D0464B" w:rsidP="00D0464B">
      <w:pPr>
        <w:pStyle w:val="SitecoreNoteHeader"/>
      </w:pPr>
      <w:r>
        <w:t>Note</w:t>
      </w:r>
      <w:r w:rsidR="002518F3" w:rsidRPr="003E1222">
        <w:t xml:space="preserve">  </w:t>
      </w:r>
    </w:p>
    <w:p w:rsidR="002518F3" w:rsidRDefault="002518F3" w:rsidP="00D0464B">
      <w:pPr>
        <w:pStyle w:val="SitecoreNoteBody"/>
      </w:pPr>
      <w:r w:rsidRPr="003E1222">
        <w:rPr>
          <w:color w:val="DE6C36" w:themeColor="accent3"/>
        </w:rPr>
        <w:t>alertCallback</w:t>
      </w:r>
      <w:r>
        <w:rPr>
          <w:b/>
        </w:rPr>
        <w:t xml:space="preserve"> </w:t>
      </w:r>
      <w:r>
        <w:t xml:space="preserve">can handle button pressed result: variable </w:t>
      </w:r>
      <w:r w:rsidRPr="003E1222">
        <w:rPr>
          <w:color w:val="DE6C36" w:themeColor="accent3"/>
        </w:rPr>
        <w:t>buttonIndex</w:t>
      </w:r>
      <w:r w:rsidRPr="005B202A">
        <w:rPr>
          <w:b/>
        </w:rPr>
        <w:t xml:space="preserve"> </w:t>
      </w:r>
      <w:r w:rsidRPr="005B202A">
        <w:t>returns index of pressed button (0… buttons count - 1).</w:t>
      </w:r>
    </w:p>
    <w:p w:rsidR="002518F3" w:rsidRPr="00FE75E6" w:rsidRDefault="002518F3" w:rsidP="002518F3">
      <w:pPr>
        <w:spacing w:after="240"/>
        <w:rPr>
          <w:u w:val="single"/>
        </w:rPr>
      </w:pPr>
      <w:r w:rsidRPr="003E1222">
        <w:rPr>
          <w:u w:val="single"/>
        </w:rPr>
        <w:t>Example:</w:t>
      </w:r>
    </w:p>
    <w:p w:rsidR="00D0464B" w:rsidRDefault="002518F3" w:rsidP="00D0464B">
      <w:pPr>
        <w:pStyle w:val="SitecoreCodeSample"/>
      </w:pPr>
      <w:r>
        <w:t>device2web.notification.alert(</w:t>
      </w:r>
      <w:r w:rsidRPr="00E8147C">
        <w:rPr>
          <w:color w:val="C92D25"/>
        </w:rPr>
        <w:t>"Caption"</w:t>
      </w:r>
      <w:r w:rsidRPr="00E8147C">
        <w:t> ,</w:t>
      </w:r>
    </w:p>
    <w:p w:rsidR="00D0464B" w:rsidRDefault="00D0464B" w:rsidP="00D0464B">
      <w:pPr>
        <w:pStyle w:val="SitecoreCodeSample"/>
      </w:pPr>
      <w:r>
        <w:t xml:space="preserve">                                               </w:t>
      </w:r>
      <w:r w:rsidR="002518F3" w:rsidRPr="00E8147C">
        <w:t xml:space="preserve"> </w:t>
      </w:r>
      <w:r w:rsidR="002518F3" w:rsidRPr="00E8147C">
        <w:rPr>
          <w:color w:val="C92D25"/>
        </w:rPr>
        <w:t>"Alert text"</w:t>
      </w:r>
      <w:r w:rsidR="002518F3" w:rsidRPr="00E8147C">
        <w:t>,</w:t>
      </w:r>
      <w:r>
        <w:t xml:space="preserve"> </w:t>
      </w:r>
    </w:p>
    <w:p w:rsidR="00D0464B" w:rsidRDefault="00D0464B" w:rsidP="00D0464B">
      <w:pPr>
        <w:pStyle w:val="SitecoreCodeSample"/>
      </w:pPr>
      <w:r>
        <w:t xml:space="preserve">                                                </w:t>
      </w:r>
      <w:r w:rsidR="002518F3" w:rsidRPr="00E8147C">
        <w:rPr>
          <w:color w:val="B51FA2"/>
        </w:rPr>
        <w:t>function</w:t>
      </w:r>
      <w:r w:rsidR="002518F3">
        <w:t>(buttonIndex</w:t>
      </w:r>
      <w:r w:rsidR="002518F3" w:rsidRPr="00E8147C">
        <w:t>)</w:t>
      </w:r>
      <w:r>
        <w:t xml:space="preserve"> </w:t>
      </w:r>
      <w:r w:rsidR="002518F3" w:rsidRPr="00E8147C">
        <w:t xml:space="preserve">{ </w:t>
      </w:r>
      <w:r w:rsidR="002518F3" w:rsidRPr="00E8147C">
        <w:rPr>
          <w:color w:val="158600"/>
        </w:rPr>
        <w:t>//some code goes here;</w:t>
      </w:r>
      <w:r w:rsidR="002518F3" w:rsidRPr="00E8147C">
        <w:t> }                             ,</w:t>
      </w:r>
    </w:p>
    <w:p w:rsidR="002518F3" w:rsidRPr="00E8147C" w:rsidRDefault="002518F3" w:rsidP="00D0464B">
      <w:pPr>
        <w:pStyle w:val="SitecoreCodeSample"/>
        <w:rPr>
          <w:lang w:eastAsia="da-DK"/>
        </w:rPr>
      </w:pPr>
      <w:r w:rsidRPr="00E8147C">
        <w:t xml:space="preserve"> </w:t>
      </w:r>
      <w:r w:rsidR="00D0464B">
        <w:t xml:space="preserve">                                               </w:t>
      </w:r>
      <w:r w:rsidRPr="00E8147C">
        <w:rPr>
          <w:color w:val="C92D25"/>
        </w:rPr>
        <w:t>"Ok,</w:t>
      </w:r>
      <w:r w:rsidR="00D0464B">
        <w:rPr>
          <w:color w:val="C92D25"/>
        </w:rPr>
        <w:t xml:space="preserve"> </w:t>
      </w:r>
      <w:r w:rsidRPr="00E8147C">
        <w:rPr>
          <w:color w:val="C92D25"/>
        </w:rPr>
        <w:t>Cancel"</w:t>
      </w:r>
      <w:r w:rsidRPr="00E8147C">
        <w:t>);</w:t>
      </w:r>
      <w:r w:rsidRPr="00E8147C">
        <w:rPr>
          <w:lang w:eastAsia="da-DK"/>
        </w:rPr>
        <w:t xml:space="preserve"> </w:t>
      </w:r>
    </w:p>
    <w:p w:rsidR="002518F3" w:rsidRDefault="002518F3" w:rsidP="002518F3">
      <w:pPr>
        <w:spacing w:before="0"/>
        <w:rPr>
          <w:lang w:eastAsia="da-DK"/>
        </w:rPr>
      </w:pPr>
    </w:p>
    <w:p w:rsidR="002518F3" w:rsidRPr="00156CC5" w:rsidRDefault="00A9708E" w:rsidP="002518F3">
      <w:pPr>
        <w:pStyle w:val="Heading1"/>
      </w:pPr>
      <w:bookmarkStart w:id="101" w:name="_Objective-C_API_Reference"/>
      <w:bookmarkEnd w:id="101"/>
      <w:r>
        <w:lastRenderedPageBreak/>
        <w:br/>
      </w:r>
      <w:bookmarkStart w:id="102" w:name="_Ref318286042"/>
      <w:bookmarkStart w:id="103" w:name="_Ref318371789"/>
      <w:bookmarkStart w:id="104" w:name="_Toc318377052"/>
      <w:r w:rsidR="009977AC">
        <w:t>Manipulating</w:t>
      </w:r>
      <w:r>
        <w:t xml:space="preserve"> an Item</w:t>
      </w:r>
      <w:bookmarkEnd w:id="102"/>
      <w:r w:rsidR="00872E3E">
        <w:t xml:space="preserve"> Using the Framework’s</w:t>
      </w:r>
      <w:r w:rsidR="00E70032">
        <w:t xml:space="preserve"> API</w:t>
      </w:r>
      <w:bookmarkEnd w:id="103"/>
      <w:bookmarkEnd w:id="104"/>
    </w:p>
    <w:p w:rsidR="002518F3" w:rsidRDefault="002518F3" w:rsidP="002518F3">
      <w:pPr>
        <w:pStyle w:val="Heading2"/>
        <w:spacing w:before="0"/>
      </w:pPr>
      <w:bookmarkStart w:id="105" w:name="_Toc314052733"/>
      <w:bookmarkStart w:id="106" w:name="_Toc316481902"/>
      <w:bookmarkStart w:id="107" w:name="_Toc318377053"/>
      <w:r>
        <w:lastRenderedPageBreak/>
        <w:t>Content API – first steps</w:t>
      </w:r>
      <w:bookmarkEnd w:id="105"/>
      <w:bookmarkEnd w:id="106"/>
      <w:bookmarkEnd w:id="107"/>
    </w:p>
    <w:p w:rsidR="002518F3" w:rsidRDefault="002518F3" w:rsidP="002518F3">
      <w:pPr>
        <w:spacing w:before="0"/>
      </w:pPr>
    </w:p>
    <w:p w:rsidR="002518F3" w:rsidRDefault="002518F3" w:rsidP="002518F3">
      <w:pPr>
        <w:spacing w:before="0"/>
      </w:pPr>
      <w:r w:rsidRPr="0028705E">
        <w:t>Before going into item operations I think it</w:t>
      </w:r>
      <w:r>
        <w:t xml:space="preserve"> i</w:t>
      </w:r>
      <w:r w:rsidRPr="0028705E">
        <w:t>s worth to spend time on the first steps you have to take before really using the API:  </w:t>
      </w:r>
    </w:p>
    <w:p w:rsidR="002518F3" w:rsidRDefault="002518F3" w:rsidP="00512849">
      <w:pPr>
        <w:pStyle w:val="SitecoreNumberedList"/>
      </w:pPr>
      <w:r>
        <w:t xml:space="preserve">First, you need to add Sitecore Mobile SDK framework to your Xcode project (see </w:t>
      </w:r>
      <w:hyperlink w:anchor="_Install_Sitecore_Mobile" w:history="1">
        <w:r>
          <w:rPr>
            <w:rStyle w:val="Hyperlink"/>
          </w:rPr>
          <w:t>Installation Section</w:t>
        </w:r>
      </w:hyperlink>
      <w:r>
        <w:t xml:space="preserve"> for details).</w:t>
      </w:r>
    </w:p>
    <w:p w:rsidR="002518F3" w:rsidRDefault="002518F3" w:rsidP="00512849">
      <w:pPr>
        <w:pStyle w:val="SitecoreNumberedList"/>
      </w:pPr>
      <w:r>
        <w:t xml:space="preserve">Initiating an anonymous or authenticated session (see </w:t>
      </w:r>
      <w:hyperlink w:anchor="_How_to_establish" w:history="1">
        <w:r>
          <w:rPr>
            <w:rStyle w:val="Hyperlink"/>
          </w:rPr>
          <w:t>API Reference</w:t>
        </w:r>
      </w:hyperlink>
      <w:r>
        <w:t xml:space="preserve"> for details).</w:t>
      </w:r>
    </w:p>
    <w:p w:rsidR="002518F3" w:rsidRDefault="002518F3" w:rsidP="00512849">
      <w:pPr>
        <w:pStyle w:val="SitecoreNumberedList"/>
        <w:rPr>
          <w:lang w:eastAsia="da-DK"/>
        </w:rPr>
      </w:pPr>
      <w:r>
        <w:t xml:space="preserve">See </w:t>
      </w:r>
      <w:r w:rsidRPr="003E1222">
        <w:t>recommendations and best practices</w:t>
      </w:r>
      <w:r>
        <w:t>, such as how to store the objects that you need to access the API once the session is established, whether the API is thread safe, etc.</w:t>
      </w:r>
    </w:p>
    <w:p w:rsidR="002518F3" w:rsidRDefault="00D0464B" w:rsidP="002518F3">
      <w:pPr>
        <w:pStyle w:val="Heading3"/>
        <w:spacing w:before="0"/>
      </w:pPr>
      <w:bookmarkStart w:id="108" w:name="_Toc316481903"/>
      <w:bookmarkStart w:id="109" w:name="_Toc318377054"/>
      <w:bookmarkStart w:id="110" w:name="_Toc314052734"/>
      <w:r>
        <w:rPr>
          <w:rFonts w:eastAsia="Times New Roman" w:cs="Arial"/>
          <w:szCs w:val="20"/>
        </w:rPr>
        <w:t>I</w:t>
      </w:r>
      <w:r w:rsidR="002518F3">
        <w:rPr>
          <w:rFonts w:eastAsia="Times New Roman" w:cs="Arial"/>
          <w:szCs w:val="20"/>
        </w:rPr>
        <w:t>nstall</w:t>
      </w:r>
      <w:r>
        <w:rPr>
          <w:rFonts w:eastAsia="Times New Roman" w:cs="Arial"/>
          <w:szCs w:val="20"/>
        </w:rPr>
        <w:t>ing</w:t>
      </w:r>
      <w:r w:rsidR="002518F3">
        <w:rPr>
          <w:rFonts w:eastAsia="Times New Roman" w:cs="Arial"/>
          <w:szCs w:val="20"/>
        </w:rPr>
        <w:t xml:space="preserve"> a Siteco</w:t>
      </w:r>
      <w:r>
        <w:rPr>
          <w:rFonts w:eastAsia="Times New Roman" w:cs="Arial"/>
          <w:szCs w:val="20"/>
        </w:rPr>
        <w:t>re Mobile SDK Framework to the P</w:t>
      </w:r>
      <w:r w:rsidR="002518F3">
        <w:rPr>
          <w:rFonts w:eastAsia="Times New Roman" w:cs="Arial"/>
          <w:szCs w:val="20"/>
        </w:rPr>
        <w:t>roject</w:t>
      </w:r>
      <w:bookmarkEnd w:id="108"/>
      <w:bookmarkEnd w:id="109"/>
    </w:p>
    <w:p w:rsidR="002518F3" w:rsidRDefault="002518F3" w:rsidP="002518F3">
      <w:pPr>
        <w:spacing w:before="0"/>
      </w:pPr>
    </w:p>
    <w:p w:rsidR="002518F3" w:rsidRDefault="002518F3" w:rsidP="002518F3">
      <w:pPr>
        <w:spacing w:before="0"/>
      </w:pPr>
      <w:r>
        <w:t xml:space="preserve">To install a Sitecore MobileSDK framework to an existed project see </w:t>
      </w:r>
      <w:hyperlink w:anchor="_Install_Sitecore_Mobile" w:history="1">
        <w:r w:rsidRPr="00B640AF">
          <w:rPr>
            <w:rStyle w:val="Hyperlink"/>
          </w:rPr>
          <w:t>Installation Section</w:t>
        </w:r>
      </w:hyperlink>
      <w:r>
        <w:t>.</w:t>
      </w:r>
    </w:p>
    <w:p w:rsidR="002518F3" w:rsidRDefault="002518F3" w:rsidP="002518F3">
      <w:pPr>
        <w:spacing w:before="0"/>
        <w:rPr>
          <w:rFonts w:ascii="Menlo" w:eastAsia="Times New Roman" w:hAnsi="Menlo"/>
          <w:szCs w:val="20"/>
        </w:rPr>
      </w:pPr>
    </w:p>
    <w:p w:rsidR="002518F3" w:rsidRDefault="00EF23A6" w:rsidP="00273051">
      <w:pPr>
        <w:pStyle w:val="Heading3"/>
        <w:spacing w:before="0"/>
      </w:pPr>
      <w:bookmarkStart w:id="111" w:name="_How_to_establish"/>
      <w:bookmarkStart w:id="112" w:name="_Toc316481904"/>
      <w:bookmarkStart w:id="113" w:name="_Toc318377055"/>
      <w:bookmarkEnd w:id="111"/>
      <w:r>
        <w:rPr>
          <w:rFonts w:eastAsia="Times New Roman" w:cs="Arial"/>
          <w:szCs w:val="20"/>
        </w:rPr>
        <w:t>E</w:t>
      </w:r>
      <w:r w:rsidR="002518F3" w:rsidRPr="00D06F5B">
        <w:rPr>
          <w:rFonts w:eastAsia="Times New Roman" w:cs="Arial"/>
          <w:szCs w:val="20"/>
        </w:rPr>
        <w:t>stablish</w:t>
      </w:r>
      <w:r w:rsidR="00280AB3">
        <w:rPr>
          <w:rFonts w:eastAsia="Times New Roman" w:cs="Arial"/>
          <w:szCs w:val="20"/>
        </w:rPr>
        <w:t>ing</w:t>
      </w:r>
      <w:r w:rsidR="002518F3" w:rsidRPr="00D06F5B">
        <w:rPr>
          <w:rFonts w:eastAsia="Times New Roman" w:cs="Arial"/>
          <w:szCs w:val="20"/>
        </w:rPr>
        <w:t xml:space="preserve"> an </w:t>
      </w:r>
      <w:r w:rsidR="00273051">
        <w:rPr>
          <w:rFonts w:eastAsia="Times New Roman" w:cs="Arial"/>
          <w:szCs w:val="20"/>
        </w:rPr>
        <w:t>A</w:t>
      </w:r>
      <w:r w:rsidR="002518F3" w:rsidRPr="00D06F5B">
        <w:rPr>
          <w:rFonts w:eastAsia="Times New Roman" w:cs="Arial"/>
          <w:szCs w:val="20"/>
        </w:rPr>
        <w:t>nonymous</w:t>
      </w:r>
      <w:r w:rsidR="00273051">
        <w:rPr>
          <w:rFonts w:eastAsia="Times New Roman" w:cs="Arial"/>
          <w:szCs w:val="20"/>
        </w:rPr>
        <w:t xml:space="preserve"> or A</w:t>
      </w:r>
      <w:r w:rsidR="002518F3">
        <w:rPr>
          <w:rFonts w:eastAsia="Times New Roman" w:cs="Arial"/>
          <w:szCs w:val="20"/>
        </w:rPr>
        <w:t>uthenticated</w:t>
      </w:r>
      <w:r w:rsidR="00273051">
        <w:rPr>
          <w:rFonts w:eastAsia="Times New Roman" w:cs="Arial"/>
          <w:szCs w:val="20"/>
        </w:rPr>
        <w:t xml:space="preserve"> Session to a W</w:t>
      </w:r>
      <w:r w:rsidR="002518F3" w:rsidRPr="00D06F5B">
        <w:rPr>
          <w:rFonts w:eastAsia="Times New Roman" w:cs="Arial"/>
          <w:szCs w:val="20"/>
        </w:rPr>
        <w:t>ebsite</w:t>
      </w:r>
      <w:bookmarkEnd w:id="112"/>
      <w:bookmarkEnd w:id="113"/>
    </w:p>
    <w:p w:rsidR="002518F3" w:rsidRPr="00D06F5B" w:rsidRDefault="002518F3" w:rsidP="002518F3">
      <w:pPr>
        <w:spacing w:before="0"/>
        <w:rPr>
          <w:rFonts w:eastAsia="Times New Roman" w:cs="Arial"/>
          <w:szCs w:val="20"/>
        </w:rPr>
      </w:pPr>
    </w:p>
    <w:p w:rsidR="002518F3" w:rsidRPr="00D06F5B" w:rsidRDefault="002518F3" w:rsidP="002518F3">
      <w:pPr>
        <w:spacing w:before="0"/>
        <w:rPr>
          <w:rFonts w:eastAsia="Times New Roman" w:cs="Arial"/>
          <w:szCs w:val="20"/>
        </w:rPr>
      </w:pPr>
      <w:r w:rsidRPr="00D06F5B">
        <w:rPr>
          <w:rFonts w:eastAsia="Times New Roman" w:cs="Arial"/>
          <w:szCs w:val="20"/>
        </w:rPr>
        <w:t>To establish an anonymous session to a web</w:t>
      </w:r>
      <w:r>
        <w:rPr>
          <w:rFonts w:eastAsia="Times New Roman" w:cs="Arial"/>
          <w:szCs w:val="20"/>
        </w:rPr>
        <w:t xml:space="preserve"> </w:t>
      </w:r>
      <w:r w:rsidRPr="00D06F5B">
        <w:rPr>
          <w:rFonts w:eastAsia="Times New Roman" w:cs="Arial"/>
          <w:szCs w:val="20"/>
        </w:rPr>
        <w:t xml:space="preserve">service, create </w:t>
      </w:r>
      <w:r w:rsidRPr="00D06F5B">
        <w:rPr>
          <w:rFonts w:eastAsia="Times New Roman" w:cs="Arial"/>
          <w:color w:val="DE6C36" w:themeColor="accent3"/>
          <w:szCs w:val="20"/>
        </w:rPr>
        <w:t>SCApiContext</w:t>
      </w:r>
      <w:r w:rsidRPr="00D06F5B">
        <w:rPr>
          <w:rFonts w:eastAsia="Times New Roman" w:cs="Arial"/>
          <w:szCs w:val="20"/>
        </w:rPr>
        <w:t xml:space="preserve"> instance using </w:t>
      </w:r>
      <w:r w:rsidRPr="00D06F5B">
        <w:rPr>
          <w:rFonts w:eastAsia="Times New Roman" w:cs="Arial"/>
          <w:color w:val="DE6C36" w:themeColor="accent3"/>
          <w:szCs w:val="20"/>
        </w:rPr>
        <w:t>+[SCApiContext contextWithHost:]</w:t>
      </w:r>
      <w:r w:rsidRPr="00D06F5B">
        <w:rPr>
          <w:rFonts w:eastAsia="Times New Roman" w:cs="Arial"/>
          <w:szCs w:val="20"/>
        </w:rPr>
        <w:t xml:space="preserve"> method.</w:t>
      </w:r>
    </w:p>
    <w:p w:rsidR="002518F3" w:rsidRPr="00D06F5B" w:rsidRDefault="002518F3" w:rsidP="002518F3">
      <w:pPr>
        <w:spacing w:before="0"/>
        <w:rPr>
          <w:rFonts w:eastAsia="Times New Roman" w:cs="Arial"/>
          <w:szCs w:val="20"/>
          <w:u w:val="single"/>
        </w:rPr>
      </w:pPr>
    </w:p>
    <w:p w:rsidR="002518F3" w:rsidRPr="003E77CC" w:rsidRDefault="002518F3" w:rsidP="002518F3">
      <w:pPr>
        <w:spacing w:before="0" w:after="240"/>
        <w:rPr>
          <w:rFonts w:eastAsia="Times New Roman" w:cs="Arial"/>
          <w:szCs w:val="20"/>
          <w:u w:val="single"/>
        </w:rPr>
      </w:pPr>
      <w:r>
        <w:rPr>
          <w:rFonts w:eastAsia="Times New Roman" w:cs="Arial"/>
          <w:szCs w:val="20"/>
          <w:u w:val="single"/>
        </w:rPr>
        <w:t>Example:</w:t>
      </w:r>
    </w:p>
    <w:p w:rsidR="002518F3" w:rsidRDefault="002518F3" w:rsidP="006679E9">
      <w:pPr>
        <w:pStyle w:val="SitecoreCodeSample"/>
        <w:rPr>
          <w:color w:val="C92D25"/>
        </w:rPr>
      </w:pPr>
      <w:r w:rsidRPr="001F2121">
        <w:rPr>
          <w:color w:val="7035A9"/>
        </w:rPr>
        <w:t>SCApiContext</w:t>
      </w:r>
      <w:r w:rsidRPr="001F2121">
        <w:rPr>
          <w:color w:val="000000"/>
        </w:rPr>
        <w:t xml:space="preserve"> *context = [</w:t>
      </w:r>
      <w:r w:rsidRPr="001F2121">
        <w:rPr>
          <w:color w:val="7035A9"/>
        </w:rPr>
        <w:t>SCApiContext</w:t>
      </w:r>
      <w:r w:rsidRPr="001F2121">
        <w:rPr>
          <w:color w:val="000000"/>
        </w:rPr>
        <w:t xml:space="preserve"> </w:t>
      </w:r>
      <w:r w:rsidRPr="001F2121">
        <w:rPr>
          <w:color w:val="3F1281"/>
        </w:rPr>
        <w:t>contextWithHost</w:t>
      </w:r>
      <w:r w:rsidRPr="001F2121">
        <w:rPr>
          <w:color w:val="000000"/>
        </w:rPr>
        <w:t>:</w:t>
      </w:r>
      <w:r>
        <w:rPr>
          <w:color w:val="000000"/>
        </w:rPr>
        <w:t xml:space="preserve"> </w:t>
      </w:r>
      <w:r w:rsidRPr="001F2121">
        <w:rPr>
          <w:color w:val="C92D25"/>
        </w:rPr>
        <w:t>@"</w:t>
      </w:r>
      <w:hyperlink r:id="rId85" w:history="1">
        <w:r w:rsidRPr="001F2121">
          <w:rPr>
            <w:rStyle w:val="Hyperlink"/>
            <w:rFonts w:ascii="Menlo" w:eastAsia="Times New Roman" w:hAnsi="Menlo"/>
            <w:szCs w:val="20"/>
          </w:rPr>
          <w:t>mobilesdk.sc-demo.net/-/webapi</w:t>
        </w:r>
      </w:hyperlink>
      <w:r w:rsidRPr="001F2121">
        <w:rPr>
          <w:color w:val="C92D25"/>
        </w:rPr>
        <w:t>"</w:t>
      </w:r>
      <w:r w:rsidRPr="00396A5C">
        <w:t>];</w:t>
      </w:r>
    </w:p>
    <w:p w:rsidR="002518F3" w:rsidRPr="00396A5C" w:rsidRDefault="002518F3" w:rsidP="002518F3">
      <w:pPr>
        <w:spacing w:before="0"/>
        <w:rPr>
          <w:rFonts w:ascii="Menlo" w:eastAsia="Times New Roman" w:hAnsi="Menlo"/>
          <w:color w:val="C92D25"/>
          <w:szCs w:val="20"/>
        </w:rPr>
      </w:pPr>
    </w:p>
    <w:p w:rsidR="002518F3" w:rsidRPr="00D06F5B" w:rsidRDefault="002518F3" w:rsidP="002518F3">
      <w:pPr>
        <w:spacing w:before="0"/>
        <w:rPr>
          <w:rFonts w:eastAsia="Times New Roman" w:cs="Arial"/>
          <w:szCs w:val="20"/>
        </w:rPr>
      </w:pPr>
      <w:r w:rsidRPr="00D06F5B">
        <w:rPr>
          <w:rFonts w:eastAsia="Times New Roman" w:cs="Arial"/>
          <w:szCs w:val="20"/>
        </w:rPr>
        <w:t xml:space="preserve">To establish an </w:t>
      </w:r>
      <w:r>
        <w:rPr>
          <w:rFonts w:eastAsia="Times New Roman" w:cs="Arial"/>
          <w:szCs w:val="20"/>
        </w:rPr>
        <w:t>authenticated</w:t>
      </w:r>
      <w:r w:rsidRPr="00D06F5B">
        <w:rPr>
          <w:rFonts w:eastAsia="Times New Roman" w:cs="Arial"/>
          <w:szCs w:val="20"/>
        </w:rPr>
        <w:t xml:space="preserve"> session to a web</w:t>
      </w:r>
      <w:r>
        <w:rPr>
          <w:rFonts w:eastAsia="Times New Roman" w:cs="Arial"/>
          <w:szCs w:val="20"/>
        </w:rPr>
        <w:t xml:space="preserve"> </w:t>
      </w:r>
      <w:r w:rsidRPr="00D06F5B">
        <w:rPr>
          <w:rFonts w:eastAsia="Times New Roman" w:cs="Arial"/>
          <w:szCs w:val="20"/>
        </w:rPr>
        <w:t xml:space="preserve">service, create </w:t>
      </w:r>
      <w:r w:rsidRPr="00D06F5B">
        <w:rPr>
          <w:rFonts w:eastAsia="Times New Roman" w:cs="Arial"/>
          <w:color w:val="DE6C36" w:themeColor="accent3"/>
          <w:szCs w:val="20"/>
        </w:rPr>
        <w:t>SCApiContext</w:t>
      </w:r>
      <w:r w:rsidRPr="00D06F5B">
        <w:rPr>
          <w:rFonts w:eastAsia="Times New Roman" w:cs="Arial"/>
          <w:szCs w:val="20"/>
        </w:rPr>
        <w:t xml:space="preserve"> instance using </w:t>
      </w:r>
      <w:r w:rsidRPr="00D06F5B">
        <w:rPr>
          <w:rFonts w:eastAsia="Times New Roman" w:cs="Arial"/>
          <w:color w:val="DE6C36" w:themeColor="accent3"/>
          <w:szCs w:val="20"/>
        </w:rPr>
        <w:t>+[SCApiContext contextWithHost:</w:t>
      </w:r>
      <w:r>
        <w:rPr>
          <w:rFonts w:eastAsia="Times New Roman" w:cs="Arial"/>
          <w:color w:val="DE6C36" w:themeColor="accent3"/>
          <w:szCs w:val="20"/>
        </w:rPr>
        <w:t>login:password:</w:t>
      </w:r>
      <w:r w:rsidRPr="00D06F5B">
        <w:rPr>
          <w:rFonts w:eastAsia="Times New Roman" w:cs="Arial"/>
          <w:color w:val="DE6C36" w:themeColor="accent3"/>
          <w:szCs w:val="20"/>
        </w:rPr>
        <w:t>]</w:t>
      </w:r>
      <w:r w:rsidRPr="00D06F5B">
        <w:rPr>
          <w:rFonts w:eastAsia="Times New Roman" w:cs="Arial"/>
          <w:szCs w:val="20"/>
        </w:rPr>
        <w:t xml:space="preserve"> method.</w:t>
      </w:r>
    </w:p>
    <w:p w:rsidR="002518F3" w:rsidRPr="00D06F5B" w:rsidRDefault="002518F3" w:rsidP="002518F3">
      <w:pPr>
        <w:spacing w:before="0"/>
        <w:rPr>
          <w:rFonts w:eastAsia="Times New Roman" w:cs="Arial"/>
          <w:szCs w:val="20"/>
          <w:u w:val="single"/>
        </w:rPr>
      </w:pPr>
    </w:p>
    <w:p w:rsidR="002518F3" w:rsidRPr="003E77CC" w:rsidRDefault="002518F3" w:rsidP="002518F3">
      <w:pPr>
        <w:spacing w:before="0" w:after="240"/>
        <w:rPr>
          <w:rFonts w:eastAsia="Times New Roman" w:cs="Arial"/>
          <w:szCs w:val="20"/>
          <w:u w:val="single"/>
        </w:rPr>
      </w:pPr>
      <w:r>
        <w:rPr>
          <w:rFonts w:eastAsia="Times New Roman" w:cs="Arial"/>
          <w:szCs w:val="20"/>
          <w:u w:val="single"/>
        </w:rPr>
        <w:t>Example:</w:t>
      </w:r>
    </w:p>
    <w:p w:rsidR="002518F3" w:rsidRPr="001F2121" w:rsidRDefault="002518F3" w:rsidP="00D0464B">
      <w:pPr>
        <w:pStyle w:val="SitecoreCodeSample"/>
        <w:rPr>
          <w:color w:val="C92D25"/>
        </w:rPr>
      </w:pPr>
      <w:r w:rsidRPr="001F2121">
        <w:rPr>
          <w:color w:val="7035A9"/>
        </w:rPr>
        <w:t>SCApiContext</w:t>
      </w:r>
      <w:r w:rsidRPr="001F2121">
        <w:rPr>
          <w:color w:val="000000"/>
        </w:rPr>
        <w:t xml:space="preserve"> *context = [</w:t>
      </w:r>
      <w:r w:rsidRPr="001F2121">
        <w:rPr>
          <w:color w:val="7035A9"/>
        </w:rPr>
        <w:t>SCApiContext</w:t>
      </w:r>
      <w:r w:rsidRPr="001F2121">
        <w:rPr>
          <w:color w:val="000000"/>
        </w:rPr>
        <w:t xml:space="preserve"> </w:t>
      </w:r>
      <w:r w:rsidRPr="001F2121">
        <w:rPr>
          <w:color w:val="3F1281"/>
        </w:rPr>
        <w:t>contextWithHost</w:t>
      </w:r>
      <w:r w:rsidRPr="001F2121">
        <w:rPr>
          <w:color w:val="000000"/>
        </w:rPr>
        <w:t>:</w:t>
      </w:r>
      <w:r>
        <w:rPr>
          <w:color w:val="000000"/>
        </w:rPr>
        <w:t xml:space="preserve"> </w:t>
      </w:r>
      <w:r w:rsidRPr="001F2121">
        <w:rPr>
          <w:color w:val="C92D25"/>
        </w:rPr>
        <w:t>@"</w:t>
      </w:r>
      <w:hyperlink r:id="rId86" w:history="1">
        <w:r w:rsidRPr="001F2121">
          <w:rPr>
            <w:rStyle w:val="Hyperlink"/>
            <w:rFonts w:ascii="Menlo" w:eastAsia="Times New Roman" w:hAnsi="Menlo"/>
            <w:szCs w:val="20"/>
          </w:rPr>
          <w:t>mobilesdk.sc-demo.net/-/webapi</w:t>
        </w:r>
      </w:hyperlink>
      <w:r w:rsidRPr="001F2121">
        <w:rPr>
          <w:color w:val="C92D25"/>
        </w:rPr>
        <w:t>"</w:t>
      </w:r>
    </w:p>
    <w:p w:rsidR="002518F3" w:rsidRPr="001F2121" w:rsidRDefault="002518F3" w:rsidP="00D0464B">
      <w:pPr>
        <w:pStyle w:val="SitecoreCodeSample"/>
      </w:pPr>
      <w:r w:rsidRPr="001F2121">
        <w:t>                                                    </w:t>
      </w:r>
      <w:r>
        <w:tab/>
      </w:r>
      <w:r>
        <w:tab/>
      </w:r>
      <w:r>
        <w:tab/>
      </w:r>
      <w:r w:rsidRPr="001F2121">
        <w:t xml:space="preserve"> </w:t>
      </w:r>
      <w:r w:rsidRPr="001F2121">
        <w:rPr>
          <w:color w:val="3F1281"/>
        </w:rPr>
        <w:t>login</w:t>
      </w:r>
      <w:r>
        <w:t xml:space="preserve">: </w:t>
      </w:r>
      <w:r w:rsidRPr="001F2121">
        <w:rPr>
          <w:color w:val="C92D25"/>
        </w:rPr>
        <w:t>@"test"</w:t>
      </w:r>
    </w:p>
    <w:p w:rsidR="002518F3" w:rsidRPr="00396A5C" w:rsidRDefault="002518F3" w:rsidP="00D0464B">
      <w:pPr>
        <w:pStyle w:val="SitecoreCodeSample"/>
      </w:pPr>
      <w:r w:rsidRPr="001F2121">
        <w:t xml:space="preserve">                                                  </w:t>
      </w:r>
      <w:r>
        <w:tab/>
      </w:r>
      <w:r>
        <w:tab/>
        <w:t xml:space="preserve">        </w:t>
      </w:r>
      <w:r w:rsidRPr="001F2121">
        <w:rPr>
          <w:color w:val="3F1281"/>
        </w:rPr>
        <w:t>password</w:t>
      </w:r>
      <w:r w:rsidRPr="001F2121">
        <w:t>:</w:t>
      </w:r>
      <w:r>
        <w:t xml:space="preserve"> </w:t>
      </w:r>
      <w:r w:rsidRPr="001F2121">
        <w:rPr>
          <w:color w:val="C92D25"/>
        </w:rPr>
        <w:t>@"****"</w:t>
      </w:r>
      <w:r w:rsidRPr="001F2121">
        <w:t>];</w:t>
      </w:r>
      <w:r w:rsidR="00D0464B">
        <w:tab/>
      </w:r>
      <w:r w:rsidR="00D0464B">
        <w:tab/>
      </w:r>
    </w:p>
    <w:p w:rsidR="002518F3" w:rsidRDefault="002518F3" w:rsidP="002518F3">
      <w:pPr>
        <w:spacing w:before="0"/>
        <w:rPr>
          <w:rFonts w:eastAsia="Times New Roman" w:cs="Arial"/>
          <w:szCs w:val="20"/>
        </w:rPr>
      </w:pPr>
      <w:r w:rsidRPr="00D06F5B">
        <w:rPr>
          <w:rFonts w:eastAsia="Times New Roman" w:cs="Arial"/>
          <w:szCs w:val="20"/>
        </w:rPr>
        <w:t xml:space="preserve">Parameter – </w:t>
      </w:r>
      <w:r w:rsidRPr="00D06F5B">
        <w:rPr>
          <w:rFonts w:eastAsia="Times New Roman" w:cs="Arial"/>
          <w:color w:val="DE6C36" w:themeColor="accent3"/>
          <w:szCs w:val="20"/>
        </w:rPr>
        <w:t>"mobilesdk.sc-demo.net/</w:t>
      </w:r>
      <w:r>
        <w:rPr>
          <w:rFonts w:eastAsia="Times New Roman" w:cs="Arial"/>
          <w:color w:val="DE6C36" w:themeColor="accent3"/>
          <w:szCs w:val="20"/>
        </w:rPr>
        <w:t>-/webapi</w:t>
      </w:r>
      <w:r w:rsidRPr="00D06F5B">
        <w:rPr>
          <w:rFonts w:eastAsia="Times New Roman" w:cs="Arial"/>
          <w:color w:val="DE6C36" w:themeColor="accent3"/>
          <w:szCs w:val="20"/>
        </w:rPr>
        <w:t>"</w:t>
      </w:r>
      <w:r w:rsidRPr="00D06F5B">
        <w:rPr>
          <w:rFonts w:eastAsia="Times New Roman" w:cs="Arial"/>
          <w:szCs w:val="20"/>
        </w:rPr>
        <w:t xml:space="preserve"> is a host of the Sitecore site plus Web</w:t>
      </w:r>
      <w:r>
        <w:rPr>
          <w:rFonts w:eastAsia="Times New Roman" w:cs="Arial"/>
          <w:szCs w:val="20"/>
        </w:rPr>
        <w:t xml:space="preserve"> </w:t>
      </w:r>
      <w:r w:rsidRPr="00D06F5B">
        <w:rPr>
          <w:rFonts w:eastAsia="Times New Roman" w:cs="Arial"/>
          <w:szCs w:val="20"/>
        </w:rPr>
        <w:t>A</w:t>
      </w:r>
      <w:r>
        <w:rPr>
          <w:rFonts w:eastAsia="Times New Roman" w:cs="Arial"/>
          <w:szCs w:val="20"/>
        </w:rPr>
        <w:t>PI</w:t>
      </w:r>
      <w:r w:rsidRPr="00D06F5B">
        <w:rPr>
          <w:rFonts w:eastAsia="Times New Roman" w:cs="Arial"/>
          <w:szCs w:val="20"/>
        </w:rPr>
        <w:t xml:space="preserve"> special path component: </w:t>
      </w:r>
      <w:r w:rsidRPr="00D06F5B">
        <w:rPr>
          <w:rFonts w:eastAsia="Times New Roman" w:cs="Arial"/>
          <w:color w:val="DE6C36" w:themeColor="accent3"/>
          <w:szCs w:val="20"/>
        </w:rPr>
        <w:t>“</w:t>
      </w:r>
      <w:r>
        <w:rPr>
          <w:rFonts w:eastAsia="Times New Roman" w:cs="Arial"/>
          <w:color w:val="DE6C36" w:themeColor="accent3"/>
          <w:szCs w:val="20"/>
        </w:rPr>
        <w:t>-/webapi</w:t>
      </w:r>
      <w:r w:rsidRPr="00D06F5B">
        <w:rPr>
          <w:rFonts w:eastAsia="Times New Roman" w:cs="Arial"/>
          <w:color w:val="DE6C36" w:themeColor="accent3"/>
          <w:szCs w:val="20"/>
        </w:rPr>
        <w:t>”</w:t>
      </w:r>
      <w:r w:rsidRPr="00D06F5B">
        <w:rPr>
          <w:rFonts w:eastAsia="Times New Roman" w:cs="Arial"/>
          <w:szCs w:val="20"/>
        </w:rPr>
        <w:t xml:space="preserve">. This method returns the existing </w:t>
      </w:r>
      <w:r w:rsidRPr="00D06F5B">
        <w:rPr>
          <w:rFonts w:eastAsia="Times New Roman" w:cs="Arial"/>
          <w:color w:val="DE6C36" w:themeColor="accent3"/>
          <w:szCs w:val="20"/>
        </w:rPr>
        <w:t>SCApiContext</w:t>
      </w:r>
      <w:r w:rsidRPr="00D06F5B">
        <w:rPr>
          <w:rFonts w:eastAsia="Times New Roman" w:cs="Arial"/>
          <w:szCs w:val="20"/>
        </w:rPr>
        <w:t xml:space="preserve"> object for given host or creates new one if it doesn’t exists.</w:t>
      </w:r>
    </w:p>
    <w:p w:rsidR="002518F3" w:rsidRDefault="002518F3" w:rsidP="002518F3">
      <w:pPr>
        <w:spacing w:before="0"/>
        <w:rPr>
          <w:rFonts w:eastAsia="Times New Roman" w:cs="Arial"/>
          <w:szCs w:val="20"/>
        </w:rPr>
      </w:pPr>
    </w:p>
    <w:p w:rsidR="002518F3" w:rsidRPr="00092222" w:rsidRDefault="002518F3" w:rsidP="002518F3">
      <w:pPr>
        <w:spacing w:before="0" w:after="240"/>
        <w:rPr>
          <w:rFonts w:eastAsia="Times New Roman" w:cs="Arial"/>
          <w:szCs w:val="20"/>
        </w:rPr>
      </w:pPr>
      <w:r w:rsidRPr="00092222">
        <w:rPr>
          <w:rFonts w:eastAsia="Times New Roman" w:cs="Arial"/>
          <w:szCs w:val="20"/>
        </w:rPr>
        <w:t>Do not obligator</w:t>
      </w:r>
      <w:r>
        <w:rPr>
          <w:rFonts w:eastAsia="Times New Roman" w:cs="Arial"/>
          <w:szCs w:val="20"/>
        </w:rPr>
        <w:t>ily</w:t>
      </w:r>
      <w:r w:rsidRPr="00092222">
        <w:rPr>
          <w:rFonts w:eastAsia="Times New Roman" w:cs="Arial"/>
          <w:szCs w:val="20"/>
        </w:rPr>
        <w:t xml:space="preserve"> to store</w:t>
      </w:r>
      <w:r>
        <w:rPr>
          <w:rFonts w:eastAsia="Times New Roman" w:cs="Arial"/>
          <w:szCs w:val="20"/>
        </w:rPr>
        <w:t xml:space="preserve"> a</w:t>
      </w:r>
      <w:r w:rsidRPr="00092222">
        <w:rPr>
          <w:rFonts w:eastAsia="Times New Roman" w:cs="Arial"/>
          <w:szCs w:val="20"/>
        </w:rPr>
        <w:t xml:space="preserve"> new created </w:t>
      </w:r>
      <w:r w:rsidRPr="00092222">
        <w:rPr>
          <w:rFonts w:eastAsia="Times New Roman" w:cs="Arial"/>
          <w:color w:val="DE6C36" w:themeColor="accent3"/>
          <w:szCs w:val="20"/>
        </w:rPr>
        <w:t xml:space="preserve">SCApiContext </w:t>
      </w:r>
      <w:r w:rsidRPr="00092222">
        <w:rPr>
          <w:rFonts w:eastAsia="Times New Roman" w:cs="Arial"/>
          <w:szCs w:val="20"/>
        </w:rPr>
        <w:t xml:space="preserve">object in your application manually, all </w:t>
      </w:r>
      <w:r w:rsidRPr="00092222">
        <w:rPr>
          <w:rFonts w:eastAsia="Times New Roman" w:cs="Arial"/>
          <w:color w:val="DE6C36" w:themeColor="accent3"/>
          <w:szCs w:val="20"/>
        </w:rPr>
        <w:t xml:space="preserve">SCItem </w:t>
      </w:r>
      <w:r w:rsidRPr="00092222">
        <w:rPr>
          <w:rFonts w:eastAsia="Times New Roman" w:cs="Arial"/>
          <w:szCs w:val="20"/>
        </w:rPr>
        <w:t xml:space="preserve">and </w:t>
      </w:r>
      <w:r w:rsidRPr="00092222">
        <w:rPr>
          <w:rFonts w:eastAsia="Times New Roman" w:cs="Arial"/>
          <w:color w:val="DE6C36" w:themeColor="accent3"/>
          <w:szCs w:val="20"/>
        </w:rPr>
        <w:t xml:space="preserve">SCField </w:t>
      </w:r>
      <w:r w:rsidRPr="00092222">
        <w:rPr>
          <w:rFonts w:eastAsia="Times New Roman" w:cs="Arial"/>
          <w:szCs w:val="20"/>
        </w:rPr>
        <w:t xml:space="preserve">objects owns theirs </w:t>
      </w:r>
      <w:r w:rsidRPr="00092222">
        <w:rPr>
          <w:rFonts w:eastAsia="Times New Roman" w:cs="Arial"/>
          <w:color w:val="DE6C36" w:themeColor="accent3"/>
          <w:szCs w:val="20"/>
        </w:rPr>
        <w:t xml:space="preserve">SCApiContext </w:t>
      </w:r>
      <w:r w:rsidRPr="00092222">
        <w:rPr>
          <w:rFonts w:eastAsia="Times New Roman" w:cs="Arial"/>
          <w:szCs w:val="20"/>
        </w:rPr>
        <w:t xml:space="preserve">instance and you can access it using </w:t>
      </w:r>
      <w:r w:rsidRPr="00092222">
        <w:rPr>
          <w:rFonts w:eastAsia="Times New Roman" w:cs="Arial"/>
          <w:color w:val="DE6C36" w:themeColor="accent3"/>
          <w:szCs w:val="20"/>
        </w:rPr>
        <w:t>[SCItem apiContext]</w:t>
      </w:r>
      <w:r w:rsidRPr="00092222">
        <w:rPr>
          <w:rFonts w:eastAsia="Times New Roman" w:cs="Arial"/>
          <w:szCs w:val="20"/>
        </w:rPr>
        <w:t xml:space="preserve">, </w:t>
      </w:r>
      <w:r w:rsidRPr="00092222">
        <w:rPr>
          <w:rFonts w:eastAsia="Times New Roman" w:cs="Arial"/>
          <w:color w:val="DE6C36" w:themeColor="accent3"/>
          <w:szCs w:val="20"/>
        </w:rPr>
        <w:t>[SCField apiContext]</w:t>
      </w:r>
      <w:r w:rsidRPr="00092222">
        <w:rPr>
          <w:rFonts w:eastAsia="Times New Roman" w:cs="Arial"/>
          <w:szCs w:val="20"/>
        </w:rPr>
        <w:t xml:space="preserve"> properties or calling </w:t>
      </w:r>
      <w:r w:rsidRPr="00092222">
        <w:rPr>
          <w:rFonts w:eastAsia="Times New Roman" w:cs="Arial"/>
          <w:color w:val="DE6C36" w:themeColor="accent3"/>
          <w:szCs w:val="20"/>
        </w:rPr>
        <w:t>[SCApiContext contextWithHost:]</w:t>
      </w:r>
      <w:r w:rsidRPr="00092222">
        <w:rPr>
          <w:rFonts w:eastAsia="Times New Roman" w:cs="Arial"/>
          <w:szCs w:val="20"/>
        </w:rPr>
        <w:t xml:space="preserve"> method with your web</w:t>
      </w:r>
      <w:r>
        <w:rPr>
          <w:rFonts w:eastAsia="Times New Roman" w:cs="Arial"/>
          <w:szCs w:val="20"/>
        </w:rPr>
        <w:t xml:space="preserve"> </w:t>
      </w:r>
      <w:r w:rsidRPr="00092222">
        <w:rPr>
          <w:rFonts w:eastAsia="Times New Roman" w:cs="Arial"/>
          <w:szCs w:val="20"/>
        </w:rPr>
        <w:t>service host.</w:t>
      </w:r>
    </w:p>
    <w:p w:rsidR="002518F3" w:rsidRDefault="002518F3" w:rsidP="006679E9">
      <w:pPr>
        <w:pStyle w:val="SitecoreNoteHeader"/>
      </w:pPr>
      <w:r w:rsidRPr="003E77CC">
        <w:t>Note</w:t>
      </w:r>
      <w:r w:rsidRPr="00092222">
        <w:t xml:space="preserve"> </w:t>
      </w:r>
    </w:p>
    <w:p w:rsidR="002518F3" w:rsidRPr="00092222" w:rsidRDefault="002518F3" w:rsidP="006679E9">
      <w:pPr>
        <w:pStyle w:val="SitecoreNoteBody"/>
      </w:pPr>
      <w:r w:rsidRPr="00092222">
        <w:rPr>
          <w:color w:val="DE6C36" w:themeColor="accent3"/>
        </w:rPr>
        <w:t>SCApiContext</w:t>
      </w:r>
      <w:r w:rsidRPr="00092222">
        <w:t xml:space="preserve"> object is not a “singleton”, if you have no any </w:t>
      </w:r>
      <w:r w:rsidRPr="00092222">
        <w:rPr>
          <w:color w:val="DE6C36" w:themeColor="accent3"/>
        </w:rPr>
        <w:t>SCItem</w:t>
      </w:r>
      <w:r w:rsidRPr="00092222">
        <w:t xml:space="preserve">, </w:t>
      </w:r>
      <w:r w:rsidRPr="00092222">
        <w:rPr>
          <w:color w:val="DE6C36" w:themeColor="accent3"/>
        </w:rPr>
        <w:t xml:space="preserve">SCField </w:t>
      </w:r>
      <w:r w:rsidRPr="00092222">
        <w:t xml:space="preserve">and </w:t>
      </w:r>
      <w:r w:rsidRPr="00092222">
        <w:rPr>
          <w:color w:val="DE6C36" w:themeColor="accent3"/>
        </w:rPr>
        <w:t xml:space="preserve">SCReader </w:t>
      </w:r>
      <w:r w:rsidRPr="00092222">
        <w:t>object in</w:t>
      </w:r>
      <w:r>
        <w:t xml:space="preserve"> a</w:t>
      </w:r>
      <w:r w:rsidRPr="00092222">
        <w:t xml:space="preserve"> memory and any other entity does not retain </w:t>
      </w:r>
      <w:r w:rsidRPr="00092222">
        <w:rPr>
          <w:color w:val="DE6C36" w:themeColor="accent3"/>
        </w:rPr>
        <w:t xml:space="preserve">SCApiContext </w:t>
      </w:r>
      <w:r w:rsidRPr="00092222">
        <w:t>object – it will be released.</w:t>
      </w:r>
    </w:p>
    <w:p w:rsidR="002518F3" w:rsidRPr="00092222" w:rsidRDefault="002518F3" w:rsidP="002518F3">
      <w:pPr>
        <w:spacing w:before="0"/>
        <w:rPr>
          <w:rFonts w:eastAsia="Times New Roman" w:cs="Arial"/>
          <w:szCs w:val="20"/>
        </w:rPr>
      </w:pPr>
    </w:p>
    <w:p w:rsidR="002518F3" w:rsidRPr="00D06F5B" w:rsidRDefault="002518F3" w:rsidP="002518F3">
      <w:pPr>
        <w:spacing w:before="0"/>
        <w:rPr>
          <w:rFonts w:eastAsia="Times New Roman" w:cs="Arial"/>
          <w:szCs w:val="20"/>
        </w:rPr>
      </w:pPr>
      <w:r w:rsidRPr="00092222">
        <w:rPr>
          <w:rFonts w:eastAsia="Times New Roman" w:cs="Arial"/>
          <w:szCs w:val="20"/>
        </w:rPr>
        <w:t xml:space="preserve">After creating the </w:t>
      </w:r>
      <w:r w:rsidRPr="00092222">
        <w:rPr>
          <w:rFonts w:eastAsia="Times New Roman" w:cs="Arial"/>
          <w:color w:val="DE6C36" w:themeColor="accent3"/>
          <w:szCs w:val="20"/>
        </w:rPr>
        <w:t xml:space="preserve">SCApiContext </w:t>
      </w:r>
      <w:r w:rsidRPr="00092222">
        <w:rPr>
          <w:rFonts w:eastAsia="Times New Roman" w:cs="Arial"/>
          <w:szCs w:val="20"/>
        </w:rPr>
        <w:t xml:space="preserve">object you can access required items and fields as anonymous user, using </w:t>
      </w:r>
      <w:r w:rsidRPr="00092222">
        <w:rPr>
          <w:rFonts w:eastAsia="Times New Roman" w:cs="Arial"/>
          <w:color w:val="DE6C36" w:themeColor="accent3"/>
          <w:szCs w:val="20"/>
        </w:rPr>
        <w:t>SCApiContext</w:t>
      </w:r>
      <w:r w:rsidRPr="00092222">
        <w:rPr>
          <w:rFonts w:eastAsia="Times New Roman" w:cs="Arial"/>
          <w:szCs w:val="20"/>
        </w:rPr>
        <w:t>'s</w:t>
      </w:r>
      <w:r w:rsidRPr="00092222">
        <w:rPr>
          <w:rFonts w:eastAsia="Times New Roman" w:cs="Arial"/>
          <w:color w:val="DE6C36" w:themeColor="accent3"/>
          <w:szCs w:val="20"/>
        </w:rPr>
        <w:t xml:space="preserve"> </w:t>
      </w:r>
      <w:r w:rsidRPr="00092222">
        <w:rPr>
          <w:rFonts w:eastAsia="Times New Roman" w:cs="Arial"/>
          <w:szCs w:val="20"/>
        </w:rPr>
        <w:t xml:space="preserve">methods like </w:t>
      </w:r>
      <w:r w:rsidRPr="00092222">
        <w:rPr>
          <w:rFonts w:eastAsia="Times New Roman" w:cs="Arial"/>
          <w:color w:val="DE6C36" w:themeColor="accent3"/>
          <w:szCs w:val="20"/>
        </w:rPr>
        <w:t>-[SCApiC</w:t>
      </w:r>
      <w:r>
        <w:rPr>
          <w:rFonts w:eastAsia="Times New Roman" w:cs="Arial"/>
          <w:color w:val="DE6C36" w:themeColor="accent3"/>
          <w:szCs w:val="20"/>
        </w:rPr>
        <w:t xml:space="preserve">ontext itemsReaderWithRequest:] </w:t>
      </w:r>
      <w:r>
        <w:rPr>
          <w:rFonts w:eastAsia="Times New Roman" w:cs="Arial"/>
          <w:szCs w:val="20"/>
        </w:rPr>
        <w:t>etc.</w:t>
      </w:r>
      <w:r w:rsidRPr="00092222">
        <w:rPr>
          <w:rFonts w:eastAsia="Times New Roman" w:cs="Arial"/>
          <w:szCs w:val="20"/>
        </w:rPr>
        <w:t xml:space="preserve">, see </w:t>
      </w:r>
      <w:hyperlink w:anchor="_Objective-C_API_Reference" w:history="1">
        <w:r w:rsidRPr="00092222">
          <w:rPr>
            <w:rStyle w:val="Hyperlink"/>
            <w:rFonts w:eastAsia="Times New Roman" w:cs="Arial"/>
            <w:szCs w:val="20"/>
          </w:rPr>
          <w:t>Api Reference</w:t>
        </w:r>
      </w:hyperlink>
      <w:r w:rsidRPr="00092222">
        <w:rPr>
          <w:rFonts w:eastAsia="Times New Roman" w:cs="Arial"/>
          <w:szCs w:val="20"/>
        </w:rPr>
        <w:t xml:space="preserve"> Guide for details.</w:t>
      </w:r>
    </w:p>
    <w:p w:rsidR="002518F3" w:rsidRDefault="002518F3" w:rsidP="002518F3">
      <w:pPr>
        <w:spacing w:before="0"/>
        <w:rPr>
          <w:rFonts w:eastAsia="Times New Roman" w:cs="Arial"/>
          <w:szCs w:val="20"/>
        </w:rPr>
      </w:pPr>
    </w:p>
    <w:p w:rsidR="002518F3" w:rsidRDefault="002518F3" w:rsidP="002518F3">
      <w:pPr>
        <w:spacing w:before="0"/>
      </w:pPr>
    </w:p>
    <w:p w:rsidR="002518F3" w:rsidRDefault="002518F3" w:rsidP="002518F3">
      <w:pPr>
        <w:spacing w:before="0"/>
      </w:pPr>
    </w:p>
    <w:p w:rsidR="002518F3" w:rsidRDefault="002518F3" w:rsidP="002518F3">
      <w:pPr>
        <w:spacing w:before="0"/>
      </w:pPr>
    </w:p>
    <w:p w:rsidR="002518F3" w:rsidRDefault="006679E9" w:rsidP="002518F3">
      <w:pPr>
        <w:pStyle w:val="Heading3"/>
        <w:spacing w:before="0"/>
      </w:pPr>
      <w:bookmarkStart w:id="114" w:name="_Toc316481905"/>
      <w:bookmarkStart w:id="115" w:name="_Toc318377056"/>
      <w:bookmarkEnd w:id="110"/>
      <w:r>
        <w:lastRenderedPageBreak/>
        <w:t>Recommendations and Best P</w:t>
      </w:r>
      <w:r w:rsidR="002518F3" w:rsidRPr="00504A81">
        <w:t>ractices</w:t>
      </w:r>
      <w:bookmarkEnd w:id="114"/>
      <w:bookmarkEnd w:id="115"/>
    </w:p>
    <w:p w:rsidR="002518F3" w:rsidRDefault="002518F3" w:rsidP="002518F3">
      <w:pPr>
        <w:pStyle w:val="SitecoreListHeading"/>
        <w:spacing w:before="0"/>
      </w:pPr>
    </w:p>
    <w:p w:rsidR="002518F3" w:rsidRDefault="002518F3" w:rsidP="002518F3">
      <w:pPr>
        <w:pStyle w:val="SitecoreListHeading"/>
        <w:spacing w:before="0"/>
      </w:pPr>
      <w:r w:rsidRPr="003E1222">
        <w:t>API Thread safety</w:t>
      </w:r>
    </w:p>
    <w:p w:rsidR="002518F3" w:rsidRPr="00D06F5B" w:rsidRDefault="002518F3" w:rsidP="002518F3"/>
    <w:p w:rsidR="002518F3" w:rsidRDefault="002518F3" w:rsidP="002518F3">
      <w:pPr>
        <w:spacing w:before="0"/>
      </w:pPr>
      <w:r>
        <w:t>The API is not thread safe - perform all calls to the API exactly from one thread. Main thread suggested.</w:t>
      </w:r>
    </w:p>
    <w:p w:rsidR="002518F3" w:rsidRDefault="002518F3" w:rsidP="002518F3">
      <w:pPr>
        <w:spacing w:before="0"/>
      </w:pPr>
    </w:p>
    <w:p w:rsidR="002518F3" w:rsidRDefault="002518F3" w:rsidP="002518F3">
      <w:pPr>
        <w:spacing w:before="0"/>
      </w:pPr>
    </w:p>
    <w:p w:rsidR="002518F3" w:rsidRDefault="002518F3" w:rsidP="002518F3">
      <w:pPr>
        <w:spacing w:before="0"/>
      </w:pPr>
    </w:p>
    <w:p w:rsidR="002518F3" w:rsidRDefault="002518F3" w:rsidP="002518F3">
      <w:pPr>
        <w:pStyle w:val="SitecoreListHeading"/>
        <w:spacing w:before="0"/>
      </w:pPr>
      <w:r w:rsidRPr="00DF14EF">
        <w:t>Accessing the Sitecore content</w:t>
      </w:r>
    </w:p>
    <w:p w:rsidR="002518F3" w:rsidRPr="00D06F5B" w:rsidRDefault="002518F3" w:rsidP="002518F3"/>
    <w:p w:rsidR="002518F3" w:rsidRDefault="002518F3" w:rsidP="002518F3">
      <w:pPr>
        <w:spacing w:before="0"/>
      </w:pPr>
      <w:r>
        <w:t xml:space="preserve">All content API methods, that used to load data from backend, return a block with </w:t>
      </w:r>
      <w:r w:rsidRPr="00432AB1">
        <w:rPr>
          <w:color w:val="DE6C36" w:themeColor="accent3"/>
        </w:rPr>
        <w:t>SCAsyncOp</w:t>
      </w:r>
      <w:r>
        <w:t xml:space="preserve"> type. You can find it's definitions in SCAsyncOpDefinitions.h file:</w:t>
      </w:r>
    </w:p>
    <w:p w:rsidR="002518F3" w:rsidRDefault="002518F3" w:rsidP="002518F3">
      <w:pPr>
        <w:spacing w:before="0"/>
      </w:pPr>
    </w:p>
    <w:p w:rsidR="002518F3" w:rsidRPr="00432AB1" w:rsidRDefault="002518F3" w:rsidP="006679E9">
      <w:pPr>
        <w:pStyle w:val="SitecoreCodeSample"/>
      </w:pPr>
      <w:r w:rsidRPr="00432AB1">
        <w:rPr>
          <w:color w:val="B51FA2"/>
        </w:rPr>
        <w:t>typedef</w:t>
      </w:r>
      <w:r w:rsidRPr="00432AB1">
        <w:t xml:space="preserve"> </w:t>
      </w:r>
      <w:r w:rsidRPr="00432AB1">
        <w:rPr>
          <w:color w:val="B51FA2"/>
        </w:rPr>
        <w:t>void</w:t>
      </w:r>
      <w:r w:rsidRPr="00432AB1">
        <w:t xml:space="preserve"> (^SCAsyncOpResult)(</w:t>
      </w:r>
      <w:r w:rsidRPr="00432AB1">
        <w:rPr>
          <w:color w:val="B51FA2"/>
        </w:rPr>
        <w:t>id</w:t>
      </w:r>
      <w:r w:rsidRPr="00432AB1">
        <w:t xml:space="preserve"> result, </w:t>
      </w:r>
      <w:r w:rsidRPr="00432AB1">
        <w:rPr>
          <w:color w:val="7035A9"/>
        </w:rPr>
        <w:t>NSError</w:t>
      </w:r>
      <w:r w:rsidRPr="00432AB1">
        <w:t xml:space="preserve"> *error);</w:t>
      </w:r>
    </w:p>
    <w:p w:rsidR="002518F3" w:rsidRPr="00432AB1" w:rsidRDefault="002518F3" w:rsidP="006679E9">
      <w:pPr>
        <w:pStyle w:val="SitecoreCodeSample"/>
      </w:pPr>
      <w:r w:rsidRPr="00432AB1">
        <w:rPr>
          <w:color w:val="B51FA2"/>
        </w:rPr>
        <w:t>typedef</w:t>
      </w:r>
      <w:r w:rsidRPr="00432AB1">
        <w:t xml:space="preserve"> </w:t>
      </w:r>
      <w:r w:rsidRPr="00432AB1">
        <w:rPr>
          <w:color w:val="B51FA2"/>
        </w:rPr>
        <w:t>void</w:t>
      </w:r>
      <w:r w:rsidRPr="00432AB1">
        <w:t xml:space="preserve"> (^SCAsyncOp)(</w:t>
      </w:r>
      <w:r w:rsidRPr="00432AB1">
        <w:rPr>
          <w:color w:val="558187"/>
        </w:rPr>
        <w:t>SCAsyncOpResult</w:t>
      </w:r>
      <w:r w:rsidRPr="00432AB1">
        <w:t xml:space="preserve"> handler);</w:t>
      </w:r>
    </w:p>
    <w:p w:rsidR="002518F3" w:rsidRDefault="002518F3" w:rsidP="002518F3">
      <w:pPr>
        <w:spacing w:before="0"/>
        <w:ind w:firstLine="360"/>
      </w:pPr>
    </w:p>
    <w:p w:rsidR="002518F3" w:rsidRDefault="002518F3" w:rsidP="002518F3">
      <w:pPr>
        <w:spacing w:before="0"/>
      </w:pPr>
      <w:r>
        <w:t xml:space="preserve">This block provides content asynchronously – it means that you should not care about threads. To load the Sitecore content - call this block with </w:t>
      </w:r>
      <w:r w:rsidRPr="00432AB1">
        <w:rPr>
          <w:color w:val="DE6C36" w:themeColor="accent3"/>
        </w:rPr>
        <w:t>SCAsyncOpResult</w:t>
      </w:r>
      <w:r>
        <w:t xml:space="preserve"> callback for getting an expected result.</w:t>
      </w:r>
    </w:p>
    <w:p w:rsidR="002518F3" w:rsidRDefault="002518F3" w:rsidP="006679E9">
      <w:pPr>
        <w:pStyle w:val="SitecoreCodeSample"/>
      </w:pPr>
      <w:r w:rsidRPr="00432AB1">
        <w:rPr>
          <w:color w:val="DE6C36" w:themeColor="accent3"/>
        </w:rPr>
        <w:t>SCAsyncOp</w:t>
      </w:r>
      <w:r>
        <w:t xml:space="preserve"> block owns required context to load data from a backend. Imagine you need to read “Checkbox” field's items for item with path: "/sitecore/content/Nicam" hosted on "mobilesdk.sc-demo.net". First create </w:t>
      </w:r>
      <w:r w:rsidRPr="00432AB1">
        <w:rPr>
          <w:color w:val="DE6C36" w:themeColor="accent3"/>
        </w:rPr>
        <w:t>SCAsyncOp</w:t>
      </w:r>
      <w:r>
        <w:t xml:space="preserve"> block:</w:t>
      </w:r>
    </w:p>
    <w:p w:rsidR="002518F3" w:rsidRPr="00432AB1" w:rsidRDefault="002518F3" w:rsidP="006679E9">
      <w:pPr>
        <w:pStyle w:val="SitecoreCodeSample"/>
        <w:rPr>
          <w:rFonts w:ascii="Menlo" w:eastAsia="Times New Roman" w:hAnsi="Menlo"/>
          <w:color w:val="C92D25"/>
          <w:szCs w:val="20"/>
        </w:rPr>
      </w:pPr>
      <w:r w:rsidRPr="00432AB1">
        <w:rPr>
          <w:rFonts w:ascii="Menlo" w:eastAsia="Times New Roman" w:hAnsi="Menlo"/>
          <w:color w:val="7035A9"/>
          <w:szCs w:val="20"/>
        </w:rPr>
        <w:t>SCApiContext</w:t>
      </w:r>
      <w:r>
        <w:rPr>
          <w:rFonts w:ascii="Menlo" w:eastAsia="Times New Roman" w:hAnsi="Menlo"/>
          <w:color w:val="000000"/>
          <w:szCs w:val="20"/>
        </w:rPr>
        <w:t>* context = [</w:t>
      </w:r>
      <w:r w:rsidRPr="00432AB1">
        <w:rPr>
          <w:rFonts w:ascii="Menlo" w:eastAsia="Times New Roman" w:hAnsi="Menlo"/>
          <w:color w:val="7035A9"/>
          <w:szCs w:val="20"/>
        </w:rPr>
        <w:t>SCApiContext</w:t>
      </w:r>
      <w:r w:rsidRPr="00432AB1">
        <w:rPr>
          <w:rFonts w:ascii="Menlo" w:eastAsia="Times New Roman" w:hAnsi="Menlo"/>
          <w:color w:val="000000"/>
          <w:szCs w:val="20"/>
        </w:rPr>
        <w:t xml:space="preserve"> </w:t>
      </w:r>
      <w:r w:rsidRPr="00432AB1">
        <w:rPr>
          <w:rFonts w:ascii="Menlo" w:eastAsia="Times New Roman" w:hAnsi="Menlo"/>
          <w:color w:val="3F1281"/>
          <w:szCs w:val="20"/>
        </w:rPr>
        <w:t>contextWithHost</w:t>
      </w:r>
      <w:r w:rsidRPr="00432AB1">
        <w:rPr>
          <w:rFonts w:ascii="Menlo" w:eastAsia="Times New Roman" w:hAnsi="Menlo"/>
          <w:color w:val="000000"/>
          <w:szCs w:val="20"/>
        </w:rPr>
        <w:t xml:space="preserve">: </w:t>
      </w:r>
      <w:r w:rsidRPr="00432AB1">
        <w:rPr>
          <w:rFonts w:ascii="Menlo" w:eastAsia="Times New Roman" w:hAnsi="Menlo"/>
          <w:color w:val="C92D25"/>
          <w:szCs w:val="20"/>
        </w:rPr>
        <w:t>@"</w:t>
      </w:r>
      <w:hyperlink r:id="rId87" w:history="1">
        <w:r w:rsidRPr="00432AB1">
          <w:rPr>
            <w:rStyle w:val="Hyperlink"/>
            <w:rFonts w:ascii="Menlo" w:eastAsia="Times New Roman" w:hAnsi="Menlo"/>
            <w:szCs w:val="20"/>
          </w:rPr>
          <w:t>mobilesdk.sc-demo.net/</w:t>
        </w:r>
        <w:r>
          <w:rPr>
            <w:rStyle w:val="Hyperlink"/>
            <w:rFonts w:ascii="Menlo" w:eastAsia="Times New Roman" w:hAnsi="Menlo"/>
            <w:szCs w:val="20"/>
          </w:rPr>
          <w:t>-/webapi</w:t>
        </w:r>
      </w:hyperlink>
      <w:r w:rsidRPr="00432AB1">
        <w:rPr>
          <w:rFonts w:ascii="Menlo" w:eastAsia="Times New Roman" w:hAnsi="Menlo"/>
          <w:color w:val="C92D25"/>
          <w:szCs w:val="20"/>
        </w:rPr>
        <w:t>"</w:t>
      </w:r>
      <w:r w:rsidRPr="00432AB1">
        <w:rPr>
          <w:rFonts w:ascii="Menlo" w:eastAsia="Times New Roman" w:hAnsi="Menlo"/>
          <w:color w:val="000000"/>
          <w:szCs w:val="20"/>
        </w:rPr>
        <w:t>];</w:t>
      </w:r>
    </w:p>
    <w:p w:rsidR="002518F3" w:rsidRPr="00432AB1" w:rsidRDefault="002518F3" w:rsidP="006679E9">
      <w:pPr>
        <w:pStyle w:val="SitecoreCodeSample"/>
        <w:rPr>
          <w:rFonts w:ascii="Menlo" w:eastAsia="Times New Roman" w:hAnsi="Menlo"/>
          <w:color w:val="7035A9"/>
          <w:szCs w:val="20"/>
        </w:rPr>
      </w:pPr>
      <w:r w:rsidRPr="00432AB1">
        <w:rPr>
          <w:rFonts w:ascii="Menlo" w:eastAsia="Times New Roman" w:hAnsi="Menlo"/>
          <w:color w:val="7035A9"/>
          <w:szCs w:val="20"/>
        </w:rPr>
        <w:t xml:space="preserve"> SCItemsReaderRequest</w:t>
      </w:r>
      <w:r>
        <w:rPr>
          <w:rFonts w:ascii="Menlo" w:eastAsia="Times New Roman" w:hAnsi="Menlo"/>
          <w:color w:val="000000"/>
          <w:szCs w:val="20"/>
        </w:rPr>
        <w:t>* request = [</w:t>
      </w:r>
      <w:r w:rsidRPr="00432AB1">
        <w:rPr>
          <w:rFonts w:ascii="Menlo" w:eastAsia="Times New Roman" w:hAnsi="Menlo"/>
          <w:color w:val="7035A9"/>
          <w:szCs w:val="20"/>
        </w:rPr>
        <w:t>SCItemsReaderRequest</w:t>
      </w:r>
      <w:r w:rsidRPr="00432AB1">
        <w:rPr>
          <w:rFonts w:ascii="Menlo" w:eastAsia="Times New Roman" w:hAnsi="Menlo"/>
          <w:color w:val="000000"/>
          <w:szCs w:val="20"/>
        </w:rPr>
        <w:t xml:space="preserve"> </w:t>
      </w:r>
      <w:r w:rsidRPr="00432AB1">
        <w:rPr>
          <w:rFonts w:ascii="Menlo" w:eastAsia="Times New Roman" w:hAnsi="Menlo"/>
          <w:color w:val="3F1281"/>
          <w:szCs w:val="20"/>
        </w:rPr>
        <w:t>new</w:t>
      </w:r>
      <w:r w:rsidRPr="00432AB1">
        <w:rPr>
          <w:rFonts w:ascii="Menlo" w:eastAsia="Times New Roman" w:hAnsi="Menlo"/>
          <w:color w:val="000000"/>
          <w:szCs w:val="20"/>
        </w:rPr>
        <w:t>];</w:t>
      </w:r>
    </w:p>
    <w:p w:rsidR="002518F3" w:rsidRPr="00432AB1" w:rsidRDefault="002518F3" w:rsidP="006679E9">
      <w:pPr>
        <w:pStyle w:val="SitecoreCodeSample"/>
        <w:rPr>
          <w:rFonts w:ascii="Menlo" w:eastAsia="Times New Roman" w:hAnsi="Menlo"/>
          <w:color w:val="3F1281"/>
          <w:szCs w:val="20"/>
        </w:rPr>
      </w:pPr>
      <w:r w:rsidRPr="00432AB1">
        <w:rPr>
          <w:rFonts w:ascii="Menlo" w:eastAsia="Times New Roman" w:hAnsi="Menlo"/>
          <w:color w:val="000000"/>
          <w:szCs w:val="20"/>
        </w:rPr>
        <w:t xml:space="preserve"> request.</w:t>
      </w:r>
      <w:r w:rsidRPr="00432AB1">
        <w:rPr>
          <w:rFonts w:ascii="Menlo" w:eastAsia="Times New Roman" w:hAnsi="Menlo"/>
          <w:color w:val="7035A9"/>
          <w:szCs w:val="20"/>
        </w:rPr>
        <w:t>requestType</w:t>
      </w:r>
      <w:r w:rsidRPr="00432AB1">
        <w:rPr>
          <w:rFonts w:ascii="Menlo" w:eastAsia="Times New Roman" w:hAnsi="Menlo"/>
          <w:color w:val="000000"/>
          <w:szCs w:val="20"/>
        </w:rPr>
        <w:t xml:space="preserve"> = </w:t>
      </w:r>
      <w:r w:rsidRPr="00432AB1">
        <w:rPr>
          <w:rFonts w:ascii="Menlo" w:eastAsia="Times New Roman" w:hAnsi="Menlo"/>
          <w:color w:val="3F1281"/>
          <w:szCs w:val="20"/>
        </w:rPr>
        <w:t>SCItemReaderRequestItemPath</w:t>
      </w:r>
      <w:r w:rsidRPr="00432AB1">
        <w:rPr>
          <w:rFonts w:ascii="Menlo" w:eastAsia="Times New Roman" w:hAnsi="Menlo"/>
          <w:color w:val="000000"/>
          <w:szCs w:val="20"/>
        </w:rPr>
        <w:t>;</w:t>
      </w:r>
    </w:p>
    <w:p w:rsidR="002518F3" w:rsidRPr="00432AB1" w:rsidRDefault="002518F3" w:rsidP="006679E9">
      <w:pPr>
        <w:pStyle w:val="SitecoreCodeSample"/>
        <w:rPr>
          <w:rFonts w:ascii="Menlo" w:eastAsia="Times New Roman" w:hAnsi="Menlo"/>
          <w:color w:val="C92D25"/>
          <w:szCs w:val="20"/>
        </w:rPr>
      </w:pPr>
      <w:r w:rsidRPr="00432AB1">
        <w:rPr>
          <w:rFonts w:ascii="Menlo" w:eastAsia="Times New Roman" w:hAnsi="Menlo"/>
          <w:color w:val="000000"/>
          <w:szCs w:val="20"/>
        </w:rPr>
        <w:t> request.</w:t>
      </w:r>
      <w:r w:rsidRPr="00432AB1">
        <w:rPr>
          <w:rFonts w:ascii="Menlo" w:eastAsia="Times New Roman" w:hAnsi="Menlo"/>
          <w:color w:val="7035A9"/>
          <w:szCs w:val="20"/>
        </w:rPr>
        <w:t>request</w:t>
      </w:r>
      <w:r w:rsidRPr="00432AB1">
        <w:rPr>
          <w:rFonts w:ascii="Menlo" w:eastAsia="Times New Roman" w:hAnsi="Menlo"/>
          <w:color w:val="000000"/>
          <w:szCs w:val="20"/>
        </w:rPr>
        <w:t xml:space="preserve"> = </w:t>
      </w:r>
      <w:r w:rsidRPr="00432AB1">
        <w:rPr>
          <w:rFonts w:ascii="Menlo" w:eastAsia="Times New Roman" w:hAnsi="Menlo"/>
          <w:color w:val="C92D25"/>
          <w:szCs w:val="20"/>
        </w:rPr>
        <w:t>@"/sitecore/content/Nicam"</w:t>
      </w:r>
      <w:r w:rsidRPr="00432AB1">
        <w:rPr>
          <w:rFonts w:ascii="Menlo" w:eastAsia="Times New Roman" w:hAnsi="Menlo"/>
          <w:color w:val="000000"/>
          <w:szCs w:val="20"/>
        </w:rPr>
        <w:t>;</w:t>
      </w:r>
    </w:p>
    <w:p w:rsidR="002518F3" w:rsidRPr="00432AB1" w:rsidRDefault="002518F3" w:rsidP="006679E9">
      <w:pPr>
        <w:pStyle w:val="SitecoreCodeSample"/>
        <w:rPr>
          <w:rFonts w:ascii="Menlo" w:eastAsia="Times New Roman" w:hAnsi="Menlo"/>
          <w:color w:val="3F1281"/>
          <w:szCs w:val="20"/>
        </w:rPr>
      </w:pPr>
      <w:r w:rsidRPr="00432AB1">
        <w:rPr>
          <w:rFonts w:ascii="Menlo" w:eastAsia="Times New Roman" w:hAnsi="Menlo"/>
          <w:color w:val="000000"/>
          <w:szCs w:val="20"/>
        </w:rPr>
        <w:t> request.</w:t>
      </w:r>
      <w:r w:rsidRPr="00432AB1">
        <w:rPr>
          <w:rFonts w:ascii="Menlo" w:eastAsia="Times New Roman" w:hAnsi="Menlo"/>
          <w:color w:val="7035A9"/>
          <w:szCs w:val="20"/>
        </w:rPr>
        <w:t>flags</w:t>
      </w:r>
      <w:r w:rsidRPr="00432AB1">
        <w:rPr>
          <w:rFonts w:ascii="Menlo" w:eastAsia="Times New Roman" w:hAnsi="Menlo"/>
          <w:color w:val="000000"/>
          <w:szCs w:val="20"/>
        </w:rPr>
        <w:t xml:space="preserve"> = </w:t>
      </w:r>
      <w:r w:rsidRPr="00432AB1">
        <w:rPr>
          <w:rFonts w:ascii="Menlo" w:eastAsia="Times New Roman" w:hAnsi="Menlo"/>
          <w:color w:val="3F1281"/>
          <w:szCs w:val="20"/>
        </w:rPr>
        <w:t>SCItemReaderRequestReadFieldsValues</w:t>
      </w:r>
      <w:r w:rsidRPr="00432AB1">
        <w:rPr>
          <w:rFonts w:ascii="Menlo" w:eastAsia="Times New Roman" w:hAnsi="Menlo"/>
          <w:color w:val="000000"/>
          <w:szCs w:val="20"/>
        </w:rPr>
        <w:t>;</w:t>
      </w:r>
    </w:p>
    <w:p w:rsidR="002518F3" w:rsidRPr="00432AB1" w:rsidRDefault="002518F3" w:rsidP="006679E9">
      <w:pPr>
        <w:pStyle w:val="SitecoreCodeSample"/>
        <w:rPr>
          <w:rFonts w:ascii="Menlo" w:eastAsia="Times New Roman" w:hAnsi="Menlo"/>
          <w:szCs w:val="20"/>
        </w:rPr>
      </w:pPr>
      <w:r w:rsidRPr="00432AB1">
        <w:rPr>
          <w:rFonts w:ascii="Menlo" w:eastAsia="Times New Roman" w:hAnsi="Menlo"/>
          <w:szCs w:val="20"/>
        </w:rPr>
        <w:t> request.</w:t>
      </w:r>
      <w:r w:rsidRPr="00432AB1">
        <w:rPr>
          <w:rFonts w:ascii="Menlo" w:eastAsia="Times New Roman" w:hAnsi="Menlo"/>
          <w:color w:val="7035A9"/>
          <w:szCs w:val="20"/>
        </w:rPr>
        <w:t>fieldNames</w:t>
      </w:r>
      <w:r>
        <w:rPr>
          <w:rFonts w:ascii="Menlo" w:eastAsia="Times New Roman" w:hAnsi="Menlo"/>
          <w:szCs w:val="20"/>
        </w:rPr>
        <w:t xml:space="preserve"> = [</w:t>
      </w:r>
      <w:r w:rsidRPr="00432AB1">
        <w:rPr>
          <w:rFonts w:ascii="Menlo" w:eastAsia="Times New Roman" w:hAnsi="Menlo"/>
          <w:color w:val="7035A9"/>
          <w:szCs w:val="20"/>
        </w:rPr>
        <w:t>NSSet</w:t>
      </w:r>
      <w:r w:rsidRPr="00432AB1">
        <w:rPr>
          <w:rFonts w:ascii="Menlo" w:eastAsia="Times New Roman" w:hAnsi="Menlo"/>
          <w:szCs w:val="20"/>
        </w:rPr>
        <w:t xml:space="preserve"> </w:t>
      </w:r>
      <w:r w:rsidRPr="00432AB1">
        <w:rPr>
          <w:rFonts w:ascii="Menlo" w:eastAsia="Times New Roman" w:hAnsi="Menlo"/>
          <w:color w:val="3F1281"/>
          <w:szCs w:val="20"/>
        </w:rPr>
        <w:t>setWithObjects</w:t>
      </w:r>
      <w:r w:rsidRPr="00432AB1">
        <w:rPr>
          <w:rFonts w:ascii="Menlo" w:eastAsia="Times New Roman" w:hAnsi="Menlo"/>
          <w:szCs w:val="20"/>
        </w:rPr>
        <w:t xml:space="preserve">: </w:t>
      </w:r>
      <w:r w:rsidRPr="00432AB1">
        <w:rPr>
          <w:rFonts w:ascii="Menlo" w:eastAsia="Times New Roman" w:hAnsi="Menlo"/>
          <w:color w:val="C92D25"/>
          <w:szCs w:val="20"/>
        </w:rPr>
        <w:t>@"CheckListField"</w:t>
      </w:r>
      <w:r w:rsidRPr="00432AB1">
        <w:rPr>
          <w:rFonts w:ascii="Menlo" w:eastAsia="Times New Roman" w:hAnsi="Menlo"/>
          <w:szCs w:val="20"/>
        </w:rPr>
        <w:t xml:space="preserve">, </w:t>
      </w:r>
      <w:r w:rsidRPr="00432AB1">
        <w:rPr>
          <w:rFonts w:ascii="Menlo" w:eastAsia="Times New Roman" w:hAnsi="Menlo"/>
          <w:color w:val="B51FA2"/>
          <w:szCs w:val="20"/>
        </w:rPr>
        <w:t>nil</w:t>
      </w:r>
      <w:r w:rsidRPr="00432AB1">
        <w:rPr>
          <w:rFonts w:ascii="Menlo" w:eastAsia="Times New Roman" w:hAnsi="Menlo"/>
          <w:szCs w:val="20"/>
        </w:rPr>
        <w:t>];</w:t>
      </w:r>
    </w:p>
    <w:p w:rsidR="002518F3" w:rsidRPr="00432AB1" w:rsidRDefault="002518F3" w:rsidP="006679E9">
      <w:pPr>
        <w:pStyle w:val="SitecoreCodeSample"/>
        <w:rPr>
          <w:rFonts w:ascii="Menlo" w:eastAsia="Calibri" w:hAnsi="Menlo"/>
          <w:sz w:val="20"/>
          <w:szCs w:val="20"/>
        </w:rPr>
      </w:pPr>
      <w:r w:rsidRPr="00432AB1">
        <w:rPr>
          <w:rFonts w:ascii="Menlo" w:hAnsi="Menlo"/>
          <w:sz w:val="20"/>
          <w:szCs w:val="20"/>
        </w:rPr>
        <w:t>    </w:t>
      </w:r>
    </w:p>
    <w:p w:rsidR="002518F3" w:rsidRPr="00C70519" w:rsidRDefault="002518F3" w:rsidP="006679E9">
      <w:pPr>
        <w:pStyle w:val="SitecoreCodeSample"/>
        <w:rPr>
          <w:rFonts w:ascii="Menlo" w:eastAsia="Times New Roman" w:hAnsi="Menlo"/>
          <w:szCs w:val="20"/>
        </w:rPr>
      </w:pPr>
      <w:r w:rsidRPr="00432AB1">
        <w:rPr>
          <w:rFonts w:ascii="Menlo" w:eastAsia="Times New Roman" w:hAnsi="Menlo"/>
          <w:szCs w:val="20"/>
        </w:rPr>
        <w:t> </w:t>
      </w:r>
      <w:r w:rsidRPr="00432AB1">
        <w:rPr>
          <w:rFonts w:ascii="Menlo" w:eastAsia="Times New Roman" w:hAnsi="Menlo"/>
          <w:color w:val="7035A9"/>
          <w:szCs w:val="20"/>
        </w:rPr>
        <w:t>SCAsyncOp</w:t>
      </w:r>
      <w:r w:rsidRPr="00432AB1">
        <w:rPr>
          <w:rFonts w:ascii="Menlo" w:eastAsia="Times New Roman" w:hAnsi="Menlo"/>
          <w:szCs w:val="20"/>
        </w:rPr>
        <w:t xml:space="preserve"> asyncOp</w:t>
      </w:r>
      <w:r>
        <w:rPr>
          <w:rFonts w:ascii="Menlo" w:eastAsia="Times New Roman" w:hAnsi="Menlo"/>
          <w:szCs w:val="20"/>
        </w:rPr>
        <w:t xml:space="preserve"> = [</w:t>
      </w:r>
      <w:r w:rsidRPr="00432AB1">
        <w:rPr>
          <w:rFonts w:ascii="Menlo" w:eastAsia="Times New Roman" w:hAnsi="Menlo"/>
          <w:szCs w:val="20"/>
        </w:rPr>
        <w:t xml:space="preserve">context </w:t>
      </w:r>
      <w:r w:rsidRPr="00432AB1">
        <w:rPr>
          <w:rFonts w:ascii="Menlo" w:eastAsia="Times New Roman" w:hAnsi="Menlo"/>
          <w:color w:val="3F1281"/>
          <w:szCs w:val="20"/>
        </w:rPr>
        <w:t>itemsReaderWithRequest</w:t>
      </w:r>
      <w:r>
        <w:rPr>
          <w:rFonts w:ascii="Menlo" w:eastAsia="Times New Roman" w:hAnsi="Menlo"/>
          <w:szCs w:val="20"/>
        </w:rPr>
        <w:t>: request];</w:t>
      </w:r>
    </w:p>
    <w:p w:rsidR="002518F3" w:rsidRDefault="002518F3" w:rsidP="002518F3">
      <w:pPr>
        <w:spacing w:before="0" w:after="240"/>
      </w:pPr>
      <w:r>
        <w:t xml:space="preserve">Than just call a </w:t>
      </w:r>
      <w:r w:rsidRPr="00432AB1">
        <w:rPr>
          <w:color w:val="DE6C36" w:themeColor="accent3"/>
        </w:rPr>
        <w:t>SCAsyncOp</w:t>
      </w:r>
      <w:r>
        <w:t xml:space="preserve"> block to load items:</w:t>
      </w:r>
    </w:p>
    <w:p w:rsidR="002518F3" w:rsidRPr="00432AB1" w:rsidRDefault="002518F3" w:rsidP="006679E9">
      <w:pPr>
        <w:pStyle w:val="SitecoreCodeSample"/>
      </w:pPr>
      <w:r>
        <w:t>asyncOp(^(</w:t>
      </w:r>
      <w:r w:rsidRPr="00432AB1">
        <w:rPr>
          <w:color w:val="B51FA2"/>
        </w:rPr>
        <w:t>id</w:t>
      </w:r>
      <w:r w:rsidRPr="00432AB1">
        <w:t xml:space="preserve"> result, </w:t>
      </w:r>
      <w:r w:rsidRPr="00432AB1">
        <w:rPr>
          <w:color w:val="7035A9"/>
        </w:rPr>
        <w:t>NSError</w:t>
      </w:r>
      <w:r>
        <w:t>* error</w:t>
      </w:r>
      <w:r w:rsidRPr="00432AB1">
        <w:t>)</w:t>
      </w:r>
    </w:p>
    <w:p w:rsidR="002518F3" w:rsidRPr="00432AB1" w:rsidRDefault="002518F3" w:rsidP="006679E9">
      <w:pPr>
        <w:pStyle w:val="SitecoreCodeSample"/>
      </w:pPr>
      <w:r w:rsidRPr="00432AB1">
        <w:t>{</w:t>
      </w:r>
    </w:p>
    <w:p w:rsidR="002518F3" w:rsidRPr="00432AB1" w:rsidRDefault="002518F3" w:rsidP="006679E9">
      <w:pPr>
        <w:pStyle w:val="SitecoreCodeSample"/>
      </w:pPr>
      <w:r w:rsidRPr="00432AB1">
        <w:t xml:space="preserve">         </w:t>
      </w:r>
      <w:r w:rsidRPr="00432AB1">
        <w:rPr>
          <w:color w:val="7035A9"/>
        </w:rPr>
        <w:t>SCItem</w:t>
      </w:r>
      <w:r>
        <w:t>* item = [</w:t>
      </w:r>
      <w:r w:rsidRPr="00432AB1">
        <w:t xml:space="preserve">result </w:t>
      </w:r>
      <w:r w:rsidRPr="00432AB1">
        <w:rPr>
          <w:color w:val="3F1281"/>
        </w:rPr>
        <w:t>objectAtIndex</w:t>
      </w:r>
      <w:r w:rsidRPr="00432AB1">
        <w:t xml:space="preserve">: </w:t>
      </w:r>
      <w:r w:rsidRPr="00432AB1">
        <w:rPr>
          <w:color w:val="380AD7"/>
        </w:rPr>
        <w:t>0</w:t>
      </w:r>
      <w:r w:rsidRPr="00432AB1">
        <w:t>];</w:t>
      </w:r>
    </w:p>
    <w:p w:rsidR="002518F3" w:rsidRPr="00432AB1" w:rsidRDefault="002518F3" w:rsidP="006679E9">
      <w:pPr>
        <w:pStyle w:val="SitecoreCodeSample"/>
      </w:pPr>
      <w:r w:rsidRPr="00432AB1">
        <w:t xml:space="preserve">         </w:t>
      </w:r>
      <w:r w:rsidRPr="00432AB1">
        <w:rPr>
          <w:color w:val="7035A9"/>
        </w:rPr>
        <w:t>SCChecklistField</w:t>
      </w:r>
      <w:r w:rsidRPr="00432AB1">
        <w:t>* field = (</w:t>
      </w:r>
      <w:r w:rsidRPr="00432AB1">
        <w:rPr>
          <w:color w:val="7035A9"/>
        </w:rPr>
        <w:t>SCChecklistField</w:t>
      </w:r>
      <w:r>
        <w:t>*)[</w:t>
      </w:r>
      <w:r w:rsidRPr="00432AB1">
        <w:t xml:space="preserve">item </w:t>
      </w:r>
      <w:r w:rsidRPr="00432AB1">
        <w:rPr>
          <w:color w:val="3F1281"/>
        </w:rPr>
        <w:t>fieldWithName</w:t>
      </w:r>
      <w:r w:rsidRPr="00432AB1">
        <w:t xml:space="preserve">: </w:t>
      </w:r>
      <w:r w:rsidRPr="00432AB1">
        <w:rPr>
          <w:color w:val="C92D25"/>
        </w:rPr>
        <w:t>@"CheckListField"</w:t>
      </w:r>
      <w:r w:rsidRPr="00432AB1">
        <w:t>];</w:t>
      </w:r>
    </w:p>
    <w:p w:rsidR="002518F3" w:rsidRPr="00432AB1" w:rsidRDefault="002518F3" w:rsidP="006679E9">
      <w:pPr>
        <w:pStyle w:val="SitecoreCodeSample"/>
      </w:pPr>
      <w:r w:rsidRPr="00432AB1">
        <w:t xml:space="preserve">         </w:t>
      </w:r>
      <w:r w:rsidRPr="00432AB1">
        <w:rPr>
          <w:color w:val="3F1281"/>
        </w:rPr>
        <w:t>NSLog</w:t>
      </w:r>
      <w:r>
        <w:t>(</w:t>
      </w:r>
      <w:r w:rsidRPr="00432AB1">
        <w:rPr>
          <w:color w:val="C92D25"/>
        </w:rPr>
        <w:t>@"items1: %@"</w:t>
      </w:r>
      <w:r w:rsidRPr="00432AB1">
        <w:t>, field.</w:t>
      </w:r>
      <w:r w:rsidRPr="00432AB1">
        <w:rPr>
          <w:color w:val="7035A9"/>
        </w:rPr>
        <w:t>fieldValue</w:t>
      </w:r>
      <w:r w:rsidRPr="00432AB1">
        <w:t>);</w:t>
      </w:r>
    </w:p>
    <w:p w:rsidR="002518F3" w:rsidRPr="00C70519" w:rsidRDefault="002518F3" w:rsidP="006679E9">
      <w:pPr>
        <w:pStyle w:val="SitecoreCodeSample"/>
      </w:pPr>
      <w:r>
        <w:t> });</w:t>
      </w:r>
    </w:p>
    <w:p w:rsidR="002518F3" w:rsidRDefault="002518F3" w:rsidP="002518F3">
      <w:pPr>
        <w:spacing w:before="0"/>
      </w:pPr>
      <w:r>
        <w:t xml:space="preserve">Here you should not care about owning of </w:t>
      </w:r>
      <w:r w:rsidRPr="00432AB1">
        <w:rPr>
          <w:color w:val="DE6C36" w:themeColor="accent3"/>
        </w:rPr>
        <w:t>SCApiContext</w:t>
      </w:r>
      <w:r>
        <w:t xml:space="preserve"> or </w:t>
      </w:r>
      <w:r w:rsidRPr="00432AB1">
        <w:rPr>
          <w:color w:val="DE6C36" w:themeColor="accent3"/>
        </w:rPr>
        <w:t>SCItemsReaderRequest</w:t>
      </w:r>
      <w:r>
        <w:t xml:space="preserve"> objects, </w:t>
      </w:r>
      <w:r w:rsidRPr="00432AB1">
        <w:rPr>
          <w:color w:val="DE6C36" w:themeColor="accent3"/>
        </w:rPr>
        <w:t>SCAsyncOp</w:t>
      </w:r>
      <w:r>
        <w:t xml:space="preserve"> block owns them itself. So, if you want to load described items next time, just call the same </w:t>
      </w:r>
      <w:r w:rsidRPr="00432AB1">
        <w:rPr>
          <w:color w:val="DE6C36" w:themeColor="accent3"/>
        </w:rPr>
        <w:t>SCAsyncOp</w:t>
      </w:r>
      <w:r>
        <w:t xml:space="preserve"> block again.</w:t>
      </w:r>
    </w:p>
    <w:p w:rsidR="002518F3" w:rsidRDefault="002518F3" w:rsidP="002518F3">
      <w:pPr>
        <w:spacing w:before="0"/>
      </w:pPr>
    </w:p>
    <w:p w:rsidR="002518F3" w:rsidRDefault="002518F3" w:rsidP="002518F3">
      <w:pPr>
        <w:spacing w:before="0"/>
      </w:pPr>
      <w:r>
        <w:t xml:space="preserve">The </w:t>
      </w:r>
      <w:r w:rsidRPr="00432AB1">
        <w:rPr>
          <w:color w:val="DE6C36" w:themeColor="accent3"/>
        </w:rPr>
        <w:t>SCAsyncOp</w:t>
      </w:r>
      <w:r>
        <w:t xml:space="preserve"> block never owns of </w:t>
      </w:r>
      <w:r w:rsidRPr="00432AB1">
        <w:rPr>
          <w:color w:val="DE6C36" w:themeColor="accent3"/>
        </w:rPr>
        <w:t>SCItem</w:t>
      </w:r>
      <w:r>
        <w:t xml:space="preserve"> or </w:t>
      </w:r>
      <w:r w:rsidRPr="00432AB1">
        <w:rPr>
          <w:color w:val="DE6C36" w:themeColor="accent3"/>
        </w:rPr>
        <w:t>SCField</w:t>
      </w:r>
      <w:r>
        <w:t xml:space="preserve"> objects. Also if you implement own custom </w:t>
      </w:r>
      <w:r w:rsidRPr="00432AB1">
        <w:rPr>
          <w:color w:val="DE6C36" w:themeColor="accent3"/>
        </w:rPr>
        <w:t>SCAsyncOp</w:t>
      </w:r>
      <w:r>
        <w:t xml:space="preserve"> block try</w:t>
      </w:r>
      <w:r w:rsidR="001F2557">
        <w:t xml:space="preserve"> to avoid such behavior for preventing</w:t>
      </w:r>
      <w:r>
        <w:t xml:space="preserve"> unacceptable accumulation of </w:t>
      </w:r>
      <w:r w:rsidRPr="00432AB1">
        <w:rPr>
          <w:color w:val="DE6C36" w:themeColor="accent3"/>
        </w:rPr>
        <w:t>SCItems</w:t>
      </w:r>
      <w:r>
        <w:t xml:space="preserve"> objects in the memory. It is assumed that you can keep the </w:t>
      </w:r>
      <w:r w:rsidRPr="00432AB1">
        <w:rPr>
          <w:color w:val="DE6C36" w:themeColor="accent3"/>
        </w:rPr>
        <w:t>SCAsyncOp</w:t>
      </w:r>
      <w:r>
        <w:t xml:space="preserve"> block all the application lifetime, but items should be release</w:t>
      </w:r>
      <w:r w:rsidR="00E067B7">
        <w:t>d</w:t>
      </w:r>
      <w:r>
        <w:t xml:space="preserve"> at the memory issues. See details below.</w:t>
      </w:r>
    </w:p>
    <w:p w:rsidR="00512849" w:rsidRDefault="00512849" w:rsidP="002518F3">
      <w:pPr>
        <w:pStyle w:val="SitecoreListHeading"/>
        <w:spacing w:before="0"/>
      </w:pPr>
      <w:bookmarkStart w:id="116" w:name="_Toc314052737"/>
    </w:p>
    <w:p w:rsidR="002518F3" w:rsidRDefault="006679E9" w:rsidP="002518F3">
      <w:pPr>
        <w:pStyle w:val="SitecoreListHeading"/>
        <w:spacing w:before="0"/>
      </w:pPr>
      <w:r>
        <w:t>Storing the Loaded I</w:t>
      </w:r>
      <w:r w:rsidR="002518F3" w:rsidRPr="00AC2CD4">
        <w:t>tems</w:t>
      </w:r>
      <w:bookmarkEnd w:id="116"/>
    </w:p>
    <w:p w:rsidR="002518F3" w:rsidRDefault="002518F3" w:rsidP="002518F3">
      <w:pPr>
        <w:spacing w:before="0"/>
      </w:pPr>
      <w:r>
        <w:rPr>
          <w:color w:val="DE6C36" w:themeColor="accent3"/>
        </w:rPr>
        <w:t>SCApi</w:t>
      </w:r>
      <w:r w:rsidRPr="00432AB1">
        <w:rPr>
          <w:color w:val="DE6C36" w:themeColor="accent3"/>
        </w:rPr>
        <w:t>Context</w:t>
      </w:r>
      <w:r>
        <w:t xml:space="preserve"> object and </w:t>
      </w:r>
      <w:r w:rsidRPr="00432AB1">
        <w:rPr>
          <w:color w:val="DE6C36" w:themeColor="accent3"/>
        </w:rPr>
        <w:t>SCAyncOp</w:t>
      </w:r>
      <w:r>
        <w:t xml:space="preserve"> block does not owns </w:t>
      </w:r>
      <w:r w:rsidRPr="00432AB1">
        <w:rPr>
          <w:color w:val="DE6C36" w:themeColor="accent3"/>
        </w:rPr>
        <w:t>SCItem</w:t>
      </w:r>
      <w:r>
        <w:t xml:space="preserve"> instances, they can be owned only by their ancestors (for example </w:t>
      </w:r>
      <w:r w:rsidRPr="00432AB1">
        <w:rPr>
          <w:color w:val="DE6C36" w:themeColor="accent3"/>
        </w:rPr>
        <w:t>SCItem</w:t>
      </w:r>
      <w:r>
        <w:t xml:space="preserve"> objects owns his </w:t>
      </w:r>
      <w:r w:rsidRPr="00432AB1">
        <w:rPr>
          <w:color w:val="DE6C36" w:themeColor="accent3"/>
        </w:rPr>
        <w:t>[SCItem allChildren]</w:t>
      </w:r>
      <w:r>
        <w:t xml:space="preserve"> items). So for most cases you should take care about owning loaded items himself.</w:t>
      </w:r>
    </w:p>
    <w:p w:rsidR="002518F3" w:rsidRDefault="002518F3" w:rsidP="002518F3">
      <w:pPr>
        <w:spacing w:before="0"/>
      </w:pPr>
      <w:r>
        <w:t>Based on the above owns rules we can provide such suggestions of using this items:</w:t>
      </w:r>
    </w:p>
    <w:p w:rsidR="002518F3" w:rsidRDefault="002518F3" w:rsidP="002518F3">
      <w:pPr>
        <w:spacing w:before="0"/>
      </w:pPr>
    </w:p>
    <w:p w:rsidR="002518F3" w:rsidRDefault="002518F3" w:rsidP="006E047F">
      <w:pPr>
        <w:numPr>
          <w:ilvl w:val="0"/>
          <w:numId w:val="10"/>
        </w:numPr>
        <w:suppressAutoHyphens/>
        <w:spacing w:before="0" w:line="276" w:lineRule="auto"/>
      </w:pPr>
      <w:r>
        <w:t xml:space="preserve">You can store </w:t>
      </w:r>
      <w:r>
        <w:rPr>
          <w:color w:val="DE6C36" w:themeColor="accent3"/>
        </w:rPr>
        <w:t>SCApi</w:t>
      </w:r>
      <w:r w:rsidRPr="00432AB1">
        <w:rPr>
          <w:color w:val="DE6C36" w:themeColor="accent3"/>
        </w:rPr>
        <w:t>Context</w:t>
      </w:r>
      <w:r>
        <w:t xml:space="preserve"> objects and </w:t>
      </w:r>
      <w:r w:rsidRPr="00432AB1">
        <w:rPr>
          <w:color w:val="DE6C36" w:themeColor="accent3"/>
        </w:rPr>
        <w:t>SCAyncOp</w:t>
      </w:r>
      <w:r>
        <w:t xml:space="preserve"> blocks as long as you need, they does not require a lot of memory and once created can live all time.</w:t>
      </w:r>
    </w:p>
    <w:p w:rsidR="002518F3" w:rsidRDefault="002518F3" w:rsidP="006E047F">
      <w:pPr>
        <w:numPr>
          <w:ilvl w:val="0"/>
          <w:numId w:val="10"/>
        </w:numPr>
        <w:suppressAutoHyphens/>
        <w:spacing w:before="0" w:after="240" w:line="276" w:lineRule="auto"/>
      </w:pPr>
      <w:r w:rsidRPr="00432AB1">
        <w:rPr>
          <w:color w:val="DE6C36" w:themeColor="accent3"/>
        </w:rPr>
        <w:lastRenderedPageBreak/>
        <w:t>SCItem</w:t>
      </w:r>
      <w:r>
        <w:t xml:space="preserve"> instances are more heavy objects and you should be careful to storing it. It is assumed that you should load items lazy, only when they really required to displaying and release them if they are no needs or on IOS memory warnings. See brief example of these suggestions.</w:t>
      </w:r>
    </w:p>
    <w:p w:rsidR="002518F3" w:rsidRDefault="002518F3" w:rsidP="002518F3">
      <w:pPr>
        <w:suppressAutoHyphens/>
        <w:spacing w:before="0" w:after="240" w:line="276" w:lineRule="auto"/>
      </w:pPr>
      <w:r w:rsidRPr="00473E52">
        <w:rPr>
          <w:u w:val="single"/>
        </w:rPr>
        <w:t>Example</w:t>
      </w:r>
      <w:r>
        <w:t>:</w:t>
      </w:r>
    </w:p>
    <w:p w:rsidR="002518F3" w:rsidRPr="00432AB1" w:rsidRDefault="002518F3" w:rsidP="009743BC">
      <w:pPr>
        <w:pStyle w:val="SitecoreCodeSample"/>
      </w:pPr>
      <w:r w:rsidRPr="00432AB1">
        <w:t>//create loader and show MyViewController</w:t>
      </w:r>
    </w:p>
    <w:p w:rsidR="002518F3" w:rsidRPr="00432AB1" w:rsidRDefault="002518F3" w:rsidP="009743BC">
      <w:pPr>
        <w:pStyle w:val="SitecoreCodeSample"/>
      </w:pPr>
      <w:r w:rsidRPr="00432AB1">
        <w:rPr>
          <w:color w:val="7035A9"/>
        </w:rPr>
        <w:t>SCAsyncOp</w:t>
      </w:r>
      <w:r>
        <w:t xml:space="preserve"> asyncOp = [</w:t>
      </w:r>
      <w:r w:rsidRPr="00432AB1">
        <w:rPr>
          <w:color w:val="B51FA2"/>
        </w:rPr>
        <w:t>self</w:t>
      </w:r>
      <w:r w:rsidRPr="00432AB1">
        <w:t xml:space="preserve"> createSomeAsyncOpBl</w:t>
      </w:r>
      <w:r>
        <w:t>ock</w:t>
      </w:r>
      <w:r w:rsidRPr="00432AB1">
        <w:t>];</w:t>
      </w:r>
    </w:p>
    <w:p w:rsidR="002518F3" w:rsidRPr="00432AB1" w:rsidRDefault="002518F3" w:rsidP="009743BC">
      <w:pPr>
        <w:pStyle w:val="SitecoreCodeSample"/>
      </w:pPr>
    </w:p>
    <w:p w:rsidR="002518F3" w:rsidRPr="00432AB1" w:rsidRDefault="002518F3" w:rsidP="009743BC">
      <w:pPr>
        <w:pStyle w:val="SitecoreCodeSample"/>
        <w:rPr>
          <w:color w:val="7035A9"/>
        </w:rPr>
      </w:pPr>
      <w:r w:rsidRPr="00432AB1">
        <w:rPr>
          <w:color w:val="7035A9"/>
        </w:rPr>
        <w:t>MyViewController</w:t>
      </w:r>
      <w:r>
        <w:rPr>
          <w:color w:val="000000"/>
        </w:rPr>
        <w:t xml:space="preserve"> *controller = [</w:t>
      </w:r>
      <w:r w:rsidRPr="00432AB1">
        <w:rPr>
          <w:color w:val="7035A9"/>
        </w:rPr>
        <w:t>MyViewController</w:t>
      </w:r>
      <w:r w:rsidRPr="00432AB1">
        <w:rPr>
          <w:color w:val="000000"/>
        </w:rPr>
        <w:t xml:space="preserve"> </w:t>
      </w:r>
      <w:r w:rsidRPr="00432AB1">
        <w:rPr>
          <w:color w:val="B51FA2"/>
        </w:rPr>
        <w:t>new</w:t>
      </w:r>
      <w:r w:rsidRPr="00432AB1">
        <w:rPr>
          <w:color w:val="000000"/>
        </w:rPr>
        <w:t>];</w:t>
      </w:r>
    </w:p>
    <w:p w:rsidR="002518F3" w:rsidRPr="00432AB1" w:rsidRDefault="002518F3" w:rsidP="009743BC">
      <w:pPr>
        <w:pStyle w:val="SitecoreCodeSample"/>
      </w:pPr>
      <w:r w:rsidRPr="00432AB1">
        <w:t>controller.asyncOp = asyncOp;</w:t>
      </w:r>
    </w:p>
    <w:p w:rsidR="002518F3" w:rsidRPr="00432AB1" w:rsidRDefault="002518F3" w:rsidP="009743BC">
      <w:pPr>
        <w:pStyle w:val="SitecoreCodeSample"/>
      </w:pPr>
      <w:r>
        <w:t>[</w:t>
      </w:r>
      <w:r w:rsidRPr="00432AB1">
        <w:rPr>
          <w:color w:val="B51FA2"/>
        </w:rPr>
        <w:t>self</w:t>
      </w:r>
      <w:r w:rsidRPr="00432AB1">
        <w:t xml:space="preserve"> presentModalViewController:controller animated:</w:t>
      </w:r>
      <w:r w:rsidRPr="00432AB1">
        <w:rPr>
          <w:color w:val="B51FA2"/>
        </w:rPr>
        <w:t>YES</w:t>
      </w:r>
      <w:r w:rsidRPr="00432AB1">
        <w:t>];</w:t>
      </w:r>
    </w:p>
    <w:p w:rsidR="002518F3" w:rsidRPr="00432AB1" w:rsidRDefault="002518F3" w:rsidP="009743BC">
      <w:pPr>
        <w:pStyle w:val="SitecoreCodeSample"/>
      </w:pPr>
    </w:p>
    <w:p w:rsidR="002518F3" w:rsidRPr="00432AB1" w:rsidRDefault="002518F3" w:rsidP="009743BC">
      <w:pPr>
        <w:pStyle w:val="SitecoreCodeSample"/>
      </w:pPr>
      <w:r w:rsidRPr="00432AB1">
        <w:rPr>
          <w:color w:val="B51FA2"/>
        </w:rPr>
        <w:t>@interface</w:t>
      </w:r>
      <w:r w:rsidRPr="00432AB1">
        <w:t xml:space="preserve"> MyViewController : </w:t>
      </w:r>
      <w:r w:rsidRPr="00432AB1">
        <w:rPr>
          <w:color w:val="7035A9"/>
        </w:rPr>
        <w:t>UIViewController</w:t>
      </w:r>
    </w:p>
    <w:p w:rsidR="002518F3" w:rsidRPr="00432AB1" w:rsidRDefault="002518F3" w:rsidP="009743BC">
      <w:pPr>
        <w:pStyle w:val="SitecoreCodeSample"/>
      </w:pPr>
    </w:p>
    <w:p w:rsidR="002518F3" w:rsidRPr="00432AB1" w:rsidRDefault="002518F3" w:rsidP="009743BC">
      <w:pPr>
        <w:pStyle w:val="SitecoreCodeSample"/>
        <w:rPr>
          <w:color w:val="B51FA2"/>
        </w:rPr>
      </w:pPr>
      <w:r w:rsidRPr="00432AB1">
        <w:rPr>
          <w:color w:val="B51FA2"/>
        </w:rPr>
        <w:t>@property</w:t>
      </w:r>
      <w:r w:rsidRPr="00432AB1">
        <w:rPr>
          <w:color w:val="000000"/>
        </w:rPr>
        <w:t>(</w:t>
      </w:r>
      <w:r w:rsidRPr="00432AB1">
        <w:rPr>
          <w:color w:val="B51FA2"/>
        </w:rPr>
        <w:t>nonatomic</w:t>
      </w:r>
      <w:r w:rsidRPr="00432AB1">
        <w:rPr>
          <w:color w:val="000000"/>
        </w:rPr>
        <w:t>,</w:t>
      </w:r>
      <w:r w:rsidRPr="00432AB1">
        <w:rPr>
          <w:color w:val="B51FA2"/>
        </w:rPr>
        <w:t>copy</w:t>
      </w:r>
      <w:r w:rsidRPr="00432AB1">
        <w:rPr>
          <w:color w:val="000000"/>
        </w:rPr>
        <w:t xml:space="preserve">) </w:t>
      </w:r>
      <w:r w:rsidRPr="00432AB1">
        <w:rPr>
          <w:color w:val="7035A9"/>
        </w:rPr>
        <w:t>SCAsyncOp</w:t>
      </w:r>
      <w:r w:rsidRPr="00432AB1">
        <w:rPr>
          <w:color w:val="000000"/>
        </w:rPr>
        <w:t xml:space="preserve"> asyncOp;</w:t>
      </w:r>
    </w:p>
    <w:p w:rsidR="002518F3" w:rsidRPr="00432AB1" w:rsidRDefault="002518F3" w:rsidP="009743BC">
      <w:pPr>
        <w:pStyle w:val="SitecoreCodeSample"/>
        <w:rPr>
          <w:color w:val="B51FA2"/>
        </w:rPr>
      </w:pPr>
      <w:r w:rsidRPr="00432AB1">
        <w:rPr>
          <w:color w:val="B51FA2"/>
        </w:rPr>
        <w:t>@end</w:t>
      </w:r>
    </w:p>
    <w:p w:rsidR="002518F3" w:rsidRPr="00432AB1" w:rsidRDefault="002518F3" w:rsidP="009743BC">
      <w:pPr>
        <w:pStyle w:val="SitecoreCodeSample"/>
      </w:pPr>
    </w:p>
    <w:p w:rsidR="002518F3" w:rsidRPr="00432AB1" w:rsidRDefault="002518F3" w:rsidP="009743BC">
      <w:pPr>
        <w:pStyle w:val="SitecoreCodeSample"/>
        <w:rPr>
          <w:color w:val="558187"/>
        </w:rPr>
      </w:pPr>
      <w:r w:rsidRPr="00432AB1">
        <w:rPr>
          <w:color w:val="B51FA2"/>
        </w:rPr>
        <w:t>@interface</w:t>
      </w:r>
      <w:r w:rsidRPr="00432AB1">
        <w:rPr>
          <w:color w:val="000000"/>
        </w:rPr>
        <w:t xml:space="preserve"> </w:t>
      </w:r>
      <w:r w:rsidRPr="00432AB1">
        <w:rPr>
          <w:color w:val="558187"/>
        </w:rPr>
        <w:t>MyViewController</w:t>
      </w:r>
      <w:r w:rsidRPr="00432AB1">
        <w:rPr>
          <w:color w:val="000000"/>
        </w:rPr>
        <w:t xml:space="preserve"> ()</w:t>
      </w:r>
    </w:p>
    <w:p w:rsidR="002518F3" w:rsidRPr="00432AB1" w:rsidRDefault="002518F3" w:rsidP="009743BC">
      <w:pPr>
        <w:pStyle w:val="SitecoreCodeSample"/>
        <w:rPr>
          <w:color w:val="B51FA2"/>
        </w:rPr>
      </w:pPr>
      <w:r w:rsidRPr="00432AB1">
        <w:rPr>
          <w:color w:val="B51FA2"/>
        </w:rPr>
        <w:t>@property</w:t>
      </w:r>
      <w:r w:rsidRPr="00432AB1">
        <w:rPr>
          <w:color w:val="000000"/>
        </w:rPr>
        <w:t>(</w:t>
      </w:r>
      <w:r w:rsidRPr="00432AB1">
        <w:rPr>
          <w:color w:val="B51FA2"/>
        </w:rPr>
        <w:t>nonatomic</w:t>
      </w:r>
      <w:r w:rsidRPr="00432AB1">
        <w:rPr>
          <w:color w:val="000000"/>
        </w:rPr>
        <w:t>,</w:t>
      </w:r>
      <w:r w:rsidRPr="00432AB1">
        <w:rPr>
          <w:color w:val="B51FA2"/>
        </w:rPr>
        <w:t>retain</w:t>
      </w:r>
      <w:r w:rsidRPr="00432AB1">
        <w:rPr>
          <w:color w:val="000000"/>
        </w:rPr>
        <w:t xml:space="preserve">) </w:t>
      </w:r>
      <w:r w:rsidRPr="00432AB1">
        <w:rPr>
          <w:color w:val="7035A9"/>
        </w:rPr>
        <w:t>NSArray</w:t>
      </w:r>
      <w:r w:rsidRPr="00432AB1">
        <w:rPr>
          <w:color w:val="000000"/>
        </w:rPr>
        <w:t>* items;</w:t>
      </w:r>
    </w:p>
    <w:p w:rsidR="002518F3" w:rsidRPr="00432AB1" w:rsidRDefault="002518F3" w:rsidP="009743BC">
      <w:pPr>
        <w:pStyle w:val="SitecoreCodeSample"/>
        <w:rPr>
          <w:color w:val="B51FA2"/>
        </w:rPr>
      </w:pPr>
      <w:r w:rsidRPr="00432AB1">
        <w:rPr>
          <w:color w:val="B51FA2"/>
        </w:rPr>
        <w:t>@end</w:t>
      </w:r>
    </w:p>
    <w:p w:rsidR="002518F3" w:rsidRPr="00432AB1" w:rsidRDefault="002518F3" w:rsidP="009743BC">
      <w:pPr>
        <w:pStyle w:val="SitecoreCodeSample"/>
      </w:pPr>
    </w:p>
    <w:p w:rsidR="002518F3" w:rsidRPr="00432AB1" w:rsidRDefault="002518F3" w:rsidP="009743BC">
      <w:pPr>
        <w:pStyle w:val="SitecoreCodeSample"/>
      </w:pPr>
      <w:r w:rsidRPr="00432AB1">
        <w:rPr>
          <w:color w:val="B51FA2"/>
        </w:rPr>
        <w:t>@implementation</w:t>
      </w:r>
      <w:r w:rsidRPr="00432AB1">
        <w:t xml:space="preserve"> MyViewController</w:t>
      </w:r>
    </w:p>
    <w:p w:rsidR="002518F3" w:rsidRPr="00432AB1" w:rsidRDefault="002518F3" w:rsidP="009743BC">
      <w:pPr>
        <w:pStyle w:val="SitecoreCodeSample"/>
      </w:pPr>
      <w:r w:rsidRPr="00432AB1">
        <w:t>//...</w:t>
      </w:r>
    </w:p>
    <w:p w:rsidR="002518F3" w:rsidRPr="00432AB1" w:rsidRDefault="002518F3" w:rsidP="009743BC">
      <w:pPr>
        <w:pStyle w:val="SitecoreCodeSample"/>
      </w:pPr>
      <w:r w:rsidRPr="00432AB1">
        <w:t>- (</w:t>
      </w:r>
      <w:r w:rsidRPr="00432AB1">
        <w:rPr>
          <w:color w:val="B51FA2"/>
        </w:rPr>
        <w:t>void</w:t>
      </w:r>
      <w:r w:rsidRPr="00432AB1">
        <w:t>)updateUIWithItems:(</w:t>
      </w:r>
      <w:r w:rsidRPr="00432AB1">
        <w:rPr>
          <w:color w:val="7035A9"/>
        </w:rPr>
        <w:t>NSArray</w:t>
      </w:r>
      <w:r w:rsidRPr="00432AB1">
        <w:t xml:space="preserve"> *)items</w:t>
      </w:r>
    </w:p>
    <w:p w:rsidR="002518F3" w:rsidRPr="00432AB1" w:rsidRDefault="002518F3" w:rsidP="009743BC">
      <w:pPr>
        <w:pStyle w:val="SitecoreCodeSample"/>
      </w:pPr>
      <w:r w:rsidRPr="00432AB1">
        <w:t>{</w:t>
      </w:r>
    </w:p>
    <w:p w:rsidR="002518F3" w:rsidRPr="00432AB1" w:rsidRDefault="002518F3" w:rsidP="009743BC">
      <w:pPr>
        <w:pStyle w:val="SitecoreCodeSample"/>
      </w:pPr>
      <w:r w:rsidRPr="00432AB1">
        <w:t xml:space="preserve">    </w:t>
      </w:r>
      <w:r w:rsidRPr="00432AB1">
        <w:rPr>
          <w:color w:val="B51FA2"/>
        </w:rPr>
        <w:t>self</w:t>
      </w:r>
      <w:r w:rsidRPr="00432AB1">
        <w:t>.</w:t>
      </w:r>
      <w:r w:rsidRPr="00432AB1">
        <w:rPr>
          <w:color w:val="558187"/>
        </w:rPr>
        <w:t>items</w:t>
      </w:r>
      <w:r w:rsidRPr="00432AB1">
        <w:t xml:space="preserve"> = items;</w:t>
      </w:r>
    </w:p>
    <w:p w:rsidR="002518F3" w:rsidRPr="00432AB1" w:rsidRDefault="002518F3" w:rsidP="009743BC">
      <w:pPr>
        <w:pStyle w:val="SitecoreCodeSample"/>
      </w:pPr>
      <w:r w:rsidRPr="00432AB1">
        <w:rPr>
          <w:color w:val="000000"/>
        </w:rPr>
        <w:t xml:space="preserve">    </w:t>
      </w:r>
      <w:r w:rsidRPr="00432AB1">
        <w:t>//display items here</w:t>
      </w:r>
    </w:p>
    <w:p w:rsidR="002518F3" w:rsidRPr="00432AB1" w:rsidRDefault="002518F3" w:rsidP="009743BC">
      <w:pPr>
        <w:pStyle w:val="SitecoreCodeSample"/>
      </w:pPr>
      <w:r w:rsidRPr="00432AB1">
        <w:t>}</w:t>
      </w:r>
    </w:p>
    <w:p w:rsidR="002518F3" w:rsidRPr="00432AB1" w:rsidRDefault="002518F3" w:rsidP="009743BC">
      <w:pPr>
        <w:pStyle w:val="SitecoreCodeSample"/>
      </w:pPr>
    </w:p>
    <w:p w:rsidR="002518F3" w:rsidRPr="00432AB1" w:rsidRDefault="002518F3" w:rsidP="009743BC">
      <w:pPr>
        <w:pStyle w:val="SitecoreCodeSample"/>
      </w:pPr>
      <w:r w:rsidRPr="00432AB1">
        <w:t>- (</w:t>
      </w:r>
      <w:r w:rsidRPr="00432AB1">
        <w:rPr>
          <w:color w:val="B51FA2"/>
        </w:rPr>
        <w:t>void</w:t>
      </w:r>
      <w:r w:rsidRPr="00432AB1">
        <w:t>)viewDidLoad</w:t>
      </w:r>
    </w:p>
    <w:p w:rsidR="002518F3" w:rsidRPr="00432AB1" w:rsidRDefault="002518F3" w:rsidP="009743BC">
      <w:pPr>
        <w:pStyle w:val="SitecoreCodeSample"/>
      </w:pPr>
      <w:r w:rsidRPr="00432AB1">
        <w:t>{</w:t>
      </w:r>
    </w:p>
    <w:p w:rsidR="002518F3" w:rsidRPr="00432AB1" w:rsidRDefault="002518F3" w:rsidP="009743BC">
      <w:pPr>
        <w:pStyle w:val="SitecoreCodeSample"/>
        <w:rPr>
          <w:color w:val="3F1281"/>
        </w:rPr>
      </w:pPr>
      <w:r w:rsidRPr="00432AB1">
        <w:rPr>
          <w:color w:val="000000"/>
        </w:rPr>
        <w:t>    [</w:t>
      </w:r>
      <w:r w:rsidRPr="00432AB1">
        <w:rPr>
          <w:color w:val="B51FA2"/>
        </w:rPr>
        <w:t>super</w:t>
      </w:r>
      <w:r w:rsidRPr="00432AB1">
        <w:rPr>
          <w:color w:val="000000"/>
        </w:rPr>
        <w:t xml:space="preserve"> </w:t>
      </w:r>
      <w:r w:rsidRPr="00432AB1">
        <w:rPr>
          <w:color w:val="3F1281"/>
        </w:rPr>
        <w:t>viewDidLoad</w:t>
      </w:r>
      <w:r w:rsidRPr="00432AB1">
        <w:rPr>
          <w:color w:val="000000"/>
        </w:rPr>
        <w:t>];</w:t>
      </w:r>
    </w:p>
    <w:p w:rsidR="002518F3" w:rsidRPr="00432AB1" w:rsidRDefault="002518F3" w:rsidP="009743BC">
      <w:pPr>
        <w:pStyle w:val="SitecoreCodeSample"/>
        <w:rPr>
          <w:rFonts w:eastAsia="Calibri"/>
          <w:sz w:val="20"/>
        </w:rPr>
      </w:pPr>
      <w:r w:rsidRPr="00432AB1">
        <w:rPr>
          <w:sz w:val="20"/>
        </w:rPr>
        <w:t>    </w:t>
      </w:r>
    </w:p>
    <w:p w:rsidR="002518F3" w:rsidRPr="00432AB1" w:rsidRDefault="002518F3" w:rsidP="009743BC">
      <w:pPr>
        <w:pStyle w:val="SitecoreCodeSample"/>
      </w:pPr>
      <w:r w:rsidRPr="00432AB1">
        <w:t xml:space="preserve">    </w:t>
      </w:r>
      <w:r w:rsidRPr="00432AB1">
        <w:rPr>
          <w:color w:val="7035A9"/>
        </w:rPr>
        <w:t>SCAsyncOp</w:t>
      </w:r>
      <w:r w:rsidRPr="00432AB1">
        <w:t xml:space="preserve"> asyncOp = </w:t>
      </w:r>
      <w:r w:rsidRPr="00432AB1">
        <w:rPr>
          <w:color w:val="B51FA2"/>
        </w:rPr>
        <w:t>self</w:t>
      </w:r>
      <w:r w:rsidRPr="00432AB1">
        <w:t>.</w:t>
      </w:r>
      <w:r w:rsidRPr="00432AB1">
        <w:rPr>
          <w:color w:val="558187"/>
        </w:rPr>
        <w:t>asyncOp</w:t>
      </w:r>
      <w:r w:rsidRPr="00432AB1">
        <w:t>;</w:t>
      </w:r>
    </w:p>
    <w:p w:rsidR="002518F3" w:rsidRPr="00432AB1" w:rsidRDefault="002518F3" w:rsidP="009743BC">
      <w:pPr>
        <w:pStyle w:val="SitecoreCodeSample"/>
      </w:pPr>
      <w:r w:rsidRPr="00432AB1">
        <w:t xml:space="preserve">    </w:t>
      </w:r>
      <w:r w:rsidRPr="00432AB1">
        <w:rPr>
          <w:color w:val="B51FA2"/>
        </w:rPr>
        <w:t>if</w:t>
      </w:r>
      <w:r>
        <w:t xml:space="preserve"> (!asyncOp</w:t>
      </w:r>
      <w:r w:rsidRPr="00432AB1">
        <w:t>)</w:t>
      </w:r>
    </w:p>
    <w:p w:rsidR="002518F3" w:rsidRPr="00432AB1" w:rsidRDefault="002518F3" w:rsidP="009743BC">
      <w:pPr>
        <w:pStyle w:val="SitecoreCodeSample"/>
      </w:pPr>
      <w:r w:rsidRPr="00432AB1">
        <w:t xml:space="preserve">        </w:t>
      </w:r>
      <w:r w:rsidRPr="00432AB1">
        <w:rPr>
          <w:color w:val="B51FA2"/>
        </w:rPr>
        <w:t>return</w:t>
      </w:r>
      <w:r w:rsidRPr="00432AB1">
        <w:t>;</w:t>
      </w:r>
    </w:p>
    <w:p w:rsidR="002518F3" w:rsidRPr="00432AB1" w:rsidRDefault="002518F3" w:rsidP="009743BC">
      <w:pPr>
        <w:pStyle w:val="SitecoreCodeSample"/>
        <w:rPr>
          <w:rFonts w:eastAsia="Calibri"/>
          <w:sz w:val="20"/>
        </w:rPr>
      </w:pPr>
      <w:r w:rsidRPr="00432AB1">
        <w:rPr>
          <w:sz w:val="20"/>
        </w:rPr>
        <w:t>    </w:t>
      </w:r>
    </w:p>
    <w:p w:rsidR="002518F3" w:rsidRPr="00432AB1" w:rsidRDefault="002518F3" w:rsidP="009743BC">
      <w:pPr>
        <w:pStyle w:val="SitecoreCodeSample"/>
      </w:pPr>
      <w:r w:rsidRPr="00432AB1">
        <w:rPr>
          <w:color w:val="000000"/>
        </w:rPr>
        <w:t xml:space="preserve">    </w:t>
      </w:r>
      <w:r w:rsidRPr="00432AB1">
        <w:t>//create weak pointer to avoid retains of MyViewController's instance</w:t>
      </w:r>
    </w:p>
    <w:p w:rsidR="002518F3" w:rsidRPr="00432AB1" w:rsidRDefault="002518F3" w:rsidP="009743BC">
      <w:pPr>
        <w:pStyle w:val="SitecoreCodeSample"/>
      </w:pPr>
      <w:r w:rsidRPr="00432AB1">
        <w:t xml:space="preserve">    </w:t>
      </w:r>
      <w:r w:rsidRPr="00432AB1">
        <w:rPr>
          <w:color w:val="B51FA2"/>
        </w:rPr>
        <w:t>__weak</w:t>
      </w:r>
      <w:r w:rsidRPr="00432AB1">
        <w:t xml:space="preserve"> MyViewController* weakSelf = </w:t>
      </w:r>
      <w:r w:rsidRPr="00432AB1">
        <w:rPr>
          <w:color w:val="B51FA2"/>
        </w:rPr>
        <w:t>self</w:t>
      </w:r>
      <w:r w:rsidRPr="00432AB1">
        <w:t>;</w:t>
      </w:r>
    </w:p>
    <w:p w:rsidR="002518F3" w:rsidRPr="00432AB1" w:rsidRDefault="002518F3" w:rsidP="009743BC">
      <w:pPr>
        <w:pStyle w:val="SitecoreCodeSample"/>
      </w:pPr>
      <w:r>
        <w:t>    asyncOp(</w:t>
      </w:r>
      <w:r w:rsidRPr="00432AB1">
        <w:t>^(</w:t>
      </w:r>
      <w:r w:rsidRPr="00432AB1">
        <w:rPr>
          <w:color w:val="B51FA2"/>
        </w:rPr>
        <w:t>id</w:t>
      </w:r>
      <w:r w:rsidRPr="00432AB1">
        <w:t xml:space="preserve"> result, </w:t>
      </w:r>
      <w:r w:rsidRPr="00432AB1">
        <w:rPr>
          <w:color w:val="7035A9"/>
        </w:rPr>
        <w:t>NSError</w:t>
      </w:r>
      <w:r w:rsidRPr="00432AB1">
        <w:t xml:space="preserve"> *error)</w:t>
      </w:r>
    </w:p>
    <w:p w:rsidR="002518F3" w:rsidRPr="00432AB1" w:rsidRDefault="002518F3" w:rsidP="009743BC">
      <w:pPr>
        <w:pStyle w:val="SitecoreCodeSample"/>
      </w:pPr>
      <w:r w:rsidRPr="00432AB1">
        <w:t>    {</w:t>
      </w:r>
    </w:p>
    <w:p w:rsidR="002518F3" w:rsidRPr="00432AB1" w:rsidRDefault="002518F3" w:rsidP="009743BC">
      <w:pPr>
        <w:pStyle w:val="SitecoreCodeSample"/>
      </w:pPr>
      <w:r w:rsidRPr="00432AB1">
        <w:t xml:space="preserve">        </w:t>
      </w:r>
      <w:r w:rsidRPr="00432AB1">
        <w:rPr>
          <w:color w:val="B51FA2"/>
        </w:rPr>
        <w:t>if</w:t>
      </w:r>
      <w:r>
        <w:t xml:space="preserve"> (</w:t>
      </w:r>
      <w:r w:rsidRPr="00432AB1">
        <w:t>asyncOp == weakSelf.</w:t>
      </w:r>
      <w:r w:rsidRPr="00432AB1">
        <w:rPr>
          <w:color w:val="558187"/>
        </w:rPr>
        <w:t>asyncOp</w:t>
      </w:r>
      <w:r w:rsidRPr="00432AB1">
        <w:t xml:space="preserve"> &amp;&amp; weakSelf.</w:t>
      </w:r>
      <w:r w:rsidRPr="00432AB1">
        <w:rPr>
          <w:color w:val="7035A9"/>
        </w:rPr>
        <w:t>isViewLoaded</w:t>
      </w:r>
      <w:r w:rsidRPr="00432AB1">
        <w:t>)</w:t>
      </w:r>
    </w:p>
    <w:p w:rsidR="002518F3" w:rsidRPr="00432AB1" w:rsidRDefault="002518F3" w:rsidP="009743BC">
      <w:pPr>
        <w:pStyle w:val="SitecoreCodeSample"/>
      </w:pPr>
      <w:r>
        <w:t>            [</w:t>
      </w:r>
      <w:r w:rsidRPr="00432AB1">
        <w:t xml:space="preserve">weakSelf </w:t>
      </w:r>
      <w:r w:rsidRPr="00432AB1">
        <w:rPr>
          <w:color w:val="36595D"/>
        </w:rPr>
        <w:t>updateUIWithItems</w:t>
      </w:r>
      <w:r>
        <w:t>: result</w:t>
      </w:r>
      <w:r w:rsidRPr="00432AB1">
        <w:t>];</w:t>
      </w:r>
    </w:p>
    <w:p w:rsidR="002518F3" w:rsidRPr="00432AB1" w:rsidRDefault="002518F3" w:rsidP="009743BC">
      <w:pPr>
        <w:pStyle w:val="SitecoreCodeSample"/>
      </w:pPr>
      <w:r w:rsidRPr="00432AB1">
        <w:t>    } );</w:t>
      </w:r>
    </w:p>
    <w:p w:rsidR="002518F3" w:rsidRPr="00432AB1" w:rsidRDefault="002518F3" w:rsidP="009743BC">
      <w:pPr>
        <w:pStyle w:val="SitecoreCodeSample"/>
      </w:pPr>
      <w:r w:rsidRPr="00432AB1">
        <w:t>}</w:t>
      </w:r>
    </w:p>
    <w:p w:rsidR="002518F3" w:rsidRPr="00432AB1" w:rsidRDefault="002518F3" w:rsidP="009743BC">
      <w:pPr>
        <w:pStyle w:val="SitecoreCodeSample"/>
      </w:pPr>
    </w:p>
    <w:p w:rsidR="002518F3" w:rsidRPr="00432AB1" w:rsidRDefault="002518F3" w:rsidP="009743BC">
      <w:pPr>
        <w:pStyle w:val="SitecoreCodeSample"/>
      </w:pPr>
      <w:r w:rsidRPr="00432AB1">
        <w:t>- (</w:t>
      </w:r>
      <w:r w:rsidRPr="00432AB1">
        <w:rPr>
          <w:color w:val="B51FA2"/>
        </w:rPr>
        <w:t>void</w:t>
      </w:r>
      <w:r w:rsidRPr="00432AB1">
        <w:t>)viewDidUnload</w:t>
      </w:r>
    </w:p>
    <w:p w:rsidR="002518F3" w:rsidRPr="00432AB1" w:rsidRDefault="002518F3" w:rsidP="009743BC">
      <w:pPr>
        <w:pStyle w:val="SitecoreCodeSample"/>
      </w:pPr>
      <w:r w:rsidRPr="00432AB1">
        <w:t>{</w:t>
      </w:r>
    </w:p>
    <w:p w:rsidR="002518F3" w:rsidRPr="00432AB1" w:rsidRDefault="002518F3" w:rsidP="009743BC">
      <w:pPr>
        <w:pStyle w:val="SitecoreCodeSample"/>
      </w:pPr>
      <w:r w:rsidRPr="00432AB1">
        <w:rPr>
          <w:color w:val="000000"/>
        </w:rPr>
        <w:t xml:space="preserve">    </w:t>
      </w:r>
      <w:r w:rsidRPr="00432AB1">
        <w:t>//release items</w:t>
      </w:r>
    </w:p>
    <w:p w:rsidR="002518F3" w:rsidRPr="00432AB1" w:rsidRDefault="002518F3" w:rsidP="009743BC">
      <w:pPr>
        <w:pStyle w:val="SitecoreCodeSample"/>
      </w:pPr>
      <w:r w:rsidRPr="00432AB1">
        <w:t xml:space="preserve">    </w:t>
      </w:r>
      <w:r w:rsidRPr="00432AB1">
        <w:rPr>
          <w:color w:val="B51FA2"/>
        </w:rPr>
        <w:t>self</w:t>
      </w:r>
      <w:r w:rsidRPr="00432AB1">
        <w:t>.</w:t>
      </w:r>
      <w:r w:rsidRPr="00432AB1">
        <w:rPr>
          <w:color w:val="558187"/>
        </w:rPr>
        <w:t>items</w:t>
      </w:r>
      <w:r w:rsidRPr="00432AB1">
        <w:t xml:space="preserve"> = </w:t>
      </w:r>
      <w:r w:rsidRPr="00432AB1">
        <w:rPr>
          <w:color w:val="B51FA2"/>
        </w:rPr>
        <w:t>nil</w:t>
      </w:r>
      <w:r w:rsidRPr="00432AB1">
        <w:t>;</w:t>
      </w:r>
    </w:p>
    <w:p w:rsidR="002518F3" w:rsidRPr="00432AB1" w:rsidRDefault="002518F3" w:rsidP="009743BC">
      <w:pPr>
        <w:pStyle w:val="SitecoreCodeSample"/>
        <w:rPr>
          <w:rFonts w:eastAsia="Calibri"/>
          <w:sz w:val="20"/>
        </w:rPr>
      </w:pPr>
      <w:r w:rsidRPr="00432AB1">
        <w:rPr>
          <w:sz w:val="20"/>
        </w:rPr>
        <w:t>    </w:t>
      </w:r>
    </w:p>
    <w:p w:rsidR="002518F3" w:rsidRPr="00432AB1" w:rsidRDefault="002518F3" w:rsidP="009743BC">
      <w:pPr>
        <w:pStyle w:val="SitecoreCodeSample"/>
      </w:pPr>
      <w:r w:rsidRPr="00432AB1">
        <w:t>    [</w:t>
      </w:r>
      <w:r w:rsidRPr="00432AB1">
        <w:rPr>
          <w:color w:val="B51FA2"/>
        </w:rPr>
        <w:t>super</w:t>
      </w:r>
      <w:r w:rsidRPr="00432AB1">
        <w:t xml:space="preserve"> viewDidUnload];</w:t>
      </w:r>
    </w:p>
    <w:p w:rsidR="002518F3" w:rsidRDefault="002518F3" w:rsidP="009743BC">
      <w:pPr>
        <w:pStyle w:val="SitecoreCodeSample"/>
      </w:pPr>
      <w:r w:rsidRPr="00432AB1">
        <w:t>}</w:t>
      </w:r>
    </w:p>
    <w:p w:rsidR="002518F3" w:rsidRDefault="002518F3" w:rsidP="002518F3">
      <w:pPr>
        <w:spacing w:before="0"/>
        <w:rPr>
          <w:rFonts w:ascii="Menlo" w:eastAsia="Times New Roman" w:hAnsi="Menlo"/>
          <w:szCs w:val="20"/>
        </w:rPr>
      </w:pPr>
    </w:p>
    <w:p w:rsidR="002518F3" w:rsidRDefault="002518F3" w:rsidP="002518F3">
      <w:pPr>
        <w:spacing w:before="0"/>
        <w:rPr>
          <w:rFonts w:eastAsia="Times New Roman" w:cs="Arial"/>
          <w:szCs w:val="20"/>
        </w:rPr>
      </w:pPr>
      <w:bookmarkStart w:id="117" w:name="_Using_the_children"/>
      <w:bookmarkEnd w:id="117"/>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080499">
      <w:pPr>
        <w:pStyle w:val="Heading3"/>
        <w:spacing w:before="0"/>
      </w:pPr>
      <w:bookmarkStart w:id="118" w:name="_How_to_Access_3"/>
      <w:bookmarkStart w:id="119" w:name="_Toc316481906"/>
      <w:bookmarkStart w:id="120" w:name="_Toc318377057"/>
      <w:bookmarkEnd w:id="118"/>
      <w:r w:rsidRPr="00BF3EA7">
        <w:rPr>
          <w:rFonts w:eastAsia="Times New Roman" w:cs="Arial"/>
          <w:szCs w:val="20"/>
        </w:rPr>
        <w:t>Access</w:t>
      </w:r>
      <w:r w:rsidR="00080499">
        <w:rPr>
          <w:rFonts w:eastAsia="Times New Roman" w:cs="Arial"/>
          <w:szCs w:val="20"/>
        </w:rPr>
        <w:t>ing</w:t>
      </w:r>
      <w:r w:rsidRPr="00BF3EA7">
        <w:rPr>
          <w:rFonts w:eastAsia="Times New Roman" w:cs="Arial"/>
          <w:szCs w:val="20"/>
        </w:rPr>
        <w:t xml:space="preserve"> an Item</w:t>
      </w:r>
      <w:bookmarkEnd w:id="119"/>
      <w:bookmarkEnd w:id="120"/>
    </w:p>
    <w:p w:rsidR="002518F3" w:rsidRPr="00BF3EA7" w:rsidRDefault="002518F3" w:rsidP="002518F3">
      <w:pPr>
        <w:spacing w:before="0"/>
        <w:rPr>
          <w:rFonts w:eastAsia="Times New Roman" w:cs="Arial"/>
          <w:szCs w:val="20"/>
        </w:rPr>
      </w:pPr>
      <w:bookmarkStart w:id="121" w:name="_How_to_Access_1"/>
      <w:bookmarkEnd w:id="121"/>
    </w:p>
    <w:p w:rsidR="002518F3" w:rsidRPr="00BF3EA7" w:rsidRDefault="002518F3" w:rsidP="002518F3">
      <w:pPr>
        <w:spacing w:before="0"/>
        <w:rPr>
          <w:rFonts w:eastAsia="Times New Roman" w:cs="Arial"/>
          <w:szCs w:val="20"/>
        </w:rPr>
      </w:pPr>
      <w:r w:rsidRPr="00BF3EA7">
        <w:rPr>
          <w:rFonts w:eastAsia="Times New Roman" w:cs="Arial"/>
          <w:szCs w:val="20"/>
        </w:rPr>
        <w:t xml:space="preserve">You can use the </w:t>
      </w:r>
      <w:r w:rsidRPr="00BF3EA7">
        <w:rPr>
          <w:rFonts w:eastAsia="Times New Roman" w:cs="Arial"/>
          <w:color w:val="DE6C36" w:themeColor="accent3"/>
          <w:szCs w:val="20"/>
        </w:rPr>
        <w:t>-[SCApiContext itemReaderForItemPath:]</w:t>
      </w:r>
      <w:r w:rsidRPr="00BF3EA7">
        <w:rPr>
          <w:rFonts w:eastAsia="Times New Roman" w:cs="Arial"/>
          <w:szCs w:val="20"/>
        </w:rPr>
        <w:t xml:space="preserve"> method to read any item with path and the </w:t>
      </w:r>
      <w:r w:rsidRPr="00BF3EA7">
        <w:rPr>
          <w:rFonts w:eastAsia="Times New Roman" w:cs="Arial"/>
          <w:color w:val="DE6C36" w:themeColor="accent3"/>
          <w:szCs w:val="20"/>
        </w:rPr>
        <w:t>-[SCApiContext itemReaderForItemId:]</w:t>
      </w:r>
      <w:r w:rsidRPr="00BF3EA7">
        <w:rPr>
          <w:rFonts w:eastAsia="Times New Roman" w:cs="Arial"/>
          <w:szCs w:val="20"/>
        </w:rPr>
        <w:t xml:space="preserve"> method to read any item with ID.</w:t>
      </w:r>
    </w:p>
    <w:p w:rsidR="002518F3" w:rsidRPr="00BF3EA7" w:rsidRDefault="002518F3" w:rsidP="002518F3">
      <w:pPr>
        <w:spacing w:before="0"/>
        <w:rPr>
          <w:rFonts w:eastAsia="Times New Roman" w:cs="Arial"/>
          <w:szCs w:val="20"/>
        </w:rPr>
      </w:pPr>
    </w:p>
    <w:p w:rsidR="002518F3" w:rsidRPr="00473E52" w:rsidRDefault="002518F3" w:rsidP="002518F3">
      <w:pPr>
        <w:spacing w:before="0" w:after="240"/>
        <w:rPr>
          <w:rFonts w:eastAsia="Times New Roman" w:cs="Arial"/>
          <w:szCs w:val="20"/>
          <w:u w:val="single"/>
        </w:rPr>
      </w:pPr>
      <w:r>
        <w:rPr>
          <w:rFonts w:eastAsia="Times New Roman" w:cs="Arial"/>
          <w:szCs w:val="20"/>
          <w:u w:val="single"/>
        </w:rPr>
        <w:lastRenderedPageBreak/>
        <w:t>Examples:</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158600"/>
          <w:sz w:val="16"/>
          <w:szCs w:val="16"/>
        </w:rPr>
      </w:pPr>
      <w:r>
        <w:rPr>
          <w:rFonts w:ascii="Menlo" w:eastAsia="Times New Roman" w:hAnsi="Menlo"/>
          <w:color w:val="158600"/>
          <w:sz w:val="17"/>
          <w:szCs w:val="17"/>
        </w:rPr>
        <w:t xml:space="preserve">    </w:t>
      </w:r>
      <w:r w:rsidRPr="009743BC">
        <w:rPr>
          <w:rFonts w:ascii="Courier New" w:eastAsia="Times New Roman" w:hAnsi="Courier New" w:cs="Courier New"/>
          <w:color w:val="158600"/>
          <w:sz w:val="16"/>
          <w:szCs w:val="16"/>
        </w:rPr>
        <w:t>//Read item with path</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158600"/>
          <w:sz w:val="16"/>
          <w:szCs w:val="16"/>
        </w:rPr>
      </w:pP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 w:val="16"/>
          <w:szCs w:val="16"/>
        </w:rPr>
      </w:pP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7035A9"/>
          <w:sz w:val="16"/>
          <w:szCs w:val="16"/>
        </w:rPr>
        <w:t>SCApiContext</w:t>
      </w:r>
      <w:r w:rsidRPr="009743BC">
        <w:rPr>
          <w:rFonts w:ascii="Courier New" w:eastAsia="Times New Roman" w:hAnsi="Courier New" w:cs="Courier New"/>
          <w:color w:val="000000"/>
          <w:sz w:val="16"/>
          <w:szCs w:val="16"/>
        </w:rPr>
        <w:t xml:space="preserve"> *context = [</w:t>
      </w:r>
      <w:r w:rsidRPr="009743BC">
        <w:rPr>
          <w:rFonts w:ascii="Courier New" w:eastAsia="Times New Roman" w:hAnsi="Courier New" w:cs="Courier New"/>
          <w:color w:val="7035A9"/>
          <w:sz w:val="16"/>
          <w:szCs w:val="16"/>
        </w:rPr>
        <w:t>SCApiContext</w:t>
      </w: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3F1281"/>
          <w:sz w:val="16"/>
          <w:szCs w:val="16"/>
        </w:rPr>
        <w:t>contextWithHost</w:t>
      </w: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C92D25"/>
          <w:sz w:val="16"/>
          <w:szCs w:val="16"/>
        </w:rPr>
        <w:t>@"</w:t>
      </w:r>
      <w:hyperlink r:id="rId88" w:history="1">
        <w:r w:rsidRPr="009743BC">
          <w:rPr>
            <w:rStyle w:val="Hyperlink"/>
            <w:rFonts w:ascii="Courier New" w:eastAsia="Times New Roman" w:hAnsi="Courier New" w:cs="Courier New"/>
            <w:sz w:val="16"/>
            <w:szCs w:val="16"/>
          </w:rPr>
          <w:t>mobilesdk.sc-demo.net/-/webapi</w:t>
        </w:r>
      </w:hyperlink>
      <w:r w:rsidRPr="009743BC">
        <w:rPr>
          <w:rFonts w:ascii="Courier New" w:eastAsia="Times New Roman" w:hAnsi="Courier New" w:cs="Courier New"/>
          <w:color w:val="C92D25"/>
          <w:sz w:val="16"/>
          <w:szCs w:val="16"/>
        </w:rPr>
        <w:t>"</w:t>
      </w:r>
      <w:r w:rsidRPr="009743BC">
        <w:rPr>
          <w:rFonts w:ascii="Courier New" w:eastAsia="Times New Roman" w:hAnsi="Courier New" w:cs="Courier New"/>
          <w:color w:val="000000"/>
          <w:sz w:val="16"/>
          <w:szCs w:val="16"/>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sz w:val="16"/>
          <w:szCs w:val="16"/>
        </w:rPr>
      </w:pPr>
      <w:r w:rsidRPr="009743BC">
        <w:rPr>
          <w:rFonts w:ascii="Courier New" w:eastAsia="Times New Roman" w:hAnsi="Courier New" w:cs="Courier New"/>
          <w:sz w:val="16"/>
          <w:szCs w:val="16"/>
        </w:rPr>
        <w:t xml:space="preserve">    [context </w:t>
      </w:r>
      <w:r w:rsidRPr="009743BC">
        <w:rPr>
          <w:rFonts w:ascii="Courier New" w:eastAsia="Times New Roman" w:hAnsi="Courier New" w:cs="Courier New"/>
          <w:color w:val="3F1281"/>
          <w:sz w:val="16"/>
          <w:szCs w:val="16"/>
        </w:rPr>
        <w:t>itemReaderForItemPath</w:t>
      </w:r>
      <w:r w:rsidRPr="009743BC">
        <w:rPr>
          <w:rFonts w:ascii="Courier New" w:eastAsia="Times New Roman" w:hAnsi="Courier New" w:cs="Courier New"/>
          <w:sz w:val="16"/>
          <w:szCs w:val="16"/>
        </w:rPr>
        <w:t xml:space="preserve">: </w:t>
      </w:r>
      <w:r w:rsidRPr="009743BC">
        <w:rPr>
          <w:rFonts w:ascii="Courier New" w:eastAsia="Times New Roman" w:hAnsi="Courier New" w:cs="Courier New"/>
          <w:color w:val="C92D25"/>
          <w:sz w:val="16"/>
          <w:szCs w:val="16"/>
        </w:rPr>
        <w:t>@"/sitecore/content/nicam"</w:t>
      </w:r>
      <w:r w:rsidRPr="009743BC">
        <w:rPr>
          <w:rFonts w:ascii="Courier New" w:eastAsia="Times New Roman" w:hAnsi="Courier New" w:cs="Courier New"/>
          <w:sz w:val="16"/>
          <w:szCs w:val="16"/>
        </w:rPr>
        <w:t>](^(</w:t>
      </w:r>
      <w:r w:rsidRPr="009743BC">
        <w:rPr>
          <w:rFonts w:ascii="Courier New" w:eastAsia="Times New Roman" w:hAnsi="Courier New" w:cs="Courier New"/>
          <w:color w:val="B51FA2"/>
          <w:sz w:val="16"/>
          <w:szCs w:val="16"/>
        </w:rPr>
        <w:t>id</w:t>
      </w:r>
      <w:r w:rsidRPr="009743BC">
        <w:rPr>
          <w:rFonts w:ascii="Courier New" w:eastAsia="Times New Roman" w:hAnsi="Courier New" w:cs="Courier New"/>
          <w:sz w:val="16"/>
          <w:szCs w:val="16"/>
        </w:rPr>
        <w:t xml:space="preserve"> result, </w:t>
      </w:r>
      <w:r w:rsidRPr="009743BC">
        <w:rPr>
          <w:rFonts w:ascii="Courier New" w:eastAsia="Times New Roman" w:hAnsi="Courier New" w:cs="Courier New"/>
          <w:color w:val="7035A9"/>
          <w:sz w:val="16"/>
          <w:szCs w:val="16"/>
        </w:rPr>
        <w:t>NSError</w:t>
      </w:r>
      <w:r w:rsidRPr="009743BC">
        <w:rPr>
          <w:rFonts w:ascii="Courier New" w:eastAsia="Times New Roman" w:hAnsi="Courier New" w:cs="Courier New"/>
          <w:sz w:val="16"/>
          <w:szCs w:val="16"/>
        </w:rPr>
        <w:t xml:space="preserve"> *error)</w:t>
      </w:r>
    </w:p>
    <w:p w:rsidR="002518F3" w:rsidRPr="009743BC" w:rsidRDefault="002518F3" w:rsidP="009743BC">
      <w:pPr>
        <w:shd w:val="clear" w:color="auto" w:fill="F2F2F2" w:themeFill="background1" w:themeFillShade="F2"/>
        <w:spacing w:before="0"/>
        <w:rPr>
          <w:rFonts w:ascii="Courier New" w:eastAsia="Times New Roman" w:hAnsi="Courier New" w:cs="Courier New"/>
          <w:sz w:val="16"/>
          <w:szCs w:val="16"/>
        </w:rPr>
      </w:pPr>
      <w:r w:rsidRPr="009743BC">
        <w:rPr>
          <w:rFonts w:ascii="Courier New" w:eastAsia="Times New Roman" w:hAnsi="Courier New" w:cs="Courier New"/>
          <w:sz w:val="16"/>
          <w:szCs w:val="16"/>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sz w:val="16"/>
          <w:szCs w:val="16"/>
        </w:rPr>
      </w:pPr>
      <w:r w:rsidRPr="009743BC">
        <w:rPr>
          <w:rFonts w:ascii="Courier New" w:eastAsia="Times New Roman" w:hAnsi="Courier New" w:cs="Courier New"/>
          <w:sz w:val="16"/>
          <w:szCs w:val="16"/>
        </w:rPr>
        <w:t xml:space="preserve">         </w:t>
      </w:r>
      <w:r w:rsidRPr="009743BC">
        <w:rPr>
          <w:rFonts w:ascii="Courier New" w:eastAsia="Times New Roman" w:hAnsi="Courier New" w:cs="Courier New"/>
          <w:color w:val="7035A9"/>
          <w:sz w:val="16"/>
          <w:szCs w:val="16"/>
        </w:rPr>
        <w:t>SCItem</w:t>
      </w:r>
      <w:r w:rsidRPr="009743BC">
        <w:rPr>
          <w:rFonts w:ascii="Courier New" w:eastAsia="Times New Roman" w:hAnsi="Courier New" w:cs="Courier New"/>
          <w:sz w:val="16"/>
          <w:szCs w:val="16"/>
        </w:rPr>
        <w:t>* item = result;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 w:val="16"/>
          <w:szCs w:val="16"/>
        </w:rPr>
      </w:pP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3F1281"/>
          <w:sz w:val="16"/>
          <w:szCs w:val="16"/>
        </w:rPr>
        <w:t>NSLog</w:t>
      </w:r>
      <w:r w:rsidRPr="009743BC">
        <w:rPr>
          <w:rFonts w:ascii="Courier New" w:eastAsia="Times New Roman" w:hAnsi="Courier New" w:cs="Courier New"/>
          <w:color w:val="000000"/>
          <w:sz w:val="16"/>
          <w:szCs w:val="16"/>
        </w:rPr>
        <w:t>(</w:t>
      </w:r>
      <w:r w:rsidRPr="009743BC">
        <w:rPr>
          <w:rFonts w:ascii="Courier New" w:eastAsia="Times New Roman" w:hAnsi="Courier New" w:cs="Courier New"/>
          <w:color w:val="C92D25"/>
          <w:sz w:val="16"/>
          <w:szCs w:val="16"/>
        </w:rPr>
        <w:t>@"item display name: %@"</w:t>
      </w:r>
      <w:r w:rsidRPr="009743BC">
        <w:rPr>
          <w:rFonts w:ascii="Courier New" w:eastAsia="Times New Roman" w:hAnsi="Courier New" w:cs="Courier New"/>
          <w:color w:val="000000"/>
          <w:sz w:val="16"/>
          <w:szCs w:val="16"/>
        </w:rPr>
        <w:t>, item.</w:t>
      </w:r>
      <w:r w:rsidRPr="009743BC">
        <w:rPr>
          <w:rFonts w:ascii="Courier New" w:eastAsia="Times New Roman" w:hAnsi="Courier New" w:cs="Courier New"/>
          <w:color w:val="7035A9"/>
          <w:sz w:val="16"/>
          <w:szCs w:val="16"/>
        </w:rPr>
        <w:t>displayName</w:t>
      </w:r>
      <w:r w:rsidRPr="009743BC">
        <w:rPr>
          <w:rFonts w:ascii="Courier New" w:eastAsia="Times New Roman" w:hAnsi="Courier New" w:cs="Courier New"/>
          <w:color w:val="000000"/>
          <w:sz w:val="16"/>
          <w:szCs w:val="16"/>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sz w:val="16"/>
          <w:szCs w:val="16"/>
        </w:rPr>
      </w:pPr>
      <w:r w:rsidRPr="009743BC">
        <w:rPr>
          <w:rFonts w:ascii="Courier New" w:eastAsia="Times New Roman" w:hAnsi="Courier New" w:cs="Courier New"/>
          <w:sz w:val="16"/>
          <w:szCs w:val="16"/>
        </w:rPr>
        <w:t>    } );</w:t>
      </w:r>
    </w:p>
    <w:p w:rsidR="002518F3" w:rsidRPr="009743BC" w:rsidRDefault="002518F3" w:rsidP="009743BC">
      <w:pPr>
        <w:pStyle w:val="NormalWeb"/>
        <w:shd w:val="clear" w:color="auto" w:fill="F2F2F2" w:themeFill="background1" w:themeFillShade="F2"/>
        <w:spacing w:before="0"/>
        <w:rPr>
          <w:rFonts w:ascii="Courier New" w:hAnsi="Courier New" w:cs="Courier New"/>
          <w:sz w:val="16"/>
          <w:szCs w:val="16"/>
        </w:rPr>
      </w:pPr>
      <w:r w:rsidRPr="009743BC">
        <w:rPr>
          <w:rFonts w:ascii="Courier New" w:hAnsi="Courier New" w:cs="Courier New"/>
          <w:sz w:val="16"/>
          <w:szCs w:val="16"/>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158600"/>
          <w:sz w:val="16"/>
          <w:szCs w:val="16"/>
        </w:rPr>
      </w:pP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158600"/>
          <w:sz w:val="16"/>
          <w:szCs w:val="16"/>
        </w:rPr>
        <w:t>//Read item with ID</w:t>
      </w:r>
    </w:p>
    <w:p w:rsidR="002518F3" w:rsidRPr="009743BC" w:rsidRDefault="002518F3" w:rsidP="009743BC">
      <w:pPr>
        <w:pStyle w:val="NormalWeb"/>
        <w:shd w:val="clear" w:color="auto" w:fill="F2F2F2" w:themeFill="background1" w:themeFillShade="F2"/>
        <w:spacing w:before="0"/>
        <w:rPr>
          <w:rFonts w:ascii="Courier New" w:hAnsi="Courier New" w:cs="Courier New"/>
          <w:sz w:val="16"/>
          <w:szCs w:val="16"/>
        </w:rPr>
      </w:pPr>
      <w:r w:rsidRPr="009743BC">
        <w:rPr>
          <w:rFonts w:ascii="Courier New" w:hAnsi="Courier New" w:cs="Courier New"/>
          <w:sz w:val="16"/>
          <w:szCs w:val="16"/>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 w:val="16"/>
          <w:szCs w:val="16"/>
        </w:rPr>
      </w:pP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7035A9"/>
          <w:sz w:val="16"/>
          <w:szCs w:val="16"/>
        </w:rPr>
        <w:t>SCApiContext</w:t>
      </w:r>
      <w:r w:rsidRPr="009743BC">
        <w:rPr>
          <w:rFonts w:ascii="Courier New" w:eastAsia="Times New Roman" w:hAnsi="Courier New" w:cs="Courier New"/>
          <w:color w:val="000000"/>
          <w:sz w:val="16"/>
          <w:szCs w:val="16"/>
        </w:rPr>
        <w:t xml:space="preserve"> *context = [</w:t>
      </w:r>
      <w:r w:rsidRPr="009743BC">
        <w:rPr>
          <w:rFonts w:ascii="Courier New" w:eastAsia="Times New Roman" w:hAnsi="Courier New" w:cs="Courier New"/>
          <w:color w:val="7035A9"/>
          <w:sz w:val="16"/>
          <w:szCs w:val="16"/>
        </w:rPr>
        <w:t>SCApiContext</w:t>
      </w: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3F1281"/>
          <w:sz w:val="16"/>
          <w:szCs w:val="16"/>
        </w:rPr>
        <w:t>contextWithHost</w:t>
      </w: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C92D25"/>
          <w:sz w:val="16"/>
          <w:szCs w:val="16"/>
        </w:rPr>
        <w:t>@"</w:t>
      </w:r>
      <w:hyperlink r:id="rId89" w:history="1">
        <w:r w:rsidRPr="009743BC">
          <w:rPr>
            <w:rStyle w:val="Hyperlink"/>
            <w:rFonts w:ascii="Courier New" w:eastAsia="Times New Roman" w:hAnsi="Courier New" w:cs="Courier New"/>
            <w:sz w:val="16"/>
            <w:szCs w:val="16"/>
          </w:rPr>
          <w:t>mobilesdk.sc-demo.net/-/webapi</w:t>
        </w:r>
      </w:hyperlink>
      <w:r w:rsidRPr="009743BC">
        <w:rPr>
          <w:rFonts w:ascii="Courier New" w:eastAsia="Times New Roman" w:hAnsi="Courier New" w:cs="Courier New"/>
          <w:color w:val="C92D25"/>
          <w:sz w:val="16"/>
          <w:szCs w:val="16"/>
        </w:rPr>
        <w:t>"</w:t>
      </w:r>
      <w:r w:rsidRPr="009743BC">
        <w:rPr>
          <w:rFonts w:ascii="Courier New" w:eastAsia="Times New Roman" w:hAnsi="Courier New" w:cs="Courier New"/>
          <w:color w:val="000000"/>
          <w:sz w:val="16"/>
          <w:szCs w:val="16"/>
        </w:rPr>
        <w:t>];</w:t>
      </w:r>
    </w:p>
    <w:p w:rsidR="002518F3" w:rsidRPr="009743BC" w:rsidRDefault="002518F3" w:rsidP="009743BC">
      <w:pPr>
        <w:pStyle w:val="NormalWeb"/>
        <w:shd w:val="clear" w:color="auto" w:fill="F2F2F2" w:themeFill="background1" w:themeFillShade="F2"/>
        <w:spacing w:before="0"/>
        <w:rPr>
          <w:rFonts w:ascii="Courier New" w:hAnsi="Courier New" w:cs="Courier New"/>
          <w:sz w:val="16"/>
          <w:szCs w:val="16"/>
        </w:rPr>
      </w:pPr>
      <w:r w:rsidRPr="009743BC">
        <w:rPr>
          <w:rFonts w:ascii="Courier New" w:hAnsi="Courier New" w:cs="Courier New"/>
          <w:sz w:val="16"/>
          <w:szCs w:val="16"/>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 w:val="16"/>
          <w:szCs w:val="16"/>
        </w:rPr>
      </w:pPr>
      <w:r w:rsidRPr="009743BC">
        <w:rPr>
          <w:rFonts w:ascii="Courier New" w:eastAsia="Times New Roman" w:hAnsi="Courier New" w:cs="Courier New"/>
          <w:color w:val="000000"/>
          <w:sz w:val="16"/>
          <w:szCs w:val="16"/>
        </w:rPr>
        <w:t xml:space="preserve">    [context </w:t>
      </w:r>
      <w:r w:rsidRPr="009743BC">
        <w:rPr>
          <w:rFonts w:ascii="Courier New" w:eastAsia="Times New Roman" w:hAnsi="Courier New" w:cs="Courier New"/>
          <w:color w:val="3F1281"/>
          <w:sz w:val="16"/>
          <w:szCs w:val="16"/>
        </w:rPr>
        <w:t>itemReaderForItemId</w:t>
      </w: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C92D25"/>
          <w:sz w:val="16"/>
          <w:szCs w:val="16"/>
        </w:rPr>
        <w:t>@"{110D559F-DEA5-42EA-9C1C-8A5DF7E70EF9}"</w:t>
      </w: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B51FA2"/>
          <w:sz w:val="16"/>
          <w:szCs w:val="16"/>
        </w:rPr>
        <w:t>id</w:t>
      </w:r>
      <w:r w:rsidRPr="009743BC">
        <w:rPr>
          <w:rFonts w:ascii="Courier New" w:eastAsia="Times New Roman" w:hAnsi="Courier New" w:cs="Courier New"/>
          <w:color w:val="000000"/>
          <w:sz w:val="16"/>
          <w:szCs w:val="16"/>
        </w:rPr>
        <w:t xml:space="preserve"> result, </w:t>
      </w:r>
      <w:r w:rsidRPr="009743BC">
        <w:rPr>
          <w:rFonts w:ascii="Courier New" w:eastAsia="Times New Roman" w:hAnsi="Courier New" w:cs="Courier New"/>
          <w:color w:val="7035A9"/>
          <w:sz w:val="16"/>
          <w:szCs w:val="16"/>
        </w:rPr>
        <w:t>NSError</w:t>
      </w:r>
      <w:r w:rsidRPr="009743BC">
        <w:rPr>
          <w:rFonts w:ascii="Courier New" w:eastAsia="Times New Roman" w:hAnsi="Courier New" w:cs="Courier New"/>
          <w:color w:val="000000"/>
          <w:sz w:val="16"/>
          <w:szCs w:val="16"/>
        </w:rPr>
        <w:t>* error)</w:t>
      </w:r>
    </w:p>
    <w:p w:rsidR="002518F3" w:rsidRPr="009743BC" w:rsidRDefault="002518F3" w:rsidP="009743BC">
      <w:pPr>
        <w:shd w:val="clear" w:color="auto" w:fill="F2F2F2" w:themeFill="background1" w:themeFillShade="F2"/>
        <w:spacing w:before="0"/>
        <w:rPr>
          <w:rFonts w:ascii="Courier New" w:eastAsia="Times New Roman" w:hAnsi="Courier New" w:cs="Courier New"/>
          <w:sz w:val="16"/>
          <w:szCs w:val="16"/>
        </w:rPr>
      </w:pPr>
      <w:r w:rsidRPr="009743BC">
        <w:rPr>
          <w:rFonts w:ascii="Courier New" w:eastAsia="Times New Roman" w:hAnsi="Courier New" w:cs="Courier New"/>
          <w:sz w:val="16"/>
          <w:szCs w:val="16"/>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sz w:val="16"/>
          <w:szCs w:val="16"/>
        </w:rPr>
      </w:pPr>
      <w:r w:rsidRPr="009743BC">
        <w:rPr>
          <w:rFonts w:ascii="Courier New" w:eastAsia="Times New Roman" w:hAnsi="Courier New" w:cs="Courier New"/>
          <w:sz w:val="16"/>
          <w:szCs w:val="16"/>
        </w:rPr>
        <w:t xml:space="preserve">         </w:t>
      </w:r>
      <w:r w:rsidRPr="009743BC">
        <w:rPr>
          <w:rFonts w:ascii="Courier New" w:eastAsia="Times New Roman" w:hAnsi="Courier New" w:cs="Courier New"/>
          <w:color w:val="7035A9"/>
          <w:sz w:val="16"/>
          <w:szCs w:val="16"/>
        </w:rPr>
        <w:t>SCItem</w:t>
      </w:r>
      <w:r w:rsidRPr="009743BC">
        <w:rPr>
          <w:rFonts w:ascii="Courier New" w:eastAsia="Times New Roman" w:hAnsi="Courier New" w:cs="Courier New"/>
          <w:sz w:val="16"/>
          <w:szCs w:val="16"/>
        </w:rPr>
        <w:t xml:space="preserve"> *item = result;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 w:val="16"/>
          <w:szCs w:val="16"/>
        </w:rPr>
      </w:pP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3F1281"/>
          <w:sz w:val="16"/>
          <w:szCs w:val="16"/>
        </w:rPr>
        <w:t>NSLog</w:t>
      </w: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C92D25"/>
          <w:sz w:val="16"/>
          <w:szCs w:val="16"/>
        </w:rPr>
        <w:t>@"item display name: %@"</w:t>
      </w:r>
      <w:r w:rsidRPr="009743BC">
        <w:rPr>
          <w:rFonts w:ascii="Courier New" w:eastAsia="Times New Roman" w:hAnsi="Courier New" w:cs="Courier New"/>
          <w:color w:val="000000"/>
          <w:sz w:val="16"/>
          <w:szCs w:val="16"/>
        </w:rPr>
        <w:t>, item.</w:t>
      </w:r>
      <w:r w:rsidRPr="009743BC">
        <w:rPr>
          <w:rFonts w:ascii="Courier New" w:eastAsia="Times New Roman" w:hAnsi="Courier New" w:cs="Courier New"/>
          <w:color w:val="7035A9"/>
          <w:sz w:val="16"/>
          <w:szCs w:val="16"/>
        </w:rPr>
        <w:t>displayName</w:t>
      </w:r>
      <w:r w:rsidRPr="009743BC">
        <w:rPr>
          <w:rFonts w:ascii="Courier New" w:eastAsia="Times New Roman" w:hAnsi="Courier New" w:cs="Courier New"/>
          <w:color w:val="000000"/>
          <w:sz w:val="16"/>
          <w:szCs w:val="16"/>
        </w:rPr>
        <w:t>);</w:t>
      </w:r>
    </w:p>
    <w:p w:rsidR="002518F3" w:rsidRPr="009743BC" w:rsidRDefault="002518F3" w:rsidP="009743BC">
      <w:pPr>
        <w:shd w:val="clear" w:color="auto" w:fill="F2F2F2" w:themeFill="background1" w:themeFillShade="F2"/>
        <w:spacing w:before="0" w:after="240"/>
        <w:rPr>
          <w:rFonts w:ascii="Courier New" w:eastAsia="Times New Roman" w:hAnsi="Courier New" w:cs="Courier New"/>
          <w:sz w:val="16"/>
          <w:szCs w:val="16"/>
        </w:rPr>
      </w:pPr>
      <w:r w:rsidRPr="009743BC">
        <w:rPr>
          <w:rFonts w:ascii="Courier New" w:eastAsia="Times New Roman" w:hAnsi="Courier New" w:cs="Courier New"/>
          <w:sz w:val="16"/>
          <w:szCs w:val="16"/>
        </w:rPr>
        <w:t>    });</w:t>
      </w:r>
    </w:p>
    <w:p w:rsidR="002518F3" w:rsidRPr="00BF3EA7" w:rsidRDefault="002518F3" w:rsidP="002518F3">
      <w:pPr>
        <w:spacing w:before="0"/>
        <w:rPr>
          <w:rFonts w:eastAsia="Times New Roman" w:cs="Arial"/>
          <w:szCs w:val="20"/>
        </w:rPr>
      </w:pPr>
      <w:r>
        <w:rPr>
          <w:rFonts w:eastAsia="Times New Roman" w:cs="Arial"/>
          <w:szCs w:val="20"/>
        </w:rPr>
        <w:t>These methods return</w:t>
      </w:r>
      <w:r w:rsidRPr="00BF3EA7">
        <w:rPr>
          <w:rFonts w:eastAsia="Times New Roman" w:cs="Arial"/>
          <w:szCs w:val="20"/>
        </w:rPr>
        <w:t xml:space="preserve"> the asynchronous blocks — </w:t>
      </w:r>
      <w:r w:rsidRPr="00B415E0">
        <w:rPr>
          <w:rFonts w:eastAsia="Times New Roman" w:cs="Arial"/>
          <w:color w:val="DE6C36" w:themeColor="accent3"/>
          <w:szCs w:val="20"/>
        </w:rPr>
        <w:t xml:space="preserve">SCAsyncOp </w:t>
      </w:r>
      <w:r w:rsidRPr="00BF3EA7">
        <w:rPr>
          <w:rFonts w:eastAsia="Times New Roman" w:cs="Arial"/>
          <w:szCs w:val="20"/>
        </w:rPr>
        <w:t xml:space="preserve">Objective-C blocks, which then called with </w:t>
      </w:r>
      <w:r w:rsidRPr="00B415E0">
        <w:rPr>
          <w:rFonts w:eastAsia="Times New Roman" w:cs="Arial"/>
          <w:color w:val="DE6C36" w:themeColor="accent3"/>
          <w:szCs w:val="20"/>
        </w:rPr>
        <w:t xml:space="preserve">SCAsyncOpResult </w:t>
      </w:r>
      <w:r w:rsidRPr="00BF3EA7">
        <w:rPr>
          <w:rFonts w:eastAsia="Times New Roman" w:cs="Arial"/>
          <w:szCs w:val="20"/>
        </w:rPr>
        <w:t xml:space="preserve">block handler </w:t>
      </w:r>
      <w:r>
        <w:rPr>
          <w:rFonts w:eastAsia="Times New Roman" w:cs="Arial"/>
          <w:szCs w:val="20"/>
        </w:rPr>
        <w:t>for getting an expected result.</w:t>
      </w:r>
    </w:p>
    <w:p w:rsidR="002518F3" w:rsidRPr="00BF3EA7" w:rsidRDefault="002518F3" w:rsidP="002518F3">
      <w:pPr>
        <w:spacing w:before="0"/>
        <w:rPr>
          <w:rFonts w:eastAsia="Times New Roman" w:cs="Arial"/>
          <w:szCs w:val="20"/>
        </w:rPr>
      </w:pPr>
      <w:r w:rsidRPr="00BF3EA7">
        <w:rPr>
          <w:rFonts w:eastAsia="Times New Roman" w:cs="Arial"/>
          <w:szCs w:val="20"/>
        </w:rPr>
        <w:t xml:space="preserve">A more general way to get the same result is using the </w:t>
      </w:r>
      <w:r w:rsidRPr="00B415E0">
        <w:rPr>
          <w:rFonts w:eastAsia="Times New Roman" w:cs="Arial"/>
          <w:color w:val="DE6C36" w:themeColor="accent3"/>
          <w:szCs w:val="20"/>
        </w:rPr>
        <w:t>-[SCApiContext itemsReaderWithRequest:]</w:t>
      </w:r>
      <w:r w:rsidRPr="00BF3EA7">
        <w:rPr>
          <w:rFonts w:eastAsia="Times New Roman" w:cs="Arial"/>
          <w:szCs w:val="20"/>
        </w:rPr>
        <w:t xml:space="preserve"> method</w:t>
      </w:r>
    </w:p>
    <w:p w:rsidR="002518F3" w:rsidRPr="00BF3EA7" w:rsidRDefault="002518F3" w:rsidP="002518F3">
      <w:pPr>
        <w:spacing w:before="0"/>
        <w:rPr>
          <w:rFonts w:eastAsia="Times New Roman" w:cs="Arial"/>
          <w:szCs w:val="20"/>
        </w:rPr>
      </w:pPr>
    </w:p>
    <w:p w:rsidR="002518F3" w:rsidRPr="00473E52" w:rsidRDefault="002518F3" w:rsidP="002518F3">
      <w:pPr>
        <w:spacing w:before="0" w:after="240"/>
        <w:rPr>
          <w:rFonts w:eastAsia="Times New Roman" w:cs="Arial"/>
          <w:szCs w:val="20"/>
          <w:u w:val="single"/>
        </w:rPr>
      </w:pPr>
      <w:r>
        <w:rPr>
          <w:rFonts w:eastAsia="Times New Roman" w:cs="Arial"/>
          <w:szCs w:val="20"/>
          <w:u w:val="single"/>
        </w:rPr>
        <w:t>Examples:</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158600"/>
          <w:szCs w:val="20"/>
        </w:rPr>
      </w:pPr>
      <w:r w:rsidRPr="009743BC">
        <w:rPr>
          <w:rFonts w:ascii="Courier New" w:eastAsia="Times New Roman" w:hAnsi="Courier New" w:cs="Courier New"/>
          <w:color w:val="158600"/>
          <w:szCs w:val="20"/>
        </w:rPr>
        <w:t>//Read item with path</w:t>
      </w:r>
    </w:p>
    <w:p w:rsidR="002518F3" w:rsidRPr="009743BC" w:rsidRDefault="002518F3" w:rsidP="009743BC">
      <w:pPr>
        <w:pStyle w:val="NormalWeb"/>
        <w:shd w:val="clear" w:color="auto" w:fill="F2F2F2" w:themeFill="background1" w:themeFillShade="F2"/>
        <w:spacing w:before="0"/>
        <w:rPr>
          <w:rFonts w:ascii="Courier New" w:hAnsi="Courier New" w:cs="Courier New"/>
          <w:sz w:val="20"/>
          <w:szCs w:val="20"/>
        </w:rPr>
      </w:pPr>
      <w:r w:rsidRPr="009743BC">
        <w:rPr>
          <w:rFonts w:ascii="Courier New" w:hAnsi="Courier New" w:cs="Courier New"/>
          <w:sz w:val="20"/>
          <w:szCs w:val="20"/>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Cs w:val="20"/>
        </w:rPr>
      </w:pP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7035A9"/>
          <w:szCs w:val="20"/>
        </w:rPr>
        <w:t>SCApiContext</w:t>
      </w:r>
      <w:r w:rsidRPr="009743BC">
        <w:rPr>
          <w:rFonts w:ascii="Courier New" w:eastAsia="Times New Roman" w:hAnsi="Courier New" w:cs="Courier New"/>
          <w:color w:val="000000"/>
          <w:szCs w:val="20"/>
        </w:rPr>
        <w:t xml:space="preserve"> *context = [</w:t>
      </w:r>
      <w:r w:rsidRPr="009743BC">
        <w:rPr>
          <w:rFonts w:ascii="Courier New" w:eastAsia="Times New Roman" w:hAnsi="Courier New" w:cs="Courier New"/>
          <w:color w:val="7035A9"/>
          <w:szCs w:val="20"/>
        </w:rPr>
        <w:t>SCApiContext</w:t>
      </w: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3F1281"/>
          <w:szCs w:val="20"/>
        </w:rPr>
        <w:t>contextWithHost</w:t>
      </w: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C92D25"/>
          <w:szCs w:val="20"/>
        </w:rPr>
        <w:t>@"</w:t>
      </w:r>
      <w:hyperlink r:id="rId90" w:history="1">
        <w:r w:rsidRPr="009743BC">
          <w:rPr>
            <w:rStyle w:val="Hyperlink"/>
            <w:rFonts w:ascii="Courier New" w:eastAsia="Times New Roman" w:hAnsi="Courier New" w:cs="Courier New"/>
            <w:szCs w:val="20"/>
          </w:rPr>
          <w:t>mobilesdk.sc-demo.net/-/webapi</w:t>
        </w:r>
      </w:hyperlink>
      <w:r w:rsidRPr="009743BC">
        <w:rPr>
          <w:rFonts w:ascii="Courier New" w:eastAsia="Times New Roman" w:hAnsi="Courier New" w:cs="Courier New"/>
          <w:color w:val="C92D25"/>
          <w:szCs w:val="20"/>
        </w:rPr>
        <w:t>"</w:t>
      </w:r>
      <w:r w:rsidRPr="009743BC">
        <w:rPr>
          <w:rFonts w:ascii="Courier New" w:eastAsia="Times New Roman" w:hAnsi="Courier New" w:cs="Courier New"/>
          <w:color w:val="000000"/>
          <w:szCs w:val="20"/>
        </w:rPr>
        <w:t>];</w:t>
      </w:r>
    </w:p>
    <w:p w:rsidR="002518F3" w:rsidRPr="009743BC" w:rsidRDefault="002518F3" w:rsidP="009743BC">
      <w:pPr>
        <w:pStyle w:val="NormalWeb"/>
        <w:shd w:val="clear" w:color="auto" w:fill="F2F2F2" w:themeFill="background1" w:themeFillShade="F2"/>
        <w:spacing w:before="0"/>
        <w:rPr>
          <w:rFonts w:ascii="Courier New" w:hAnsi="Courier New" w:cs="Courier New"/>
          <w:sz w:val="20"/>
          <w:szCs w:val="20"/>
        </w:rPr>
      </w:pPr>
      <w:r w:rsidRPr="009743BC">
        <w:rPr>
          <w:rFonts w:ascii="Courier New" w:hAnsi="Courier New" w:cs="Courier New"/>
          <w:sz w:val="20"/>
          <w:szCs w:val="20"/>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7035A9"/>
          <w:szCs w:val="20"/>
        </w:rPr>
      </w:pP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7035A9"/>
          <w:szCs w:val="20"/>
        </w:rPr>
        <w:t>SCItemsReaderRequest</w:t>
      </w:r>
      <w:r w:rsidRPr="009743BC">
        <w:rPr>
          <w:rFonts w:ascii="Courier New" w:eastAsia="Times New Roman" w:hAnsi="Courier New" w:cs="Courier New"/>
          <w:color w:val="000000"/>
          <w:szCs w:val="20"/>
        </w:rPr>
        <w:t xml:space="preserve"> *request = [</w:t>
      </w:r>
      <w:r w:rsidRPr="009743BC">
        <w:rPr>
          <w:rFonts w:ascii="Courier New" w:eastAsia="Times New Roman" w:hAnsi="Courier New" w:cs="Courier New"/>
          <w:color w:val="7035A9"/>
          <w:szCs w:val="20"/>
        </w:rPr>
        <w:t>SCItemsReaderRequest</w:t>
      </w: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3F1281"/>
          <w:szCs w:val="20"/>
        </w:rPr>
        <w:t>new</w:t>
      </w:r>
      <w:r w:rsidRPr="009743BC">
        <w:rPr>
          <w:rFonts w:ascii="Courier New" w:eastAsia="Times New Roman" w:hAnsi="Courier New" w:cs="Courier New"/>
          <w:color w:val="000000"/>
          <w:szCs w:val="20"/>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3F1281"/>
          <w:szCs w:val="20"/>
        </w:rPr>
      </w:pPr>
      <w:r w:rsidRPr="009743BC">
        <w:rPr>
          <w:rFonts w:ascii="Courier New" w:eastAsia="Times New Roman" w:hAnsi="Courier New" w:cs="Courier New"/>
          <w:color w:val="000000"/>
          <w:szCs w:val="20"/>
        </w:rPr>
        <w:t>    request.</w:t>
      </w:r>
      <w:r w:rsidRPr="009743BC">
        <w:rPr>
          <w:rFonts w:ascii="Courier New" w:eastAsia="Times New Roman" w:hAnsi="Courier New" w:cs="Courier New"/>
          <w:color w:val="7035A9"/>
          <w:szCs w:val="20"/>
        </w:rPr>
        <w:t>scope</w:t>
      </w:r>
      <w:r w:rsidRPr="009743BC">
        <w:rPr>
          <w:rFonts w:ascii="Courier New" w:eastAsia="Times New Roman" w:hAnsi="Courier New" w:cs="Courier New"/>
          <w:color w:val="000000"/>
          <w:szCs w:val="20"/>
        </w:rPr>
        <w:t xml:space="preserve"> = </w:t>
      </w:r>
      <w:r w:rsidRPr="009743BC">
        <w:rPr>
          <w:rFonts w:ascii="Courier New" w:eastAsia="Times New Roman" w:hAnsi="Courier New" w:cs="Courier New"/>
          <w:color w:val="3F1281"/>
          <w:szCs w:val="20"/>
        </w:rPr>
        <w:t>SCItemReaderSelfScope</w:t>
      </w:r>
      <w:r w:rsidRPr="009743BC">
        <w:rPr>
          <w:rFonts w:ascii="Courier New" w:eastAsia="Times New Roman" w:hAnsi="Courier New" w:cs="Courier New"/>
          <w:color w:val="000000"/>
          <w:szCs w:val="20"/>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Cs w:val="20"/>
        </w:rPr>
      </w:pPr>
      <w:r w:rsidRPr="009743BC">
        <w:rPr>
          <w:rFonts w:ascii="Courier New" w:eastAsia="Times New Roman" w:hAnsi="Courier New" w:cs="Courier New"/>
          <w:color w:val="000000"/>
          <w:szCs w:val="20"/>
        </w:rPr>
        <w:t>    request.</w:t>
      </w:r>
      <w:r w:rsidRPr="009743BC">
        <w:rPr>
          <w:rFonts w:ascii="Courier New" w:eastAsia="Times New Roman" w:hAnsi="Courier New" w:cs="Courier New"/>
          <w:color w:val="7035A9"/>
          <w:szCs w:val="20"/>
        </w:rPr>
        <w:t>request</w:t>
      </w:r>
      <w:r w:rsidRPr="009743BC">
        <w:rPr>
          <w:rFonts w:ascii="Courier New" w:eastAsia="Times New Roman" w:hAnsi="Courier New" w:cs="Courier New"/>
          <w:color w:val="000000"/>
          <w:szCs w:val="20"/>
        </w:rPr>
        <w:t xml:space="preserve"> = </w:t>
      </w:r>
      <w:r w:rsidRPr="009743BC">
        <w:rPr>
          <w:rFonts w:ascii="Courier New" w:eastAsia="Times New Roman" w:hAnsi="Courier New" w:cs="Courier New"/>
          <w:color w:val="C92D25"/>
          <w:szCs w:val="20"/>
        </w:rPr>
        <w:t>@"/sitecore/content/nicam"</w:t>
      </w:r>
      <w:r w:rsidRPr="009743BC">
        <w:rPr>
          <w:rFonts w:ascii="Courier New" w:eastAsia="Times New Roman" w:hAnsi="Courier New" w:cs="Courier New"/>
          <w:color w:val="000000"/>
          <w:szCs w:val="20"/>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3F1281"/>
          <w:szCs w:val="20"/>
        </w:rPr>
      </w:pPr>
      <w:r w:rsidRPr="009743BC">
        <w:rPr>
          <w:rFonts w:ascii="Courier New" w:eastAsia="Times New Roman" w:hAnsi="Courier New" w:cs="Courier New"/>
          <w:color w:val="000000"/>
          <w:szCs w:val="20"/>
        </w:rPr>
        <w:t>    request.</w:t>
      </w:r>
      <w:r w:rsidRPr="009743BC">
        <w:rPr>
          <w:rFonts w:ascii="Courier New" w:eastAsia="Times New Roman" w:hAnsi="Courier New" w:cs="Courier New"/>
          <w:color w:val="7035A9"/>
          <w:szCs w:val="20"/>
        </w:rPr>
        <w:t>requestType</w:t>
      </w:r>
      <w:r w:rsidRPr="009743BC">
        <w:rPr>
          <w:rFonts w:ascii="Courier New" w:eastAsia="Times New Roman" w:hAnsi="Courier New" w:cs="Courier New"/>
          <w:color w:val="000000"/>
          <w:szCs w:val="20"/>
        </w:rPr>
        <w:t xml:space="preserve"> = </w:t>
      </w:r>
      <w:r w:rsidRPr="009743BC">
        <w:rPr>
          <w:rFonts w:ascii="Courier New" w:eastAsia="Times New Roman" w:hAnsi="Courier New" w:cs="Courier New"/>
          <w:color w:val="3F1281"/>
          <w:szCs w:val="20"/>
        </w:rPr>
        <w:t>SCItemReaderRequestItemPath</w:t>
      </w:r>
      <w:r w:rsidRPr="009743BC">
        <w:rPr>
          <w:rFonts w:ascii="Courier New" w:eastAsia="Times New Roman" w:hAnsi="Courier New" w:cs="Courier New"/>
          <w:color w:val="000000"/>
          <w:szCs w:val="20"/>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158600"/>
          <w:szCs w:val="20"/>
        </w:rPr>
      </w:pPr>
      <w:r w:rsidRPr="009743BC">
        <w:rPr>
          <w:rFonts w:ascii="Courier New" w:eastAsia="Times New Roman" w:hAnsi="Courier New" w:cs="Courier New"/>
          <w:color w:val="000000"/>
          <w:szCs w:val="20"/>
        </w:rPr>
        <w:t>    request.</w:t>
      </w:r>
      <w:r w:rsidRPr="009743BC">
        <w:rPr>
          <w:rFonts w:ascii="Courier New" w:eastAsia="Times New Roman" w:hAnsi="Courier New" w:cs="Courier New"/>
          <w:color w:val="7035A9"/>
          <w:szCs w:val="20"/>
        </w:rPr>
        <w:t>fieldNames</w:t>
      </w:r>
      <w:r w:rsidRPr="009743BC">
        <w:rPr>
          <w:rFonts w:ascii="Courier New" w:eastAsia="Times New Roman" w:hAnsi="Courier New" w:cs="Courier New"/>
          <w:color w:val="000000"/>
          <w:szCs w:val="20"/>
        </w:rPr>
        <w:t xml:space="preserve"> = [</w:t>
      </w:r>
      <w:r w:rsidRPr="009743BC">
        <w:rPr>
          <w:rFonts w:ascii="Courier New" w:eastAsia="Times New Roman" w:hAnsi="Courier New" w:cs="Courier New"/>
          <w:color w:val="7035A9"/>
          <w:szCs w:val="20"/>
        </w:rPr>
        <w:t>NSSet</w:t>
      </w: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3F1281"/>
          <w:szCs w:val="20"/>
        </w:rPr>
        <w:t>set</w:t>
      </w:r>
      <w:r w:rsidRPr="009743BC">
        <w:rPr>
          <w:rFonts w:ascii="Courier New" w:eastAsia="Times New Roman" w:hAnsi="Courier New" w:cs="Courier New"/>
          <w:color w:val="000000"/>
          <w:szCs w:val="20"/>
        </w:rPr>
        <w:t>];</w:t>
      </w:r>
      <w:r w:rsidRPr="009743BC">
        <w:rPr>
          <w:rFonts w:ascii="Courier New" w:eastAsia="Times New Roman" w:hAnsi="Courier New" w:cs="Courier New"/>
          <w:color w:val="158600"/>
          <w:szCs w:val="20"/>
        </w:rPr>
        <w:t>//do not read item's fields</w:t>
      </w:r>
    </w:p>
    <w:p w:rsidR="002518F3" w:rsidRPr="009743BC" w:rsidRDefault="002518F3" w:rsidP="009743BC">
      <w:pPr>
        <w:pStyle w:val="NormalWeb"/>
        <w:shd w:val="clear" w:color="auto" w:fill="F2F2F2" w:themeFill="background1" w:themeFillShade="F2"/>
        <w:spacing w:before="0"/>
        <w:rPr>
          <w:rFonts w:ascii="Courier New" w:hAnsi="Courier New" w:cs="Courier New"/>
          <w:sz w:val="20"/>
          <w:szCs w:val="20"/>
        </w:rPr>
      </w:pPr>
      <w:r w:rsidRPr="009743BC">
        <w:rPr>
          <w:rFonts w:ascii="Courier New" w:hAnsi="Courier New" w:cs="Courier New"/>
          <w:sz w:val="20"/>
          <w:szCs w:val="20"/>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szCs w:val="20"/>
        </w:rPr>
      </w:pPr>
      <w:r w:rsidRPr="009743BC">
        <w:rPr>
          <w:rFonts w:ascii="Courier New" w:eastAsia="Times New Roman" w:hAnsi="Courier New" w:cs="Courier New"/>
          <w:szCs w:val="20"/>
        </w:rPr>
        <w:t xml:space="preserve">    [context </w:t>
      </w:r>
      <w:r w:rsidRPr="009743BC">
        <w:rPr>
          <w:rFonts w:ascii="Courier New" w:eastAsia="Times New Roman" w:hAnsi="Courier New" w:cs="Courier New"/>
          <w:color w:val="3F1281"/>
          <w:szCs w:val="20"/>
        </w:rPr>
        <w:t>itemsReaderWithRequest</w:t>
      </w:r>
      <w:r w:rsidRPr="009743BC">
        <w:rPr>
          <w:rFonts w:ascii="Courier New" w:eastAsia="Times New Roman" w:hAnsi="Courier New" w:cs="Courier New"/>
          <w:szCs w:val="20"/>
        </w:rPr>
        <w:t>: request]( ^(</w:t>
      </w:r>
      <w:r w:rsidRPr="009743BC">
        <w:rPr>
          <w:rFonts w:ascii="Courier New" w:eastAsia="Times New Roman" w:hAnsi="Courier New" w:cs="Courier New"/>
          <w:color w:val="B51FA2"/>
          <w:szCs w:val="20"/>
        </w:rPr>
        <w:t>id</w:t>
      </w:r>
      <w:r w:rsidRPr="009743BC">
        <w:rPr>
          <w:rFonts w:ascii="Courier New" w:eastAsia="Times New Roman" w:hAnsi="Courier New" w:cs="Courier New"/>
          <w:szCs w:val="20"/>
        </w:rPr>
        <w:t xml:space="preserve"> result, </w:t>
      </w:r>
      <w:r w:rsidRPr="009743BC">
        <w:rPr>
          <w:rFonts w:ascii="Courier New" w:eastAsia="Times New Roman" w:hAnsi="Courier New" w:cs="Courier New"/>
          <w:color w:val="7035A9"/>
          <w:szCs w:val="20"/>
        </w:rPr>
        <w:t>NSError</w:t>
      </w:r>
      <w:r w:rsidRPr="009743BC">
        <w:rPr>
          <w:rFonts w:ascii="Courier New" w:eastAsia="Times New Roman" w:hAnsi="Courier New" w:cs="Courier New"/>
          <w:szCs w:val="20"/>
        </w:rPr>
        <w:t xml:space="preserve"> *error)</w:t>
      </w:r>
    </w:p>
    <w:p w:rsidR="002518F3" w:rsidRPr="009743BC" w:rsidRDefault="002518F3" w:rsidP="009743BC">
      <w:pPr>
        <w:shd w:val="clear" w:color="auto" w:fill="F2F2F2" w:themeFill="background1" w:themeFillShade="F2"/>
        <w:spacing w:before="0"/>
        <w:rPr>
          <w:rFonts w:ascii="Courier New" w:eastAsia="Times New Roman" w:hAnsi="Courier New" w:cs="Courier New"/>
          <w:szCs w:val="20"/>
        </w:rPr>
      </w:pPr>
      <w:r w:rsidRPr="009743BC">
        <w:rPr>
          <w:rFonts w:ascii="Courier New" w:eastAsia="Times New Roman" w:hAnsi="Courier New" w:cs="Courier New"/>
          <w:szCs w:val="20"/>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szCs w:val="20"/>
        </w:rPr>
      </w:pPr>
      <w:r w:rsidRPr="009743BC">
        <w:rPr>
          <w:rFonts w:ascii="Courier New" w:eastAsia="Times New Roman" w:hAnsi="Courier New" w:cs="Courier New"/>
          <w:szCs w:val="20"/>
        </w:rPr>
        <w:t xml:space="preserve">        </w:t>
      </w:r>
      <w:r w:rsidRPr="009743BC">
        <w:rPr>
          <w:rFonts w:ascii="Courier New" w:eastAsia="Times New Roman" w:hAnsi="Courier New" w:cs="Courier New"/>
          <w:color w:val="7035A9"/>
          <w:szCs w:val="20"/>
        </w:rPr>
        <w:t>SCItem</w:t>
      </w:r>
      <w:r w:rsidRPr="009743BC">
        <w:rPr>
          <w:rFonts w:ascii="Courier New" w:eastAsia="Times New Roman" w:hAnsi="Courier New" w:cs="Courier New"/>
          <w:szCs w:val="20"/>
        </w:rPr>
        <w:t xml:space="preserve">* item = [context </w:t>
      </w:r>
      <w:r w:rsidRPr="009743BC">
        <w:rPr>
          <w:rFonts w:ascii="Courier New" w:eastAsia="Times New Roman" w:hAnsi="Courier New" w:cs="Courier New"/>
          <w:color w:val="3F1281"/>
          <w:szCs w:val="20"/>
        </w:rPr>
        <w:t>itemWithPath</w:t>
      </w:r>
      <w:r w:rsidRPr="009743BC">
        <w:rPr>
          <w:rFonts w:ascii="Courier New" w:eastAsia="Times New Roman" w:hAnsi="Courier New" w:cs="Courier New"/>
          <w:szCs w:val="20"/>
        </w:rPr>
        <w:t xml:space="preserve">: </w:t>
      </w:r>
      <w:r w:rsidRPr="009743BC">
        <w:rPr>
          <w:rFonts w:ascii="Courier New" w:eastAsia="Times New Roman" w:hAnsi="Courier New" w:cs="Courier New"/>
          <w:color w:val="C92D25"/>
          <w:szCs w:val="20"/>
        </w:rPr>
        <w:t>@"/sitecore/content/nicam"</w:t>
      </w:r>
      <w:r w:rsidRPr="009743BC">
        <w:rPr>
          <w:rFonts w:ascii="Courier New" w:eastAsia="Times New Roman" w:hAnsi="Courier New" w:cs="Courier New"/>
          <w:szCs w:val="20"/>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Cs w:val="20"/>
        </w:rPr>
      </w:pP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3F1281"/>
          <w:szCs w:val="20"/>
        </w:rPr>
        <w:t>NSLog</w:t>
      </w: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C92D25"/>
          <w:szCs w:val="20"/>
        </w:rPr>
        <w:t>@"item display name: %@"</w:t>
      </w:r>
      <w:r w:rsidRPr="009743BC">
        <w:rPr>
          <w:rFonts w:ascii="Courier New" w:eastAsia="Times New Roman" w:hAnsi="Courier New" w:cs="Courier New"/>
          <w:color w:val="000000"/>
          <w:szCs w:val="20"/>
        </w:rPr>
        <w:t>, item.</w:t>
      </w:r>
      <w:r w:rsidRPr="009743BC">
        <w:rPr>
          <w:rFonts w:ascii="Courier New" w:eastAsia="Times New Roman" w:hAnsi="Courier New" w:cs="Courier New"/>
          <w:color w:val="7035A9"/>
          <w:szCs w:val="20"/>
        </w:rPr>
        <w:t>displayName</w:t>
      </w:r>
      <w:r w:rsidRPr="009743BC">
        <w:rPr>
          <w:rFonts w:ascii="Courier New" w:eastAsia="Times New Roman" w:hAnsi="Courier New" w:cs="Courier New"/>
          <w:color w:val="000000"/>
          <w:szCs w:val="20"/>
        </w:rPr>
        <w:t xml:space="preserve"> );</w:t>
      </w:r>
    </w:p>
    <w:p w:rsidR="002518F3" w:rsidRPr="009743BC" w:rsidRDefault="002518F3" w:rsidP="009743BC">
      <w:pPr>
        <w:shd w:val="clear" w:color="auto" w:fill="F2F2F2" w:themeFill="background1" w:themeFillShade="F2"/>
        <w:spacing w:before="0"/>
        <w:rPr>
          <w:rFonts w:ascii="Courier New" w:eastAsia="Times New Roman" w:hAnsi="Courier New" w:cs="Courier New"/>
          <w:szCs w:val="20"/>
        </w:rPr>
      </w:pPr>
      <w:r w:rsidRPr="009743BC">
        <w:rPr>
          <w:rFonts w:ascii="Courier New" w:eastAsia="Times New Roman" w:hAnsi="Courier New" w:cs="Courier New"/>
          <w:szCs w:val="20"/>
        </w:rPr>
        <w:t>    } );</w:t>
      </w:r>
    </w:p>
    <w:p w:rsidR="002518F3" w:rsidRPr="009743BC" w:rsidRDefault="002518F3" w:rsidP="009743BC">
      <w:pPr>
        <w:pStyle w:val="NormalWeb"/>
        <w:shd w:val="clear" w:color="auto" w:fill="F2F2F2" w:themeFill="background1" w:themeFillShade="F2"/>
        <w:spacing w:before="0"/>
        <w:rPr>
          <w:rFonts w:ascii="Courier New" w:hAnsi="Courier New" w:cs="Courier New"/>
          <w:sz w:val="20"/>
          <w:szCs w:val="20"/>
        </w:rPr>
      </w:pPr>
      <w:r w:rsidRPr="009743BC">
        <w:rPr>
          <w:rFonts w:ascii="Courier New" w:hAnsi="Courier New" w:cs="Courier New"/>
          <w:sz w:val="20"/>
          <w:szCs w:val="20"/>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158600"/>
          <w:szCs w:val="20"/>
        </w:rPr>
      </w:pP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158600"/>
          <w:szCs w:val="20"/>
        </w:rPr>
        <w:t>//Read item with ID</w:t>
      </w:r>
    </w:p>
    <w:p w:rsidR="002518F3" w:rsidRPr="009743BC" w:rsidRDefault="002518F3" w:rsidP="009743BC">
      <w:pPr>
        <w:pStyle w:val="NormalWeb"/>
        <w:shd w:val="clear" w:color="auto" w:fill="F2F2F2" w:themeFill="background1" w:themeFillShade="F2"/>
        <w:spacing w:before="0"/>
        <w:rPr>
          <w:rFonts w:ascii="Courier New" w:hAnsi="Courier New" w:cs="Courier New"/>
          <w:sz w:val="20"/>
          <w:szCs w:val="20"/>
        </w:rPr>
      </w:pPr>
      <w:r w:rsidRPr="009743BC">
        <w:rPr>
          <w:rFonts w:ascii="Courier New" w:hAnsi="Courier New" w:cs="Courier New"/>
          <w:sz w:val="20"/>
          <w:szCs w:val="20"/>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Cs w:val="20"/>
        </w:rPr>
      </w:pP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7035A9"/>
          <w:szCs w:val="20"/>
        </w:rPr>
        <w:t>SCApiContext</w:t>
      </w:r>
      <w:r w:rsidRPr="009743BC">
        <w:rPr>
          <w:rFonts w:ascii="Courier New" w:eastAsia="Times New Roman" w:hAnsi="Courier New" w:cs="Courier New"/>
          <w:color w:val="000000"/>
          <w:szCs w:val="20"/>
        </w:rPr>
        <w:t xml:space="preserve"> *context = [</w:t>
      </w:r>
      <w:r w:rsidRPr="009743BC">
        <w:rPr>
          <w:rFonts w:ascii="Courier New" w:eastAsia="Times New Roman" w:hAnsi="Courier New" w:cs="Courier New"/>
          <w:color w:val="7035A9"/>
          <w:szCs w:val="20"/>
        </w:rPr>
        <w:t>SCApiContext</w:t>
      </w: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3F1281"/>
          <w:szCs w:val="20"/>
        </w:rPr>
        <w:t>contextWithHost</w:t>
      </w: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C92D25"/>
          <w:szCs w:val="20"/>
        </w:rPr>
        <w:t>@"</w:t>
      </w:r>
      <w:hyperlink r:id="rId91" w:history="1">
        <w:r w:rsidRPr="009743BC">
          <w:rPr>
            <w:rStyle w:val="Hyperlink"/>
            <w:rFonts w:ascii="Courier New" w:eastAsia="Times New Roman" w:hAnsi="Courier New" w:cs="Courier New"/>
            <w:szCs w:val="20"/>
          </w:rPr>
          <w:t>mobilesdk.sc-demo.net/-/webapi</w:t>
        </w:r>
      </w:hyperlink>
      <w:r w:rsidRPr="009743BC">
        <w:rPr>
          <w:rFonts w:ascii="Courier New" w:eastAsia="Times New Roman" w:hAnsi="Courier New" w:cs="Courier New"/>
          <w:color w:val="C92D25"/>
          <w:szCs w:val="20"/>
        </w:rPr>
        <w:t>"</w:t>
      </w:r>
      <w:r w:rsidRPr="009743BC">
        <w:rPr>
          <w:rFonts w:ascii="Courier New" w:eastAsia="Times New Roman" w:hAnsi="Courier New" w:cs="Courier New"/>
          <w:color w:val="000000"/>
          <w:szCs w:val="20"/>
        </w:rPr>
        <w:t>];</w:t>
      </w:r>
    </w:p>
    <w:p w:rsidR="002518F3" w:rsidRPr="009743BC" w:rsidRDefault="002518F3" w:rsidP="009743BC">
      <w:pPr>
        <w:pStyle w:val="NormalWeb"/>
        <w:shd w:val="clear" w:color="auto" w:fill="F2F2F2" w:themeFill="background1" w:themeFillShade="F2"/>
        <w:spacing w:before="0"/>
        <w:rPr>
          <w:rFonts w:ascii="Courier New" w:hAnsi="Courier New" w:cs="Courier New"/>
          <w:sz w:val="20"/>
          <w:szCs w:val="20"/>
        </w:rPr>
      </w:pPr>
      <w:r w:rsidRPr="009743BC">
        <w:rPr>
          <w:rFonts w:ascii="Courier New" w:hAnsi="Courier New" w:cs="Courier New"/>
          <w:sz w:val="20"/>
          <w:szCs w:val="20"/>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7035A9"/>
          <w:szCs w:val="20"/>
        </w:rPr>
      </w:pP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7035A9"/>
          <w:szCs w:val="20"/>
        </w:rPr>
        <w:t>SCItemsReaderRequest</w:t>
      </w:r>
      <w:r w:rsidRPr="009743BC">
        <w:rPr>
          <w:rFonts w:ascii="Courier New" w:eastAsia="Times New Roman" w:hAnsi="Courier New" w:cs="Courier New"/>
          <w:color w:val="000000"/>
          <w:szCs w:val="20"/>
        </w:rPr>
        <w:t xml:space="preserve"> *request = [</w:t>
      </w:r>
      <w:r w:rsidRPr="009743BC">
        <w:rPr>
          <w:rFonts w:ascii="Courier New" w:eastAsia="Times New Roman" w:hAnsi="Courier New" w:cs="Courier New"/>
          <w:color w:val="7035A9"/>
          <w:szCs w:val="20"/>
        </w:rPr>
        <w:t>SCItemsReaderRequest</w:t>
      </w: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3F1281"/>
          <w:szCs w:val="20"/>
        </w:rPr>
        <w:t>new</w:t>
      </w:r>
      <w:r w:rsidRPr="009743BC">
        <w:rPr>
          <w:rFonts w:ascii="Courier New" w:eastAsia="Times New Roman" w:hAnsi="Courier New" w:cs="Courier New"/>
          <w:color w:val="000000"/>
          <w:szCs w:val="20"/>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3F1281"/>
          <w:szCs w:val="20"/>
        </w:rPr>
      </w:pPr>
      <w:r w:rsidRPr="009743BC">
        <w:rPr>
          <w:rFonts w:ascii="Courier New" w:eastAsia="Times New Roman" w:hAnsi="Courier New" w:cs="Courier New"/>
          <w:color w:val="000000"/>
          <w:szCs w:val="20"/>
        </w:rPr>
        <w:t>    request.</w:t>
      </w:r>
      <w:r w:rsidRPr="009743BC">
        <w:rPr>
          <w:rFonts w:ascii="Courier New" w:eastAsia="Times New Roman" w:hAnsi="Courier New" w:cs="Courier New"/>
          <w:color w:val="7035A9"/>
          <w:szCs w:val="20"/>
        </w:rPr>
        <w:t>scope</w:t>
      </w:r>
      <w:r w:rsidRPr="009743BC">
        <w:rPr>
          <w:rFonts w:ascii="Courier New" w:eastAsia="Times New Roman" w:hAnsi="Courier New" w:cs="Courier New"/>
          <w:color w:val="000000"/>
          <w:szCs w:val="20"/>
        </w:rPr>
        <w:t xml:space="preserve"> = </w:t>
      </w:r>
      <w:r w:rsidRPr="009743BC">
        <w:rPr>
          <w:rFonts w:ascii="Courier New" w:eastAsia="Times New Roman" w:hAnsi="Courier New" w:cs="Courier New"/>
          <w:color w:val="3F1281"/>
          <w:szCs w:val="20"/>
        </w:rPr>
        <w:t>SCItemReaderSelfScope</w:t>
      </w:r>
      <w:r w:rsidRPr="009743BC">
        <w:rPr>
          <w:rFonts w:ascii="Courier New" w:eastAsia="Times New Roman" w:hAnsi="Courier New" w:cs="Courier New"/>
          <w:color w:val="000000"/>
          <w:szCs w:val="20"/>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Cs w:val="20"/>
        </w:rPr>
      </w:pPr>
      <w:r w:rsidRPr="009743BC">
        <w:rPr>
          <w:rFonts w:ascii="Courier New" w:eastAsia="Times New Roman" w:hAnsi="Courier New" w:cs="Courier New"/>
          <w:color w:val="000000"/>
          <w:szCs w:val="20"/>
        </w:rPr>
        <w:t>    request.</w:t>
      </w:r>
      <w:r w:rsidRPr="009743BC">
        <w:rPr>
          <w:rFonts w:ascii="Courier New" w:eastAsia="Times New Roman" w:hAnsi="Courier New" w:cs="Courier New"/>
          <w:color w:val="7035A9"/>
          <w:szCs w:val="20"/>
        </w:rPr>
        <w:t>request</w:t>
      </w:r>
      <w:r w:rsidRPr="009743BC">
        <w:rPr>
          <w:rFonts w:ascii="Courier New" w:eastAsia="Times New Roman" w:hAnsi="Courier New" w:cs="Courier New"/>
          <w:color w:val="000000"/>
          <w:szCs w:val="20"/>
        </w:rPr>
        <w:t xml:space="preserve"> = </w:t>
      </w:r>
      <w:r w:rsidRPr="009743BC">
        <w:rPr>
          <w:rFonts w:ascii="Courier New" w:eastAsia="Times New Roman" w:hAnsi="Courier New" w:cs="Courier New"/>
          <w:color w:val="C92D25"/>
          <w:szCs w:val="20"/>
        </w:rPr>
        <w:t>@"{110D559F-DEA5-42EA-9C1C-8A5DF7E70EF9}"</w:t>
      </w:r>
      <w:r w:rsidRPr="009743BC">
        <w:rPr>
          <w:rFonts w:ascii="Courier New" w:eastAsia="Times New Roman" w:hAnsi="Courier New" w:cs="Courier New"/>
          <w:color w:val="000000"/>
          <w:szCs w:val="20"/>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3F1281"/>
          <w:szCs w:val="20"/>
        </w:rPr>
      </w:pPr>
      <w:r w:rsidRPr="009743BC">
        <w:rPr>
          <w:rFonts w:ascii="Courier New" w:eastAsia="Times New Roman" w:hAnsi="Courier New" w:cs="Courier New"/>
          <w:color w:val="000000"/>
          <w:szCs w:val="20"/>
        </w:rPr>
        <w:t>    request.</w:t>
      </w:r>
      <w:r w:rsidRPr="009743BC">
        <w:rPr>
          <w:rFonts w:ascii="Courier New" w:eastAsia="Times New Roman" w:hAnsi="Courier New" w:cs="Courier New"/>
          <w:color w:val="7035A9"/>
          <w:szCs w:val="20"/>
        </w:rPr>
        <w:t>requestType</w:t>
      </w:r>
      <w:r w:rsidRPr="009743BC">
        <w:rPr>
          <w:rFonts w:ascii="Courier New" w:eastAsia="Times New Roman" w:hAnsi="Courier New" w:cs="Courier New"/>
          <w:color w:val="000000"/>
          <w:szCs w:val="20"/>
        </w:rPr>
        <w:t xml:space="preserve"> = </w:t>
      </w:r>
      <w:r w:rsidRPr="009743BC">
        <w:rPr>
          <w:rFonts w:ascii="Courier New" w:eastAsia="Times New Roman" w:hAnsi="Courier New" w:cs="Courier New"/>
          <w:color w:val="3F1281"/>
          <w:szCs w:val="20"/>
        </w:rPr>
        <w:t>SCItemReaderRequestItemId</w:t>
      </w:r>
      <w:r w:rsidRPr="009743BC">
        <w:rPr>
          <w:rFonts w:ascii="Courier New" w:eastAsia="Times New Roman" w:hAnsi="Courier New" w:cs="Courier New"/>
          <w:color w:val="000000"/>
          <w:szCs w:val="20"/>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158600"/>
          <w:szCs w:val="20"/>
        </w:rPr>
      </w:pPr>
      <w:r w:rsidRPr="009743BC">
        <w:rPr>
          <w:rFonts w:ascii="Courier New" w:eastAsia="Times New Roman" w:hAnsi="Courier New" w:cs="Courier New"/>
          <w:color w:val="000000"/>
          <w:szCs w:val="20"/>
        </w:rPr>
        <w:t>    request.</w:t>
      </w:r>
      <w:r w:rsidRPr="009743BC">
        <w:rPr>
          <w:rFonts w:ascii="Courier New" w:eastAsia="Times New Roman" w:hAnsi="Courier New" w:cs="Courier New"/>
          <w:color w:val="7035A9"/>
          <w:szCs w:val="20"/>
        </w:rPr>
        <w:t>fieldNames</w:t>
      </w:r>
      <w:r w:rsidRPr="009743BC">
        <w:rPr>
          <w:rFonts w:ascii="Courier New" w:eastAsia="Times New Roman" w:hAnsi="Courier New" w:cs="Courier New"/>
          <w:color w:val="000000"/>
          <w:szCs w:val="20"/>
        </w:rPr>
        <w:t xml:space="preserve"> = [</w:t>
      </w:r>
      <w:r w:rsidRPr="009743BC">
        <w:rPr>
          <w:rFonts w:ascii="Courier New" w:eastAsia="Times New Roman" w:hAnsi="Courier New" w:cs="Courier New"/>
          <w:color w:val="7035A9"/>
          <w:szCs w:val="20"/>
        </w:rPr>
        <w:t>NSSet</w:t>
      </w: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3F1281"/>
          <w:szCs w:val="20"/>
        </w:rPr>
        <w:t>set</w:t>
      </w:r>
      <w:r w:rsidRPr="009743BC">
        <w:rPr>
          <w:rFonts w:ascii="Courier New" w:eastAsia="Times New Roman" w:hAnsi="Courier New" w:cs="Courier New"/>
          <w:color w:val="000000"/>
          <w:szCs w:val="20"/>
        </w:rPr>
        <w:t>];</w:t>
      </w:r>
      <w:r w:rsidRPr="009743BC">
        <w:rPr>
          <w:rFonts w:ascii="Courier New" w:eastAsia="Times New Roman" w:hAnsi="Courier New" w:cs="Courier New"/>
          <w:color w:val="158600"/>
          <w:szCs w:val="20"/>
        </w:rPr>
        <w:t>//do not read item's fields</w:t>
      </w:r>
    </w:p>
    <w:p w:rsidR="002518F3" w:rsidRPr="009743BC" w:rsidRDefault="002518F3" w:rsidP="009743BC">
      <w:pPr>
        <w:pStyle w:val="NormalWeb"/>
        <w:shd w:val="clear" w:color="auto" w:fill="F2F2F2" w:themeFill="background1" w:themeFillShade="F2"/>
        <w:spacing w:before="0"/>
        <w:rPr>
          <w:rFonts w:ascii="Courier New" w:hAnsi="Courier New" w:cs="Courier New"/>
          <w:sz w:val="20"/>
          <w:szCs w:val="20"/>
        </w:rPr>
      </w:pPr>
      <w:r w:rsidRPr="009743BC">
        <w:rPr>
          <w:rFonts w:ascii="Courier New" w:hAnsi="Courier New" w:cs="Courier New"/>
          <w:sz w:val="20"/>
          <w:szCs w:val="20"/>
        </w:rPr>
        <w:t>    </w:t>
      </w:r>
    </w:p>
    <w:p w:rsidR="002518F3" w:rsidRPr="009743BC" w:rsidRDefault="002518F3" w:rsidP="009743BC">
      <w:pPr>
        <w:shd w:val="clear" w:color="auto" w:fill="F2F2F2" w:themeFill="background1" w:themeFillShade="F2"/>
        <w:spacing w:before="0"/>
        <w:rPr>
          <w:rFonts w:ascii="Courier New" w:eastAsia="Times New Roman" w:hAnsi="Courier New" w:cs="Courier New"/>
          <w:szCs w:val="20"/>
        </w:rPr>
      </w:pPr>
      <w:r w:rsidRPr="009743BC">
        <w:rPr>
          <w:rFonts w:ascii="Courier New" w:eastAsia="Times New Roman" w:hAnsi="Courier New" w:cs="Courier New"/>
          <w:szCs w:val="20"/>
        </w:rPr>
        <w:t xml:space="preserve">    [context </w:t>
      </w:r>
      <w:r w:rsidRPr="009743BC">
        <w:rPr>
          <w:rFonts w:ascii="Courier New" w:eastAsia="Times New Roman" w:hAnsi="Courier New" w:cs="Courier New"/>
          <w:color w:val="3F1281"/>
          <w:szCs w:val="20"/>
        </w:rPr>
        <w:t>itemsReaderWithRequest</w:t>
      </w:r>
      <w:r w:rsidRPr="009743BC">
        <w:rPr>
          <w:rFonts w:ascii="Courier New" w:eastAsia="Times New Roman" w:hAnsi="Courier New" w:cs="Courier New"/>
          <w:szCs w:val="20"/>
        </w:rPr>
        <w:t>: request]( ^(</w:t>
      </w:r>
      <w:r w:rsidRPr="009743BC">
        <w:rPr>
          <w:rFonts w:ascii="Courier New" w:eastAsia="Times New Roman" w:hAnsi="Courier New" w:cs="Courier New"/>
          <w:color w:val="B51FA2"/>
          <w:szCs w:val="20"/>
        </w:rPr>
        <w:t>id</w:t>
      </w:r>
      <w:r w:rsidRPr="009743BC">
        <w:rPr>
          <w:rFonts w:ascii="Courier New" w:eastAsia="Times New Roman" w:hAnsi="Courier New" w:cs="Courier New"/>
          <w:szCs w:val="20"/>
        </w:rPr>
        <w:t xml:space="preserve"> result, </w:t>
      </w:r>
      <w:r w:rsidRPr="009743BC">
        <w:rPr>
          <w:rFonts w:ascii="Courier New" w:eastAsia="Times New Roman" w:hAnsi="Courier New" w:cs="Courier New"/>
          <w:color w:val="7035A9"/>
          <w:szCs w:val="20"/>
        </w:rPr>
        <w:t>NSError</w:t>
      </w:r>
      <w:r w:rsidRPr="009743BC">
        <w:rPr>
          <w:rFonts w:ascii="Courier New" w:eastAsia="Times New Roman" w:hAnsi="Courier New" w:cs="Courier New"/>
          <w:szCs w:val="20"/>
        </w:rPr>
        <w:t xml:space="preserve"> *error)</w:t>
      </w:r>
    </w:p>
    <w:p w:rsidR="002518F3" w:rsidRPr="009743BC" w:rsidRDefault="002518F3" w:rsidP="009743BC">
      <w:pPr>
        <w:shd w:val="clear" w:color="auto" w:fill="F2F2F2" w:themeFill="background1" w:themeFillShade="F2"/>
        <w:spacing w:before="0"/>
        <w:rPr>
          <w:rFonts w:ascii="Courier New" w:eastAsia="Times New Roman" w:hAnsi="Courier New" w:cs="Courier New"/>
          <w:szCs w:val="20"/>
        </w:rPr>
      </w:pPr>
      <w:r w:rsidRPr="009743BC">
        <w:rPr>
          <w:rFonts w:ascii="Courier New" w:eastAsia="Times New Roman" w:hAnsi="Courier New" w:cs="Courier New"/>
          <w:szCs w:val="20"/>
        </w:rPr>
        <w:lastRenderedPageBreak/>
        <w:t>    {</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Cs w:val="20"/>
        </w:rPr>
      </w:pP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7035A9"/>
          <w:szCs w:val="20"/>
        </w:rPr>
        <w:t>SCItem</w:t>
      </w:r>
      <w:r w:rsidRPr="009743BC">
        <w:rPr>
          <w:rFonts w:ascii="Courier New" w:eastAsia="Times New Roman" w:hAnsi="Courier New" w:cs="Courier New"/>
          <w:color w:val="000000"/>
          <w:szCs w:val="20"/>
        </w:rPr>
        <w:t xml:space="preserve">* item = [context </w:t>
      </w:r>
      <w:r w:rsidRPr="009743BC">
        <w:rPr>
          <w:rFonts w:ascii="Courier New" w:eastAsia="Times New Roman" w:hAnsi="Courier New" w:cs="Courier New"/>
          <w:color w:val="3F1281"/>
          <w:szCs w:val="20"/>
        </w:rPr>
        <w:t>itemWithId</w:t>
      </w: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C92D25"/>
          <w:szCs w:val="20"/>
        </w:rPr>
        <w:t>@"{110D559F-DEA5-42EA-9C1C-8A5DF7E70EF9}"</w:t>
      </w:r>
      <w:r w:rsidRPr="009743BC">
        <w:rPr>
          <w:rFonts w:ascii="Courier New" w:eastAsia="Times New Roman" w:hAnsi="Courier New" w:cs="Courier New"/>
          <w:color w:val="000000"/>
          <w:szCs w:val="20"/>
        </w:rPr>
        <w:t>];</w:t>
      </w:r>
    </w:p>
    <w:p w:rsidR="002518F3" w:rsidRPr="009743BC" w:rsidRDefault="002518F3" w:rsidP="009743BC">
      <w:pPr>
        <w:shd w:val="clear" w:color="auto" w:fill="F2F2F2" w:themeFill="background1" w:themeFillShade="F2"/>
        <w:spacing w:before="0"/>
        <w:rPr>
          <w:rFonts w:ascii="Courier New" w:eastAsia="Times New Roman" w:hAnsi="Courier New" w:cs="Courier New"/>
          <w:color w:val="C92D25"/>
          <w:szCs w:val="20"/>
        </w:rPr>
      </w:pPr>
      <w:r w:rsidRPr="009743BC">
        <w:rPr>
          <w:rFonts w:ascii="Courier New" w:eastAsia="Times New Roman" w:hAnsi="Courier New" w:cs="Courier New"/>
          <w:color w:val="000000"/>
          <w:szCs w:val="20"/>
        </w:rPr>
        <w:t xml:space="preserve">        </w:t>
      </w:r>
      <w:r w:rsidRPr="009743BC">
        <w:rPr>
          <w:rFonts w:ascii="Courier New" w:eastAsia="Times New Roman" w:hAnsi="Courier New" w:cs="Courier New"/>
          <w:color w:val="3F1281"/>
          <w:szCs w:val="20"/>
        </w:rPr>
        <w:t>NSLog</w:t>
      </w:r>
      <w:r w:rsidRPr="009743BC">
        <w:rPr>
          <w:rFonts w:ascii="Courier New" w:eastAsia="Times New Roman" w:hAnsi="Courier New" w:cs="Courier New"/>
          <w:color w:val="000000"/>
          <w:szCs w:val="20"/>
        </w:rPr>
        <w:t>(</w:t>
      </w:r>
      <w:r w:rsidRPr="009743BC">
        <w:rPr>
          <w:rFonts w:ascii="Courier New" w:eastAsia="Times New Roman" w:hAnsi="Courier New" w:cs="Courier New"/>
          <w:color w:val="C92D25"/>
          <w:szCs w:val="20"/>
        </w:rPr>
        <w:t>@"item display name: %@"</w:t>
      </w:r>
      <w:r w:rsidRPr="009743BC">
        <w:rPr>
          <w:rFonts w:ascii="Courier New" w:eastAsia="Times New Roman" w:hAnsi="Courier New" w:cs="Courier New"/>
          <w:color w:val="000000"/>
          <w:szCs w:val="20"/>
        </w:rPr>
        <w:t>, item.</w:t>
      </w:r>
      <w:r w:rsidRPr="009743BC">
        <w:rPr>
          <w:rFonts w:ascii="Courier New" w:eastAsia="Times New Roman" w:hAnsi="Courier New" w:cs="Courier New"/>
          <w:color w:val="7035A9"/>
          <w:szCs w:val="20"/>
        </w:rPr>
        <w:t>displayName</w:t>
      </w:r>
      <w:r w:rsidRPr="009743BC">
        <w:rPr>
          <w:rFonts w:ascii="Courier New" w:eastAsia="Times New Roman" w:hAnsi="Courier New" w:cs="Courier New"/>
          <w:color w:val="000000"/>
          <w:szCs w:val="20"/>
        </w:rPr>
        <w:t>);</w:t>
      </w:r>
    </w:p>
    <w:p w:rsidR="002518F3" w:rsidRPr="009743BC" w:rsidRDefault="002518F3" w:rsidP="009743BC">
      <w:pPr>
        <w:shd w:val="clear" w:color="auto" w:fill="F2F2F2" w:themeFill="background1" w:themeFillShade="F2"/>
        <w:spacing w:before="0" w:after="240"/>
        <w:rPr>
          <w:rFonts w:ascii="Courier New" w:eastAsia="Times New Roman" w:hAnsi="Courier New" w:cs="Courier New"/>
          <w:szCs w:val="20"/>
        </w:rPr>
      </w:pPr>
      <w:r w:rsidRPr="009743BC">
        <w:rPr>
          <w:rFonts w:ascii="Courier New" w:eastAsia="Times New Roman" w:hAnsi="Courier New" w:cs="Courier New"/>
          <w:szCs w:val="20"/>
        </w:rPr>
        <w:t>    });</w:t>
      </w:r>
    </w:p>
    <w:p w:rsidR="002518F3" w:rsidRPr="00BF3EA7" w:rsidRDefault="002518F3" w:rsidP="002518F3">
      <w:pPr>
        <w:spacing w:before="0" w:after="240"/>
        <w:rPr>
          <w:rFonts w:eastAsia="Times New Roman" w:cs="Arial"/>
          <w:szCs w:val="20"/>
        </w:rPr>
      </w:pPr>
      <w:r w:rsidRPr="00BF3EA7">
        <w:rPr>
          <w:rFonts w:eastAsia="Times New Roman" w:cs="Arial"/>
          <w:szCs w:val="20"/>
        </w:rPr>
        <w:t>If the item was already read and still exists in memory, you can</w:t>
      </w:r>
      <w:r>
        <w:rPr>
          <w:rFonts w:eastAsia="Times New Roman" w:cs="Arial"/>
          <w:szCs w:val="20"/>
        </w:rPr>
        <w:t xml:space="preserve"> access it using such methods: </w:t>
      </w:r>
    </w:p>
    <w:p w:rsidR="002518F3" w:rsidRPr="009743BC" w:rsidRDefault="002518F3" w:rsidP="009743BC">
      <w:pPr>
        <w:shd w:val="clear" w:color="auto" w:fill="F2F2F2" w:themeFill="background1" w:themeFillShade="F2"/>
        <w:spacing w:before="0" w:after="240"/>
        <w:rPr>
          <w:rFonts w:ascii="Courier New" w:eastAsia="Times New Roman" w:hAnsi="Courier New" w:cs="Courier New"/>
          <w:sz w:val="16"/>
          <w:szCs w:val="16"/>
        </w:rPr>
      </w:pPr>
      <w:r w:rsidRPr="009743BC">
        <w:rPr>
          <w:rFonts w:ascii="Courier New" w:eastAsia="Times New Roman" w:hAnsi="Courier New" w:cs="Courier New"/>
          <w:color w:val="7035A9"/>
          <w:sz w:val="16"/>
          <w:szCs w:val="16"/>
        </w:rPr>
        <w:t>SCItem</w:t>
      </w:r>
      <w:r w:rsidRPr="009743BC">
        <w:rPr>
          <w:rFonts w:ascii="Courier New" w:eastAsia="Times New Roman" w:hAnsi="Courier New" w:cs="Courier New"/>
          <w:sz w:val="16"/>
          <w:szCs w:val="16"/>
        </w:rPr>
        <w:t xml:space="preserve"> *item = [context </w:t>
      </w:r>
      <w:r w:rsidRPr="009743BC">
        <w:rPr>
          <w:rFonts w:ascii="Courier New" w:eastAsia="Times New Roman" w:hAnsi="Courier New" w:cs="Courier New"/>
          <w:color w:val="3F1281"/>
          <w:sz w:val="16"/>
          <w:szCs w:val="16"/>
        </w:rPr>
        <w:t>itemWithPath</w:t>
      </w:r>
      <w:r w:rsidRPr="009743BC">
        <w:rPr>
          <w:rFonts w:ascii="Courier New" w:eastAsia="Times New Roman" w:hAnsi="Courier New" w:cs="Courier New"/>
          <w:sz w:val="16"/>
          <w:szCs w:val="16"/>
        </w:rPr>
        <w:t xml:space="preserve">: </w:t>
      </w:r>
      <w:r w:rsidRPr="009743BC">
        <w:rPr>
          <w:rFonts w:ascii="Courier New" w:eastAsia="Times New Roman" w:hAnsi="Courier New" w:cs="Courier New"/>
          <w:color w:val="C92D25"/>
          <w:sz w:val="16"/>
          <w:szCs w:val="16"/>
        </w:rPr>
        <w:t>@"/sitecore/content/nicam"</w:t>
      </w:r>
      <w:r w:rsidRPr="009743BC">
        <w:rPr>
          <w:rFonts w:ascii="Courier New" w:eastAsia="Times New Roman" w:hAnsi="Courier New" w:cs="Courier New"/>
          <w:sz w:val="16"/>
          <w:szCs w:val="16"/>
        </w:rPr>
        <w:t>];</w:t>
      </w:r>
    </w:p>
    <w:p w:rsidR="002518F3" w:rsidRDefault="002518F3" w:rsidP="002518F3">
      <w:pPr>
        <w:spacing w:before="0" w:after="240"/>
        <w:rPr>
          <w:rFonts w:eastAsia="Times New Roman" w:cs="Arial"/>
          <w:szCs w:val="20"/>
        </w:rPr>
      </w:pPr>
      <w:r>
        <w:rPr>
          <w:rFonts w:eastAsia="Times New Roman" w:cs="Arial"/>
          <w:szCs w:val="20"/>
        </w:rPr>
        <w:t>Or</w:t>
      </w:r>
    </w:p>
    <w:p w:rsidR="002518F3" w:rsidRDefault="002518F3" w:rsidP="009743BC">
      <w:pPr>
        <w:shd w:val="clear" w:color="auto" w:fill="F2F2F2" w:themeFill="background1" w:themeFillShade="F2"/>
        <w:spacing w:before="0" w:after="240"/>
        <w:rPr>
          <w:rFonts w:ascii="Courier New" w:eastAsia="Times New Roman" w:hAnsi="Courier New" w:cs="Courier New"/>
          <w:color w:val="000000"/>
          <w:sz w:val="16"/>
          <w:szCs w:val="16"/>
        </w:rPr>
      </w:pP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7035A9"/>
          <w:sz w:val="16"/>
          <w:szCs w:val="16"/>
        </w:rPr>
        <w:t>SCItem</w:t>
      </w:r>
      <w:r w:rsidRPr="009743BC">
        <w:rPr>
          <w:rFonts w:ascii="Courier New" w:eastAsia="Times New Roman" w:hAnsi="Courier New" w:cs="Courier New"/>
          <w:color w:val="000000"/>
          <w:sz w:val="16"/>
          <w:szCs w:val="16"/>
        </w:rPr>
        <w:t xml:space="preserve"> *item = [context </w:t>
      </w:r>
      <w:r w:rsidRPr="009743BC">
        <w:rPr>
          <w:rFonts w:ascii="Courier New" w:eastAsia="Times New Roman" w:hAnsi="Courier New" w:cs="Courier New"/>
          <w:color w:val="3F1281"/>
          <w:sz w:val="16"/>
          <w:szCs w:val="16"/>
        </w:rPr>
        <w:t>itemWithId</w:t>
      </w:r>
      <w:r w:rsidRPr="009743BC">
        <w:rPr>
          <w:rFonts w:ascii="Courier New" w:eastAsia="Times New Roman" w:hAnsi="Courier New" w:cs="Courier New"/>
          <w:color w:val="000000"/>
          <w:sz w:val="16"/>
          <w:szCs w:val="16"/>
        </w:rPr>
        <w:t xml:space="preserve">: </w:t>
      </w:r>
      <w:r w:rsidRPr="009743BC">
        <w:rPr>
          <w:rFonts w:ascii="Courier New" w:eastAsia="Times New Roman" w:hAnsi="Courier New" w:cs="Courier New"/>
          <w:color w:val="C92D25"/>
          <w:sz w:val="16"/>
          <w:szCs w:val="16"/>
        </w:rPr>
        <w:t>@"{110D559F-DEA5-42EA-9C1C-8A5DF7E70EF9}"</w:t>
      </w:r>
      <w:r w:rsidRPr="009743BC">
        <w:rPr>
          <w:rFonts w:ascii="Courier New" w:eastAsia="Times New Roman" w:hAnsi="Courier New" w:cs="Courier New"/>
          <w:color w:val="000000"/>
          <w:sz w:val="16"/>
          <w:szCs w:val="16"/>
        </w:rPr>
        <w:t>];</w:t>
      </w:r>
    </w:p>
    <w:p w:rsidR="009743BC" w:rsidRPr="009743BC" w:rsidRDefault="009743BC" w:rsidP="009743BC"/>
    <w:p w:rsidR="002518F3" w:rsidRPr="00B415E0" w:rsidRDefault="00210238" w:rsidP="00210238">
      <w:pPr>
        <w:pStyle w:val="SitecoreNoteHeader"/>
      </w:pPr>
      <w:r>
        <w:t>Note</w:t>
      </w:r>
    </w:p>
    <w:p w:rsidR="002518F3" w:rsidRDefault="002518F3" w:rsidP="00210238">
      <w:pPr>
        <w:pStyle w:val="SitecoreNoteBody"/>
      </w:pPr>
      <w:r w:rsidRPr="00BF3EA7">
        <w:t>Sitecore item path evaluating is not a case-sensitive.</w:t>
      </w: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Pr="005D5836" w:rsidRDefault="00210238" w:rsidP="00210238">
      <w:pPr>
        <w:pStyle w:val="Heading3"/>
        <w:spacing w:before="0"/>
      </w:pPr>
      <w:bookmarkStart w:id="122" w:name="_What_are_the_1"/>
      <w:bookmarkStart w:id="123" w:name="_Toc316481907"/>
      <w:bookmarkStart w:id="124" w:name="_Toc318377058"/>
      <w:bookmarkEnd w:id="122"/>
      <w:r>
        <w:rPr>
          <w:rFonts w:eastAsia="Times New Roman" w:cs="Arial"/>
          <w:szCs w:val="20"/>
        </w:rPr>
        <w:t>Requirements to Ac</w:t>
      </w:r>
      <w:r w:rsidR="002518F3">
        <w:rPr>
          <w:rFonts w:eastAsia="Times New Roman" w:cs="Arial"/>
          <w:szCs w:val="20"/>
        </w:rPr>
        <w:t>cess</w:t>
      </w:r>
      <w:r>
        <w:rPr>
          <w:rFonts w:eastAsia="Times New Roman" w:cs="Arial"/>
          <w:szCs w:val="20"/>
        </w:rPr>
        <w:t xml:space="preserve"> an I</w:t>
      </w:r>
      <w:r w:rsidR="002518F3" w:rsidRPr="00A71C3A">
        <w:rPr>
          <w:rFonts w:eastAsia="Times New Roman" w:cs="Arial"/>
          <w:szCs w:val="20"/>
        </w:rPr>
        <w:t>tem</w:t>
      </w:r>
      <w:bookmarkStart w:id="125" w:name="_What_are_the"/>
      <w:bookmarkEnd w:id="123"/>
      <w:bookmarkEnd w:id="124"/>
      <w:bookmarkEnd w:id="125"/>
    </w:p>
    <w:p w:rsidR="002518F3" w:rsidRDefault="002518F3" w:rsidP="002518F3">
      <w:pPr>
        <w:spacing w:before="0"/>
        <w:rPr>
          <w:rFonts w:eastAsia="Times New Roman" w:cs="Arial"/>
          <w:szCs w:val="20"/>
        </w:rPr>
      </w:pPr>
    </w:p>
    <w:p w:rsidR="002518F3" w:rsidRDefault="002518F3" w:rsidP="002518F3">
      <w:pPr>
        <w:pStyle w:val="ListParagraph"/>
        <w:suppressAutoHyphens/>
        <w:spacing w:before="0" w:line="276" w:lineRule="auto"/>
        <w:ind w:left="0"/>
        <w:rPr>
          <w:rStyle w:val="Hyperlink"/>
        </w:rPr>
      </w:pPr>
      <w:r w:rsidRPr="001A01D8">
        <w:rPr>
          <w:rStyle w:val="Hyperlink"/>
        </w:rPr>
        <w:t>SCItem class provides getters f</w:t>
      </w:r>
      <w:r>
        <w:rPr>
          <w:rStyle w:val="Hyperlink"/>
        </w:rPr>
        <w:t xml:space="preserve">or Sitecore item's properties: </w:t>
      </w:r>
    </w:p>
    <w:p w:rsidR="00210238" w:rsidRPr="001A01D8" w:rsidRDefault="00210238" w:rsidP="002518F3">
      <w:pPr>
        <w:pStyle w:val="ListParagraph"/>
        <w:suppressAutoHyphens/>
        <w:spacing w:before="0" w:line="276" w:lineRule="auto"/>
        <w:ind w:left="0"/>
        <w:rPr>
          <w:rStyle w:val="Hyperlink"/>
        </w:rPr>
      </w:pPr>
    </w:p>
    <w:p w:rsidR="002518F3" w:rsidRPr="001A01D8" w:rsidRDefault="002518F3" w:rsidP="00210238">
      <w:pPr>
        <w:pStyle w:val="SitecoreCodeSample"/>
        <w:rPr>
          <w:rStyle w:val="Hyperlink"/>
        </w:rPr>
      </w:pPr>
      <w:r w:rsidRPr="001A01D8">
        <w:rPr>
          <w:rStyle w:val="Hyperlink"/>
          <w:color w:val="DE6C36" w:themeColor="accent3"/>
        </w:rPr>
        <w:t>-[SCItem displayName]</w:t>
      </w:r>
      <w:r w:rsidRPr="001A01D8">
        <w:rPr>
          <w:rStyle w:val="Hyperlink"/>
        </w:rPr>
        <w:t xml:space="preserve"> - item's “DisplayName” property</w:t>
      </w:r>
    </w:p>
    <w:p w:rsidR="002518F3" w:rsidRPr="001A01D8" w:rsidRDefault="002518F3" w:rsidP="00210238">
      <w:pPr>
        <w:pStyle w:val="SitecoreCodeSample"/>
        <w:rPr>
          <w:rStyle w:val="Hyperlink"/>
        </w:rPr>
      </w:pPr>
      <w:r w:rsidRPr="001A01D8">
        <w:rPr>
          <w:rStyle w:val="Hyperlink"/>
          <w:color w:val="DE6C36" w:themeColor="accent3"/>
        </w:rPr>
        <w:t xml:space="preserve">-[SCItem itemId]           </w:t>
      </w:r>
      <w:r>
        <w:rPr>
          <w:rStyle w:val="Hyperlink"/>
          <w:color w:val="DE6C36" w:themeColor="accent3"/>
        </w:rPr>
        <w:t xml:space="preserve"> </w:t>
      </w:r>
      <w:r w:rsidRPr="001A01D8">
        <w:rPr>
          <w:rStyle w:val="Hyperlink"/>
        </w:rPr>
        <w:t>- item's “ID” property</w:t>
      </w:r>
    </w:p>
    <w:p w:rsidR="002518F3" w:rsidRPr="001A01D8" w:rsidRDefault="002518F3" w:rsidP="00210238">
      <w:pPr>
        <w:pStyle w:val="SitecoreCodeSample"/>
        <w:rPr>
          <w:rStyle w:val="Hyperlink"/>
        </w:rPr>
      </w:pPr>
      <w:r w:rsidRPr="001A01D8">
        <w:rPr>
          <w:rStyle w:val="Hyperlink"/>
          <w:color w:val="DE6C36" w:themeColor="accent3"/>
        </w:rPr>
        <w:t>-[SCItem longID]</w:t>
      </w:r>
      <w:r w:rsidRPr="001A01D8">
        <w:rPr>
          <w:rStyle w:val="Hyperlink"/>
        </w:rPr>
        <w:t xml:space="preserve">          </w:t>
      </w:r>
      <w:r>
        <w:rPr>
          <w:rStyle w:val="Hyperlink"/>
        </w:rPr>
        <w:t xml:space="preserve">  </w:t>
      </w:r>
      <w:r w:rsidRPr="001A01D8">
        <w:rPr>
          <w:rStyle w:val="Hyperlink"/>
        </w:rPr>
        <w:t xml:space="preserve">- item's “LongID” property </w:t>
      </w:r>
    </w:p>
    <w:p w:rsidR="002518F3" w:rsidRPr="001A01D8" w:rsidRDefault="002518F3" w:rsidP="00210238">
      <w:pPr>
        <w:pStyle w:val="SitecoreCodeSample"/>
        <w:rPr>
          <w:rStyle w:val="Hyperlink"/>
        </w:rPr>
      </w:pPr>
      <w:r w:rsidRPr="001A01D8">
        <w:rPr>
          <w:rStyle w:val="Hyperlink"/>
          <w:color w:val="DE6C36" w:themeColor="accent3"/>
        </w:rPr>
        <w:t>-[SCItem path]</w:t>
      </w:r>
      <w:r w:rsidRPr="001A01D8">
        <w:rPr>
          <w:rStyle w:val="Hyperlink"/>
        </w:rPr>
        <w:t xml:space="preserve">             </w:t>
      </w:r>
      <w:r>
        <w:rPr>
          <w:rStyle w:val="Hyperlink"/>
        </w:rPr>
        <w:t xml:space="preserve"> </w:t>
      </w:r>
      <w:r w:rsidRPr="001A01D8">
        <w:rPr>
          <w:rStyle w:val="Hyperlink"/>
        </w:rPr>
        <w:t xml:space="preserve"> - item's “Path” property </w:t>
      </w:r>
    </w:p>
    <w:p w:rsidR="002518F3" w:rsidRPr="001A01D8" w:rsidRDefault="002518F3" w:rsidP="00210238">
      <w:pPr>
        <w:pStyle w:val="SitecoreCodeSample"/>
        <w:rPr>
          <w:rStyle w:val="Hyperlink"/>
        </w:rPr>
      </w:pPr>
      <w:r w:rsidRPr="001A01D8">
        <w:rPr>
          <w:rStyle w:val="Hyperlink"/>
          <w:color w:val="DE6C36" w:themeColor="accent3"/>
        </w:rPr>
        <w:t>-[SCItem itemTemplate]</w:t>
      </w:r>
      <w:r>
        <w:rPr>
          <w:rStyle w:val="Hyperlink"/>
        </w:rPr>
        <w:t xml:space="preserve"> </w:t>
      </w:r>
      <w:r w:rsidRPr="001A01D8">
        <w:rPr>
          <w:rStyle w:val="Hyperlink"/>
        </w:rPr>
        <w:t>- item's “Template” property</w:t>
      </w:r>
    </w:p>
    <w:p w:rsidR="002518F3" w:rsidRPr="001A01D8" w:rsidRDefault="002518F3" w:rsidP="00210238">
      <w:pPr>
        <w:pStyle w:val="SitecoreCodeSample"/>
        <w:rPr>
          <w:rStyle w:val="Hyperlink"/>
        </w:rPr>
      </w:pPr>
    </w:p>
    <w:p w:rsidR="002518F3" w:rsidRDefault="002518F3" w:rsidP="002518F3">
      <w:pPr>
        <w:pStyle w:val="ListParagraph"/>
        <w:suppressAutoHyphens/>
        <w:spacing w:before="0" w:after="240" w:line="276" w:lineRule="auto"/>
        <w:ind w:left="0"/>
      </w:pPr>
      <w:r w:rsidRPr="001A01D8">
        <w:rPr>
          <w:rStyle w:val="Hyperlink"/>
        </w:rPr>
        <w:t>Output to console i</w:t>
      </w:r>
      <w:r>
        <w:rPr>
          <w:rStyle w:val="Hyperlink"/>
        </w:rPr>
        <w:t>tem's display name for example:</w:t>
      </w:r>
    </w:p>
    <w:p w:rsidR="002518F3" w:rsidRPr="00473E52" w:rsidRDefault="002518F3" w:rsidP="002518F3">
      <w:pPr>
        <w:pStyle w:val="ListParagraph"/>
        <w:suppressAutoHyphens/>
        <w:spacing w:before="0" w:after="240" w:line="276" w:lineRule="auto"/>
        <w:ind w:left="0"/>
      </w:pPr>
    </w:p>
    <w:p w:rsidR="002518F3" w:rsidRPr="00257FA6" w:rsidRDefault="002518F3" w:rsidP="00210238">
      <w:pPr>
        <w:pStyle w:val="SitecoreCodeSample"/>
        <w:rPr>
          <w:color w:val="000000"/>
        </w:rPr>
      </w:pPr>
      <w:r w:rsidRPr="00257FA6">
        <w:rPr>
          <w:color w:val="3F1281"/>
        </w:rPr>
        <w:t>NSLog</w:t>
      </w:r>
      <w:r w:rsidRPr="00257FA6">
        <w:rPr>
          <w:color w:val="000000"/>
        </w:rPr>
        <w:t>(</w:t>
      </w:r>
      <w:r w:rsidRPr="00257FA6">
        <w:t>@"item display name: %@"</w:t>
      </w:r>
      <w:r w:rsidRPr="00257FA6">
        <w:rPr>
          <w:color w:val="000000"/>
        </w:rPr>
        <w:t>, item.</w:t>
      </w:r>
      <w:r w:rsidRPr="00257FA6">
        <w:rPr>
          <w:color w:val="558187"/>
        </w:rPr>
        <w:t>displayName</w:t>
      </w:r>
      <w:r w:rsidRPr="00257FA6">
        <w:rPr>
          <w:color w:val="000000"/>
        </w:rPr>
        <w:t>);</w:t>
      </w:r>
    </w:p>
    <w:p w:rsidR="002518F3" w:rsidRPr="001A01D8" w:rsidRDefault="002518F3" w:rsidP="002518F3">
      <w:pPr>
        <w:pStyle w:val="ListParagraph"/>
        <w:suppressAutoHyphens/>
        <w:spacing w:before="0" w:line="276" w:lineRule="auto"/>
        <w:ind w:left="0"/>
        <w:rPr>
          <w:rStyle w:val="Hyperlink"/>
        </w:rPr>
      </w:pPr>
    </w:p>
    <w:p w:rsidR="002518F3" w:rsidRPr="001A01D8" w:rsidRDefault="002518F3" w:rsidP="002518F3">
      <w:pPr>
        <w:pStyle w:val="ListParagraph"/>
        <w:suppressAutoHyphens/>
        <w:spacing w:before="0" w:line="276" w:lineRule="auto"/>
        <w:ind w:left="0"/>
        <w:rPr>
          <w:rStyle w:val="Hyperlink"/>
        </w:rPr>
      </w:pPr>
      <w:r w:rsidRPr="001A01D8">
        <w:rPr>
          <w:rStyle w:val="Hyperlink"/>
        </w:rPr>
        <w:t xml:space="preserve">To access item's fields </w:t>
      </w:r>
      <w:r w:rsidRPr="00257FA6">
        <w:rPr>
          <w:rStyle w:val="Hyperlink"/>
          <w:color w:val="DE6C36" w:themeColor="accent3"/>
        </w:rPr>
        <w:t xml:space="preserve">-[SCItem fieldsReaderForFieldsNames:] </w:t>
      </w:r>
      <w:r w:rsidRPr="001A01D8">
        <w:rPr>
          <w:rStyle w:val="Hyperlink"/>
        </w:rPr>
        <w:t>method can be used.</w:t>
      </w:r>
    </w:p>
    <w:p w:rsidR="002518F3" w:rsidRPr="001A01D8" w:rsidRDefault="002518F3" w:rsidP="002518F3">
      <w:pPr>
        <w:pStyle w:val="ListParagraph"/>
        <w:suppressAutoHyphens/>
        <w:spacing w:before="0" w:line="276" w:lineRule="auto"/>
        <w:ind w:left="0"/>
        <w:rPr>
          <w:rStyle w:val="Hyperlink"/>
        </w:rPr>
      </w:pPr>
      <w:r w:rsidRPr="001A01D8">
        <w:rPr>
          <w:rStyle w:val="Hyperlink"/>
        </w:rPr>
        <w:t>Example below shows how to read Nicam's item “Phone” and “Title” fields:</w:t>
      </w:r>
    </w:p>
    <w:p w:rsidR="002518F3" w:rsidRDefault="002518F3" w:rsidP="002518F3">
      <w:pPr>
        <w:spacing w:before="0"/>
        <w:rPr>
          <w:rStyle w:val="Hyperlink"/>
        </w:rPr>
      </w:pPr>
    </w:p>
    <w:p w:rsidR="002518F3" w:rsidRPr="00470008" w:rsidRDefault="002518F3" w:rsidP="00210238">
      <w:pPr>
        <w:pStyle w:val="SitecoreCodeSample"/>
      </w:pPr>
      <w:r w:rsidRPr="00470008">
        <w:rPr>
          <w:color w:val="7035A9"/>
        </w:rPr>
        <w:t>NSSet</w:t>
      </w:r>
      <w:r w:rsidRPr="00470008">
        <w:t xml:space="preserve"> *fieldsNames = [</w:t>
      </w:r>
      <w:r w:rsidRPr="00470008">
        <w:rPr>
          <w:color w:val="7035A9"/>
        </w:rPr>
        <w:t>NSSet</w:t>
      </w:r>
      <w:r w:rsidRPr="00470008">
        <w:t xml:space="preserve"> </w:t>
      </w:r>
      <w:r w:rsidRPr="00470008">
        <w:rPr>
          <w:color w:val="3F1281"/>
        </w:rPr>
        <w:t>setWithObjects</w:t>
      </w:r>
      <w:r w:rsidRPr="00470008">
        <w:t>:</w:t>
      </w:r>
      <w:r w:rsidRPr="00470008">
        <w:rPr>
          <w:color w:val="C92D25"/>
        </w:rPr>
        <w:t>@"Phone"</w:t>
      </w:r>
      <w:r w:rsidRPr="00470008">
        <w:t xml:space="preserve">, </w:t>
      </w:r>
      <w:r w:rsidRPr="00470008">
        <w:rPr>
          <w:color w:val="C92D25"/>
        </w:rPr>
        <w:t>@"Title"</w:t>
      </w:r>
      <w:r w:rsidRPr="00470008">
        <w:t xml:space="preserve">, </w:t>
      </w:r>
      <w:r w:rsidRPr="00470008">
        <w:rPr>
          <w:color w:val="B51FA2"/>
        </w:rPr>
        <w:t>nil</w:t>
      </w:r>
      <w:r w:rsidRPr="00470008">
        <w:t>];</w:t>
      </w:r>
    </w:p>
    <w:p w:rsidR="002518F3" w:rsidRPr="00470008" w:rsidRDefault="002518F3" w:rsidP="00210238">
      <w:pPr>
        <w:pStyle w:val="SitecoreCodeSample"/>
      </w:pPr>
      <w:r w:rsidRPr="00470008">
        <w:t xml:space="preserve">[item </w:t>
      </w:r>
      <w:r w:rsidRPr="00470008">
        <w:rPr>
          <w:color w:val="36595D"/>
        </w:rPr>
        <w:t>fieldsReaderForFieldsNames</w:t>
      </w:r>
      <w:r w:rsidRPr="00470008">
        <w:t>: fieldsNames](^(</w:t>
      </w:r>
      <w:r w:rsidRPr="00470008">
        <w:rPr>
          <w:color w:val="B51FA2"/>
        </w:rPr>
        <w:t>id</w:t>
      </w:r>
      <w:r w:rsidRPr="00470008">
        <w:t xml:space="preserve"> result, </w:t>
      </w:r>
      <w:r w:rsidRPr="00470008">
        <w:rPr>
          <w:color w:val="7035A9"/>
        </w:rPr>
        <w:t>NSError</w:t>
      </w:r>
      <w:r w:rsidRPr="00470008">
        <w:t xml:space="preserve"> *error)</w:t>
      </w:r>
    </w:p>
    <w:p w:rsidR="002518F3" w:rsidRPr="00470008" w:rsidRDefault="002518F3" w:rsidP="00210238">
      <w:pPr>
        <w:pStyle w:val="SitecoreCodeSample"/>
      </w:pPr>
      <w:r w:rsidRPr="00470008">
        <w:t>{</w:t>
      </w:r>
    </w:p>
    <w:p w:rsidR="002518F3" w:rsidRPr="00470008" w:rsidRDefault="002518F3" w:rsidP="00210238">
      <w:pPr>
        <w:pStyle w:val="SitecoreCodeSample"/>
      </w:pPr>
      <w:r w:rsidRPr="00470008">
        <w:t>     </w:t>
      </w:r>
      <w:r w:rsidRPr="00470008">
        <w:rPr>
          <w:color w:val="7035A9"/>
        </w:rPr>
        <w:t>NSDictionary</w:t>
      </w:r>
      <w:r w:rsidRPr="00470008">
        <w:t xml:space="preserve"> *fields = result;</w:t>
      </w:r>
    </w:p>
    <w:p w:rsidR="002518F3" w:rsidRPr="00470008" w:rsidRDefault="002518F3" w:rsidP="00210238">
      <w:pPr>
        <w:pStyle w:val="SitecoreCodeSample"/>
      </w:pPr>
      <w:r w:rsidRPr="00470008">
        <w:t>     </w:t>
      </w:r>
      <w:r w:rsidRPr="00470008">
        <w:rPr>
          <w:color w:val="558187"/>
        </w:rPr>
        <w:t>SCField</w:t>
      </w:r>
      <w:r w:rsidRPr="00470008">
        <w:t xml:space="preserve"> *phoneField = [fields </w:t>
      </w:r>
      <w:r w:rsidRPr="00470008">
        <w:rPr>
          <w:color w:val="3F1281"/>
        </w:rPr>
        <w:t>objectForKey</w:t>
      </w:r>
      <w:r w:rsidRPr="00470008">
        <w:t xml:space="preserve">: </w:t>
      </w:r>
      <w:r w:rsidRPr="00470008">
        <w:rPr>
          <w:color w:val="C92D25"/>
        </w:rPr>
        <w:t>@"Phone"</w:t>
      </w:r>
      <w:r w:rsidRPr="00470008">
        <w:t>];</w:t>
      </w:r>
    </w:p>
    <w:p w:rsidR="002518F3" w:rsidRPr="00470008" w:rsidRDefault="002518F3" w:rsidP="00210238">
      <w:pPr>
        <w:pStyle w:val="SitecoreCodeSample"/>
        <w:rPr>
          <w:color w:val="C92D25"/>
        </w:rPr>
      </w:pPr>
      <w:r w:rsidRPr="00470008">
        <w:rPr>
          <w:color w:val="000000"/>
        </w:rPr>
        <w:t>     </w:t>
      </w:r>
      <w:r w:rsidRPr="00470008">
        <w:rPr>
          <w:color w:val="3F1281"/>
        </w:rPr>
        <w:t>NSLog</w:t>
      </w:r>
      <w:r w:rsidRPr="00470008">
        <w:rPr>
          <w:color w:val="000000"/>
        </w:rPr>
        <w:t>(</w:t>
      </w:r>
      <w:r w:rsidRPr="00470008">
        <w:rPr>
          <w:color w:val="C92D25"/>
        </w:rPr>
        <w:t>@"Phone field raw value: %@"</w:t>
      </w:r>
      <w:r w:rsidRPr="00470008">
        <w:rPr>
          <w:color w:val="000000"/>
        </w:rPr>
        <w:t>, phoneField.</w:t>
      </w:r>
      <w:r w:rsidRPr="00470008">
        <w:rPr>
          <w:color w:val="558187"/>
        </w:rPr>
        <w:t>rawValue</w:t>
      </w:r>
      <w:r w:rsidRPr="00470008">
        <w:rPr>
          <w:color w:val="000000"/>
        </w:rPr>
        <w:t>);</w:t>
      </w:r>
    </w:p>
    <w:p w:rsidR="002518F3" w:rsidRPr="00470008" w:rsidRDefault="002518F3" w:rsidP="00210238">
      <w:pPr>
        <w:pStyle w:val="SitecoreCodeSample"/>
        <w:rPr>
          <w:rStyle w:val="Hyperlink"/>
          <w:szCs w:val="20"/>
        </w:rPr>
      </w:pPr>
      <w:r w:rsidRPr="00470008">
        <w:t>});</w:t>
      </w:r>
    </w:p>
    <w:p w:rsidR="002518F3" w:rsidRPr="001A01D8" w:rsidRDefault="002518F3" w:rsidP="002518F3">
      <w:pPr>
        <w:pStyle w:val="ListParagraph"/>
        <w:suppressAutoHyphens/>
        <w:spacing w:before="0" w:line="276" w:lineRule="auto"/>
        <w:ind w:left="0"/>
        <w:rPr>
          <w:rStyle w:val="Hyperlink"/>
        </w:rPr>
      </w:pPr>
    </w:p>
    <w:p w:rsidR="002518F3" w:rsidRPr="001A01D8" w:rsidRDefault="002518F3" w:rsidP="002518F3">
      <w:pPr>
        <w:pStyle w:val="ListParagraph"/>
        <w:suppressAutoHyphens/>
        <w:spacing w:before="0" w:after="240" w:line="276" w:lineRule="auto"/>
        <w:ind w:left="0"/>
        <w:rPr>
          <w:rStyle w:val="Hyperlink"/>
        </w:rPr>
      </w:pPr>
      <w:r>
        <w:rPr>
          <w:rStyle w:val="Hyperlink"/>
        </w:rPr>
        <w:t xml:space="preserve">If </w:t>
      </w:r>
      <w:r w:rsidRPr="001A01D8">
        <w:rPr>
          <w:rStyle w:val="Hyperlink"/>
        </w:rPr>
        <w:t>you have no item, it is possible to load the</w:t>
      </w:r>
      <w:r>
        <w:rPr>
          <w:rStyle w:val="Hyperlink"/>
        </w:rPr>
        <w:t xml:space="preserve"> fields with the item, example:</w:t>
      </w:r>
    </w:p>
    <w:p w:rsidR="002518F3" w:rsidRPr="00470008" w:rsidRDefault="002518F3" w:rsidP="00210238">
      <w:pPr>
        <w:pStyle w:val="SitecoreCodeSample"/>
      </w:pPr>
      <w:r w:rsidRPr="00470008">
        <w:t>SCItemsReaderRequest</w:t>
      </w:r>
      <w:r w:rsidRPr="00470008">
        <w:rPr>
          <w:color w:val="000000"/>
        </w:rPr>
        <w:t xml:space="preserve"> *request = [</w:t>
      </w:r>
      <w:r w:rsidRPr="00470008">
        <w:t>SCItemsReaderRequest</w:t>
      </w:r>
      <w:r w:rsidRPr="00470008">
        <w:rPr>
          <w:color w:val="000000"/>
        </w:rPr>
        <w:t xml:space="preserve"> </w:t>
      </w:r>
      <w:r w:rsidRPr="00470008">
        <w:rPr>
          <w:color w:val="3F1281"/>
        </w:rPr>
        <w:t>new</w:t>
      </w:r>
      <w:r w:rsidRPr="00470008">
        <w:rPr>
          <w:color w:val="000000"/>
        </w:rPr>
        <w:t>];</w:t>
      </w:r>
    </w:p>
    <w:p w:rsidR="002518F3" w:rsidRPr="00470008" w:rsidRDefault="002518F3" w:rsidP="00210238">
      <w:pPr>
        <w:pStyle w:val="SitecoreCodeSample"/>
        <w:rPr>
          <w:color w:val="C92D25"/>
        </w:rPr>
      </w:pPr>
      <w:r w:rsidRPr="00470008">
        <w:rPr>
          <w:color w:val="000000"/>
        </w:rPr>
        <w:t>request.</w:t>
      </w:r>
      <w:r w:rsidRPr="00470008">
        <w:t>request</w:t>
      </w:r>
      <w:r w:rsidRPr="00470008">
        <w:rPr>
          <w:color w:val="000000"/>
        </w:rPr>
        <w:t xml:space="preserve"> = </w:t>
      </w:r>
      <w:r w:rsidRPr="00470008">
        <w:rPr>
          <w:color w:val="C92D25"/>
        </w:rPr>
        <w:t>@"/sitecore/content/nicam"</w:t>
      </w:r>
      <w:r w:rsidRPr="00470008">
        <w:rPr>
          <w:color w:val="000000"/>
        </w:rPr>
        <w:t>;</w:t>
      </w:r>
    </w:p>
    <w:p w:rsidR="002518F3" w:rsidRPr="00470008" w:rsidRDefault="002518F3" w:rsidP="00210238">
      <w:pPr>
        <w:pStyle w:val="SitecoreCodeSample"/>
        <w:rPr>
          <w:color w:val="36595D"/>
        </w:rPr>
      </w:pPr>
      <w:r w:rsidRPr="00470008">
        <w:rPr>
          <w:color w:val="000000"/>
        </w:rPr>
        <w:t>request.</w:t>
      </w:r>
      <w:r w:rsidRPr="00470008">
        <w:t>requestType</w:t>
      </w:r>
      <w:r w:rsidRPr="00470008">
        <w:rPr>
          <w:color w:val="000000"/>
        </w:rPr>
        <w:t xml:space="preserve"> = </w:t>
      </w:r>
      <w:r w:rsidRPr="00470008">
        <w:rPr>
          <w:color w:val="36595D"/>
        </w:rPr>
        <w:t>SCItemReaderRequestItemPath</w:t>
      </w:r>
      <w:r w:rsidRPr="00470008">
        <w:rPr>
          <w:color w:val="000000"/>
        </w:rPr>
        <w:t>;</w:t>
      </w:r>
    </w:p>
    <w:p w:rsidR="002518F3" w:rsidRPr="00470008" w:rsidRDefault="002518F3" w:rsidP="00210238">
      <w:pPr>
        <w:pStyle w:val="SitecoreCodeSample"/>
        <w:rPr>
          <w:color w:val="36595D"/>
        </w:rPr>
      </w:pPr>
      <w:r w:rsidRPr="00470008">
        <w:rPr>
          <w:color w:val="000000"/>
        </w:rPr>
        <w:lastRenderedPageBreak/>
        <w:t>request.</w:t>
      </w:r>
      <w:r w:rsidRPr="00470008">
        <w:t>scope</w:t>
      </w:r>
      <w:r w:rsidRPr="00470008">
        <w:rPr>
          <w:color w:val="000000"/>
        </w:rPr>
        <w:t xml:space="preserve"> = </w:t>
      </w:r>
      <w:r w:rsidRPr="00470008">
        <w:rPr>
          <w:color w:val="36595D"/>
        </w:rPr>
        <w:t>SCItemReaderSelfScope</w:t>
      </w:r>
      <w:r w:rsidRPr="00470008">
        <w:rPr>
          <w:color w:val="000000"/>
        </w:rPr>
        <w:t>;</w:t>
      </w:r>
    </w:p>
    <w:p w:rsidR="002518F3" w:rsidRPr="00470008" w:rsidRDefault="002518F3" w:rsidP="00210238">
      <w:pPr>
        <w:pStyle w:val="SitecoreCodeSample"/>
      </w:pPr>
      <w:r w:rsidRPr="00470008">
        <w:t>request.fieldNames = [</w:t>
      </w:r>
      <w:r w:rsidRPr="00470008">
        <w:rPr>
          <w:color w:val="7035A9"/>
        </w:rPr>
        <w:t>NSSet</w:t>
      </w:r>
      <w:r w:rsidRPr="00470008">
        <w:t xml:space="preserve"> </w:t>
      </w:r>
      <w:r w:rsidRPr="00470008">
        <w:rPr>
          <w:color w:val="3F1281"/>
        </w:rPr>
        <w:t>setWithObjects</w:t>
      </w:r>
      <w:r w:rsidRPr="00470008">
        <w:t xml:space="preserve">: </w:t>
      </w:r>
      <w:r w:rsidRPr="00470008">
        <w:rPr>
          <w:color w:val="C92D25"/>
        </w:rPr>
        <w:t>@"Phone"</w:t>
      </w:r>
      <w:r w:rsidRPr="00470008">
        <w:t xml:space="preserve">, </w:t>
      </w:r>
      <w:r w:rsidRPr="00470008">
        <w:rPr>
          <w:color w:val="C92D25"/>
        </w:rPr>
        <w:t>@"Title"</w:t>
      </w:r>
      <w:r w:rsidRPr="00470008">
        <w:t xml:space="preserve">, </w:t>
      </w:r>
      <w:r w:rsidRPr="00470008">
        <w:rPr>
          <w:color w:val="B51FA2"/>
        </w:rPr>
        <w:t>nil</w:t>
      </w:r>
      <w:r w:rsidRPr="00470008">
        <w:t>];</w:t>
      </w:r>
    </w:p>
    <w:p w:rsidR="002518F3" w:rsidRPr="00470008" w:rsidRDefault="002518F3" w:rsidP="00210238">
      <w:pPr>
        <w:pStyle w:val="SitecoreCodeSample"/>
      </w:pPr>
    </w:p>
    <w:p w:rsidR="002518F3" w:rsidRPr="00470008" w:rsidRDefault="002518F3" w:rsidP="00210238">
      <w:pPr>
        <w:pStyle w:val="SitecoreCodeSample"/>
      </w:pPr>
      <w:r w:rsidRPr="00470008">
        <w:t xml:space="preserve"> [context </w:t>
      </w:r>
      <w:r w:rsidRPr="00470008">
        <w:rPr>
          <w:color w:val="36595D"/>
        </w:rPr>
        <w:t>itemsReaderWithRequest</w:t>
      </w:r>
      <w:r w:rsidRPr="00470008">
        <w:t>: request](^(</w:t>
      </w:r>
      <w:r w:rsidRPr="00470008">
        <w:rPr>
          <w:color w:val="B51FA2"/>
        </w:rPr>
        <w:t>id</w:t>
      </w:r>
      <w:r w:rsidRPr="00470008">
        <w:t xml:space="preserve"> result, </w:t>
      </w:r>
      <w:r w:rsidRPr="00470008">
        <w:rPr>
          <w:color w:val="7035A9"/>
        </w:rPr>
        <w:t>NSError</w:t>
      </w:r>
      <w:r w:rsidRPr="00470008">
        <w:t xml:space="preserve"> *error)</w:t>
      </w:r>
    </w:p>
    <w:p w:rsidR="002518F3" w:rsidRPr="00470008" w:rsidRDefault="002518F3" w:rsidP="00210238">
      <w:pPr>
        <w:pStyle w:val="SitecoreCodeSample"/>
      </w:pPr>
      <w:r>
        <w:t xml:space="preserve"> </w:t>
      </w:r>
      <w:r w:rsidRPr="00470008">
        <w:t>{</w:t>
      </w:r>
    </w:p>
    <w:p w:rsidR="002518F3" w:rsidRPr="00470008" w:rsidRDefault="002518F3" w:rsidP="00210238">
      <w:pPr>
        <w:pStyle w:val="SitecoreCodeSample"/>
      </w:pPr>
      <w:r w:rsidRPr="00470008">
        <w:t xml:space="preserve">       SCItem* item = [result </w:t>
      </w:r>
      <w:r w:rsidRPr="00470008">
        <w:rPr>
          <w:color w:val="3F1281"/>
        </w:rPr>
        <w:t>objectAtIndex</w:t>
      </w:r>
      <w:r w:rsidRPr="00470008">
        <w:t xml:space="preserve">: </w:t>
      </w:r>
      <w:r w:rsidRPr="00470008">
        <w:rPr>
          <w:color w:val="380AD7"/>
        </w:rPr>
        <w:t>0</w:t>
      </w:r>
      <w:r w:rsidRPr="00470008">
        <w:t>];</w:t>
      </w:r>
    </w:p>
    <w:p w:rsidR="002518F3" w:rsidRPr="00470008" w:rsidRDefault="002518F3" w:rsidP="00210238">
      <w:pPr>
        <w:pStyle w:val="SitecoreCodeSample"/>
        <w:rPr>
          <w:color w:val="C92D25"/>
        </w:rPr>
      </w:pPr>
      <w:r w:rsidRPr="00470008">
        <w:rPr>
          <w:color w:val="000000"/>
        </w:rPr>
        <w:t>       </w:t>
      </w:r>
      <w:r w:rsidRPr="00470008">
        <w:rPr>
          <w:color w:val="3F1281"/>
        </w:rPr>
        <w:t>NSLog</w:t>
      </w:r>
      <w:r w:rsidRPr="00470008">
        <w:rPr>
          <w:color w:val="000000"/>
        </w:rPr>
        <w:t>(</w:t>
      </w:r>
      <w:r w:rsidRPr="00470008">
        <w:rPr>
          <w:color w:val="C92D25"/>
        </w:rPr>
        <w:t>@"Phone field raw value: %@"</w:t>
      </w:r>
      <w:r w:rsidRPr="00470008">
        <w:rPr>
          <w:color w:val="000000"/>
        </w:rPr>
        <w:t xml:space="preserve">, [item </w:t>
      </w:r>
      <w:r w:rsidRPr="00470008">
        <w:rPr>
          <w:color w:val="36595D"/>
        </w:rPr>
        <w:t>fieldValueWithName</w:t>
      </w:r>
      <w:r w:rsidRPr="00470008">
        <w:rPr>
          <w:color w:val="000000"/>
        </w:rPr>
        <w:t xml:space="preserve">: </w:t>
      </w:r>
      <w:r w:rsidRPr="00470008">
        <w:rPr>
          <w:color w:val="C92D25"/>
        </w:rPr>
        <w:t>@"Phone"</w:t>
      </w:r>
      <w:r w:rsidRPr="00470008">
        <w:rPr>
          <w:color w:val="000000"/>
        </w:rPr>
        <w:t>]);</w:t>
      </w:r>
    </w:p>
    <w:p w:rsidR="002518F3" w:rsidRPr="00470008" w:rsidRDefault="002518F3" w:rsidP="00210238">
      <w:pPr>
        <w:pStyle w:val="SitecoreCodeSample"/>
        <w:rPr>
          <w:rFonts w:cs="Arial"/>
        </w:rPr>
      </w:pPr>
      <w:r>
        <w:t xml:space="preserve"> </w:t>
      </w:r>
      <w:r w:rsidRPr="00470008">
        <w:t>});</w:t>
      </w:r>
    </w:p>
    <w:p w:rsidR="002518F3" w:rsidRDefault="002518F3" w:rsidP="002518F3">
      <w:pPr>
        <w:spacing w:before="0"/>
        <w:rPr>
          <w:rFonts w:eastAsia="Times New Roman" w:cs="Arial"/>
          <w:szCs w:val="20"/>
        </w:rPr>
      </w:pPr>
      <w:r>
        <w:rPr>
          <w:rFonts w:eastAsia="Times New Roman" w:cs="Arial"/>
          <w:szCs w:val="20"/>
        </w:rPr>
        <w:tab/>
      </w: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Pr="005D5836" w:rsidRDefault="002518F3" w:rsidP="002518F3">
      <w:pPr>
        <w:pStyle w:val="Heading3"/>
        <w:spacing w:before="0"/>
      </w:pPr>
      <w:bookmarkStart w:id="126" w:name="_How_to_Access_4"/>
      <w:bookmarkStart w:id="127" w:name="_Toc316481908"/>
      <w:bookmarkStart w:id="128" w:name="_Toc318377059"/>
      <w:bookmarkEnd w:id="126"/>
      <w:r w:rsidRPr="002501E6">
        <w:rPr>
          <w:rFonts w:eastAsia="Times New Roman" w:cs="Arial"/>
          <w:szCs w:val="20"/>
        </w:rPr>
        <w:t>Access</w:t>
      </w:r>
      <w:r w:rsidR="00210238">
        <w:rPr>
          <w:rFonts w:eastAsia="Times New Roman" w:cs="Arial"/>
          <w:szCs w:val="20"/>
        </w:rPr>
        <w:t>ing</w:t>
      </w:r>
      <w:r w:rsidRPr="002501E6">
        <w:rPr>
          <w:rFonts w:eastAsia="Times New Roman" w:cs="Arial"/>
          <w:szCs w:val="20"/>
        </w:rPr>
        <w:t xml:space="preserve"> the Children of an Item</w:t>
      </w:r>
      <w:bookmarkEnd w:id="127"/>
      <w:bookmarkEnd w:id="128"/>
    </w:p>
    <w:p w:rsidR="002518F3" w:rsidRPr="002501E6" w:rsidRDefault="002518F3" w:rsidP="002518F3">
      <w:pPr>
        <w:spacing w:before="0"/>
        <w:rPr>
          <w:rFonts w:eastAsia="Times New Roman" w:cs="Arial"/>
          <w:szCs w:val="20"/>
        </w:rPr>
      </w:pPr>
      <w:bookmarkStart w:id="129" w:name="_How_to_Access_2"/>
      <w:bookmarkEnd w:id="129"/>
    </w:p>
    <w:p w:rsidR="002518F3" w:rsidRPr="002501E6" w:rsidRDefault="002518F3" w:rsidP="002518F3">
      <w:pPr>
        <w:spacing w:before="0"/>
        <w:rPr>
          <w:rFonts w:eastAsia="Times New Roman" w:cs="Arial"/>
          <w:szCs w:val="20"/>
        </w:rPr>
      </w:pPr>
      <w:r w:rsidRPr="002501E6">
        <w:rPr>
          <w:rFonts w:eastAsia="Times New Roman" w:cs="Arial"/>
          <w:szCs w:val="20"/>
        </w:rPr>
        <w:t xml:space="preserve">You can use the </w:t>
      </w:r>
      <w:r w:rsidRPr="002501E6">
        <w:rPr>
          <w:rFonts w:eastAsia="Times New Roman" w:cs="Arial"/>
          <w:color w:val="DE6C36" w:themeColor="accent3"/>
          <w:szCs w:val="20"/>
        </w:rPr>
        <w:t xml:space="preserve">-[SCItem childrenReader] </w:t>
      </w:r>
      <w:r w:rsidRPr="002501E6">
        <w:rPr>
          <w:rFonts w:eastAsia="Times New Roman" w:cs="Arial"/>
          <w:szCs w:val="20"/>
        </w:rPr>
        <w:t>method to read the children of an existing item.</w:t>
      </w:r>
    </w:p>
    <w:p w:rsidR="002518F3" w:rsidRPr="002501E6" w:rsidRDefault="002518F3" w:rsidP="002518F3">
      <w:pPr>
        <w:spacing w:before="0"/>
        <w:rPr>
          <w:rFonts w:eastAsia="Times New Roman" w:cs="Arial"/>
          <w:szCs w:val="20"/>
        </w:rPr>
      </w:pPr>
    </w:p>
    <w:p w:rsidR="002518F3" w:rsidRPr="002501E6" w:rsidRDefault="002518F3" w:rsidP="002518F3">
      <w:pPr>
        <w:spacing w:before="0"/>
        <w:rPr>
          <w:rFonts w:eastAsia="Times New Roman" w:cs="Arial"/>
          <w:szCs w:val="20"/>
          <w:u w:val="single"/>
        </w:rPr>
      </w:pPr>
      <w:r w:rsidRPr="002501E6">
        <w:rPr>
          <w:rFonts w:eastAsia="Times New Roman" w:cs="Arial"/>
          <w:szCs w:val="20"/>
          <w:u w:val="single"/>
        </w:rPr>
        <w:t>Example:</w:t>
      </w:r>
    </w:p>
    <w:p w:rsidR="002518F3" w:rsidRDefault="002518F3" w:rsidP="002518F3">
      <w:pPr>
        <w:spacing w:before="0"/>
        <w:rPr>
          <w:rFonts w:eastAsia="Times New Roman" w:cs="Arial"/>
          <w:szCs w:val="20"/>
        </w:rPr>
      </w:pPr>
    </w:p>
    <w:p w:rsidR="002518F3" w:rsidRPr="00C5262C" w:rsidRDefault="002518F3" w:rsidP="00210238">
      <w:pPr>
        <w:pStyle w:val="SitecoreCodeSample"/>
      </w:pPr>
      <w:r w:rsidRPr="00C5262C">
        <w:rPr>
          <w:color w:val="7035A9"/>
        </w:rPr>
        <w:t>SCItem</w:t>
      </w:r>
      <w:r>
        <w:t xml:space="preserve"> *item = [</w:t>
      </w:r>
      <w:r w:rsidRPr="00C5262C">
        <w:t xml:space="preserve">context </w:t>
      </w:r>
      <w:r w:rsidRPr="00C5262C">
        <w:rPr>
          <w:color w:val="3F1281"/>
        </w:rPr>
        <w:t>itemWithPath</w:t>
      </w:r>
      <w:r w:rsidRPr="00C5262C">
        <w:t>: @"/sitecore/content/nicam"];</w:t>
      </w:r>
    </w:p>
    <w:p w:rsidR="002518F3" w:rsidRPr="00C5262C" w:rsidRDefault="002518F3" w:rsidP="00210238">
      <w:pPr>
        <w:pStyle w:val="SitecoreCodeSample"/>
      </w:pPr>
      <w:r>
        <w:t xml:space="preserve"> [</w:t>
      </w:r>
      <w:r w:rsidRPr="00C5262C">
        <w:t xml:space="preserve">item </w:t>
      </w:r>
      <w:r w:rsidRPr="00C5262C">
        <w:rPr>
          <w:color w:val="3F1281"/>
        </w:rPr>
        <w:t>childrenReader</w:t>
      </w:r>
      <w:r w:rsidRPr="00C5262C">
        <w:t>](^(</w:t>
      </w:r>
      <w:r w:rsidRPr="00C5262C">
        <w:rPr>
          <w:color w:val="B51FA2"/>
        </w:rPr>
        <w:t>id</w:t>
      </w:r>
      <w:r w:rsidRPr="00C5262C">
        <w:t xml:space="preserve"> result, </w:t>
      </w:r>
      <w:r w:rsidRPr="00C5262C">
        <w:rPr>
          <w:color w:val="7035A9"/>
        </w:rPr>
        <w:t>NSError</w:t>
      </w:r>
      <w:r w:rsidRPr="00C5262C">
        <w:t xml:space="preserve"> *error)</w:t>
      </w:r>
    </w:p>
    <w:p w:rsidR="002518F3" w:rsidRPr="00C5262C" w:rsidRDefault="002518F3" w:rsidP="00210238">
      <w:pPr>
        <w:pStyle w:val="SitecoreCodeSample"/>
      </w:pPr>
      <w:r>
        <w:t> </w:t>
      </w:r>
      <w:r w:rsidRPr="00C5262C">
        <w:t>{</w:t>
      </w:r>
    </w:p>
    <w:p w:rsidR="002518F3" w:rsidRPr="00C5262C" w:rsidRDefault="002518F3" w:rsidP="00210238">
      <w:pPr>
        <w:pStyle w:val="SitecoreCodeSample"/>
      </w:pPr>
      <w:r w:rsidRPr="00C5262C">
        <w:t xml:space="preserve">        </w:t>
      </w:r>
      <w:r w:rsidRPr="00C5262C">
        <w:rPr>
          <w:color w:val="7035A9"/>
        </w:rPr>
        <w:t>NSArray</w:t>
      </w:r>
      <w:r w:rsidRPr="00C5262C">
        <w:t xml:space="preserve"> *children = result;</w:t>
      </w:r>
    </w:p>
    <w:p w:rsidR="002518F3" w:rsidRPr="00C5262C" w:rsidRDefault="002518F3" w:rsidP="00210238">
      <w:pPr>
        <w:pStyle w:val="SitecoreCodeSample"/>
      </w:pPr>
      <w:r w:rsidRPr="00C5262C">
        <w:t xml:space="preserve">        </w:t>
      </w:r>
      <w:r w:rsidRPr="00C5262C">
        <w:rPr>
          <w:color w:val="3F1281"/>
        </w:rPr>
        <w:t>NSLog</w:t>
      </w:r>
      <w:r w:rsidRPr="00C5262C">
        <w:t xml:space="preserve">(@"children count: %d", [children </w:t>
      </w:r>
      <w:r w:rsidRPr="00C5262C">
        <w:rPr>
          <w:color w:val="3F1281"/>
        </w:rPr>
        <w:t>count</w:t>
      </w:r>
      <w:r w:rsidRPr="00C5262C">
        <w:t>]);</w:t>
      </w:r>
    </w:p>
    <w:p w:rsidR="002518F3" w:rsidRPr="00C5262C" w:rsidRDefault="002518F3" w:rsidP="00210238">
      <w:pPr>
        <w:pStyle w:val="SitecoreCodeSample"/>
      </w:pPr>
      <w:r w:rsidRPr="00C5262C">
        <w:t> } );</w:t>
      </w:r>
    </w:p>
    <w:p w:rsidR="002518F3" w:rsidRPr="002501E6" w:rsidRDefault="002518F3" w:rsidP="00210238">
      <w:pPr>
        <w:pStyle w:val="SitecoreCodeSample"/>
        <w:rPr>
          <w:rFonts w:cs="Arial"/>
        </w:rPr>
      </w:pPr>
    </w:p>
    <w:p w:rsidR="002518F3" w:rsidRPr="002501E6" w:rsidRDefault="002518F3" w:rsidP="00210238">
      <w:pPr>
        <w:pStyle w:val="SitecoreCodeSample"/>
        <w:rPr>
          <w:rFonts w:cs="Arial"/>
        </w:rPr>
      </w:pPr>
      <w:r>
        <w:rPr>
          <w:rFonts w:cs="Arial"/>
        </w:rPr>
        <w:t xml:space="preserve">If </w:t>
      </w:r>
      <w:r w:rsidRPr="002501E6">
        <w:rPr>
          <w:rFonts w:cs="Arial"/>
        </w:rPr>
        <w:t>you have no item, you can get the children with item ID or item path, example:</w:t>
      </w:r>
    </w:p>
    <w:p w:rsidR="002518F3" w:rsidRPr="002501E6" w:rsidRDefault="002518F3" w:rsidP="00210238">
      <w:pPr>
        <w:pStyle w:val="SitecoreCodeSample"/>
        <w:rPr>
          <w:rFonts w:cs="Arial"/>
        </w:rPr>
      </w:pPr>
    </w:p>
    <w:p w:rsidR="002518F3" w:rsidRPr="00C5262C" w:rsidRDefault="002518F3" w:rsidP="00210238">
      <w:pPr>
        <w:pStyle w:val="SitecoreCodeSample"/>
        <w:rPr>
          <w:color w:val="158600"/>
        </w:rPr>
      </w:pPr>
      <w:r w:rsidRPr="00C5262C">
        <w:rPr>
          <w:color w:val="158600"/>
        </w:rPr>
        <w:t>//read children of an item with item path: /sitecore/content/nicam</w:t>
      </w:r>
    </w:p>
    <w:p w:rsidR="002518F3" w:rsidRPr="00C5262C" w:rsidRDefault="002518F3" w:rsidP="00210238">
      <w:pPr>
        <w:pStyle w:val="SitecoreCodeSample"/>
        <w:rPr>
          <w:sz w:val="20"/>
        </w:rPr>
      </w:pPr>
      <w:r w:rsidRPr="00C5262C">
        <w:rPr>
          <w:sz w:val="20"/>
        </w:rPr>
        <w:t>    </w:t>
      </w:r>
    </w:p>
    <w:p w:rsidR="002518F3" w:rsidRPr="00C5262C" w:rsidRDefault="002518F3" w:rsidP="00210238">
      <w:pPr>
        <w:pStyle w:val="SitecoreCodeSample"/>
      </w:pPr>
      <w:r w:rsidRPr="00C5262C">
        <w:rPr>
          <w:color w:val="7035A9"/>
        </w:rPr>
        <w:t>SCApiContext</w:t>
      </w:r>
      <w:r>
        <w:rPr>
          <w:color w:val="000000"/>
        </w:rPr>
        <w:t>* context = [</w:t>
      </w:r>
      <w:r w:rsidRPr="00C5262C">
        <w:rPr>
          <w:color w:val="7035A9"/>
        </w:rPr>
        <w:t>SCApiContext</w:t>
      </w:r>
      <w:r w:rsidRPr="00C5262C">
        <w:rPr>
          <w:color w:val="000000"/>
        </w:rPr>
        <w:t xml:space="preserve"> </w:t>
      </w:r>
      <w:r w:rsidRPr="00C5262C">
        <w:rPr>
          <w:color w:val="3F1281"/>
        </w:rPr>
        <w:t>contextWithHost</w:t>
      </w:r>
      <w:r w:rsidRPr="00C5262C">
        <w:rPr>
          <w:color w:val="000000"/>
        </w:rPr>
        <w:t xml:space="preserve">: </w:t>
      </w:r>
      <w:r w:rsidRPr="00C5262C">
        <w:t>@"</w:t>
      </w:r>
      <w:hyperlink r:id="rId92" w:history="1">
        <w:r w:rsidRPr="00C5262C">
          <w:rPr>
            <w:rStyle w:val="Hyperlink"/>
            <w:rFonts w:ascii="Menlo" w:eastAsia="Times New Roman" w:hAnsi="Menlo"/>
            <w:szCs w:val="20"/>
          </w:rPr>
          <w:t>mobilesdk.sc-demo.net/</w:t>
        </w:r>
        <w:r>
          <w:rPr>
            <w:rStyle w:val="Hyperlink"/>
            <w:rFonts w:ascii="Menlo" w:eastAsia="Times New Roman" w:hAnsi="Menlo"/>
            <w:szCs w:val="20"/>
          </w:rPr>
          <w:t>-/webapi</w:t>
        </w:r>
      </w:hyperlink>
      <w:r w:rsidRPr="00C5262C">
        <w:t>"</w:t>
      </w:r>
      <w:r w:rsidRPr="00C5262C">
        <w:rPr>
          <w:color w:val="000000"/>
        </w:rPr>
        <w:t>];</w:t>
      </w:r>
    </w:p>
    <w:p w:rsidR="002518F3" w:rsidRPr="00C5262C" w:rsidRDefault="002518F3" w:rsidP="00210238">
      <w:pPr>
        <w:pStyle w:val="SitecoreCodeSample"/>
      </w:pPr>
      <w:r>
        <w:t>[</w:t>
      </w:r>
      <w:r w:rsidRPr="00C5262C">
        <w:t xml:space="preserve">context </w:t>
      </w:r>
      <w:r w:rsidRPr="00C5262C">
        <w:rPr>
          <w:color w:val="3F1281"/>
        </w:rPr>
        <w:t>childrenReaderWithItemPath</w:t>
      </w:r>
      <w:r w:rsidRPr="00C5262C">
        <w:t>: @"/sitecore/content/nicam"</w:t>
      </w:r>
      <w:r>
        <w:t>](</w:t>
      </w:r>
      <w:r w:rsidRPr="00C5262C">
        <w:t>^(</w:t>
      </w:r>
      <w:r w:rsidRPr="00C5262C">
        <w:rPr>
          <w:color w:val="B51FA2"/>
        </w:rPr>
        <w:t>id</w:t>
      </w:r>
      <w:r w:rsidRPr="00C5262C">
        <w:t xml:space="preserve"> result, </w:t>
      </w:r>
      <w:r w:rsidRPr="00C5262C">
        <w:rPr>
          <w:color w:val="7035A9"/>
        </w:rPr>
        <w:t>NSError</w:t>
      </w:r>
      <w:r w:rsidRPr="00C5262C">
        <w:t xml:space="preserve"> *error)</w:t>
      </w:r>
    </w:p>
    <w:p w:rsidR="002518F3" w:rsidRPr="00C5262C" w:rsidRDefault="002518F3" w:rsidP="00210238">
      <w:pPr>
        <w:pStyle w:val="SitecoreCodeSample"/>
      </w:pPr>
      <w:r w:rsidRPr="00C5262C">
        <w:t>{</w:t>
      </w:r>
    </w:p>
    <w:p w:rsidR="002518F3" w:rsidRPr="00C5262C" w:rsidRDefault="002518F3" w:rsidP="00210238">
      <w:pPr>
        <w:pStyle w:val="SitecoreCodeSample"/>
      </w:pPr>
      <w:r w:rsidRPr="00C5262C">
        <w:t xml:space="preserve">        </w:t>
      </w:r>
      <w:r w:rsidRPr="00C5262C">
        <w:rPr>
          <w:color w:val="7035A9"/>
        </w:rPr>
        <w:t>NSArray</w:t>
      </w:r>
      <w:r w:rsidRPr="00C5262C">
        <w:t>* children = result;</w:t>
      </w:r>
    </w:p>
    <w:p w:rsidR="002518F3" w:rsidRPr="00C5262C" w:rsidRDefault="002518F3" w:rsidP="00210238">
      <w:pPr>
        <w:pStyle w:val="SitecoreCodeSample"/>
      </w:pPr>
      <w:r w:rsidRPr="00C5262C">
        <w:t xml:space="preserve">        </w:t>
      </w:r>
      <w:r w:rsidRPr="00C5262C">
        <w:rPr>
          <w:color w:val="3F1281"/>
        </w:rPr>
        <w:t>NSLog</w:t>
      </w:r>
      <w:r w:rsidRPr="00C5262C">
        <w:t xml:space="preserve">(@"children count: %d", [children </w:t>
      </w:r>
      <w:r w:rsidRPr="00C5262C">
        <w:rPr>
          <w:color w:val="3F1281"/>
        </w:rPr>
        <w:t>count</w:t>
      </w:r>
      <w:r w:rsidRPr="00C5262C">
        <w:t>]);</w:t>
      </w:r>
    </w:p>
    <w:p w:rsidR="002518F3" w:rsidRPr="00C5262C" w:rsidRDefault="002518F3" w:rsidP="00210238">
      <w:pPr>
        <w:pStyle w:val="SitecoreCodeSample"/>
      </w:pPr>
      <w:r>
        <w:t>}</w:t>
      </w:r>
      <w:r w:rsidRPr="00C5262C">
        <w:t>);</w:t>
      </w:r>
    </w:p>
    <w:p w:rsidR="002518F3" w:rsidRPr="00C5262C" w:rsidRDefault="002518F3" w:rsidP="00210238">
      <w:pPr>
        <w:pStyle w:val="SitecoreCodeSample"/>
        <w:rPr>
          <w:sz w:val="20"/>
        </w:rPr>
      </w:pPr>
      <w:r w:rsidRPr="00C5262C">
        <w:rPr>
          <w:sz w:val="20"/>
        </w:rPr>
        <w:t>    </w:t>
      </w:r>
    </w:p>
    <w:p w:rsidR="002518F3" w:rsidRPr="00C5262C" w:rsidRDefault="002518F3" w:rsidP="00210238">
      <w:pPr>
        <w:pStyle w:val="SitecoreCodeSample"/>
        <w:rPr>
          <w:color w:val="158600"/>
        </w:rPr>
      </w:pPr>
      <w:r w:rsidRPr="00C5262C">
        <w:rPr>
          <w:color w:val="000000"/>
        </w:rPr>
        <w:t xml:space="preserve">    </w:t>
      </w:r>
      <w:r w:rsidRPr="00C5262C">
        <w:rPr>
          <w:color w:val="158600"/>
        </w:rPr>
        <w:t>//read children of an item with item ID</w:t>
      </w:r>
    </w:p>
    <w:p w:rsidR="002518F3" w:rsidRPr="00C5262C" w:rsidRDefault="002518F3" w:rsidP="00210238">
      <w:pPr>
        <w:pStyle w:val="SitecoreCodeSample"/>
        <w:rPr>
          <w:sz w:val="20"/>
        </w:rPr>
      </w:pPr>
      <w:r w:rsidRPr="00C5262C">
        <w:rPr>
          <w:sz w:val="20"/>
        </w:rPr>
        <w:t>    </w:t>
      </w:r>
    </w:p>
    <w:p w:rsidR="002518F3" w:rsidRDefault="002518F3" w:rsidP="00210238">
      <w:pPr>
        <w:pStyle w:val="SitecoreCodeSample"/>
      </w:pPr>
      <w:r w:rsidRPr="00C5262C">
        <w:rPr>
          <w:color w:val="7035A9"/>
        </w:rPr>
        <w:t>SCApiContext</w:t>
      </w:r>
      <w:r>
        <w:rPr>
          <w:color w:val="000000"/>
        </w:rPr>
        <w:t xml:space="preserve"> *context = [</w:t>
      </w:r>
      <w:r w:rsidRPr="00C5262C">
        <w:rPr>
          <w:color w:val="7035A9"/>
        </w:rPr>
        <w:t>SCApiContext</w:t>
      </w:r>
      <w:r w:rsidRPr="00C5262C">
        <w:rPr>
          <w:color w:val="000000"/>
        </w:rPr>
        <w:t xml:space="preserve"> </w:t>
      </w:r>
      <w:r w:rsidRPr="00C5262C">
        <w:rPr>
          <w:color w:val="3F1281"/>
        </w:rPr>
        <w:t>contextWithHost</w:t>
      </w:r>
      <w:r w:rsidRPr="00C5262C">
        <w:rPr>
          <w:color w:val="000000"/>
        </w:rPr>
        <w:t xml:space="preserve">: </w:t>
      </w:r>
      <w:r w:rsidRPr="00C5262C">
        <w:t>@"</w:t>
      </w:r>
      <w:hyperlink r:id="rId93" w:history="1">
        <w:r w:rsidRPr="00C5262C">
          <w:rPr>
            <w:rStyle w:val="Hyperlink"/>
            <w:rFonts w:ascii="Menlo" w:eastAsia="Times New Roman" w:hAnsi="Menlo"/>
            <w:szCs w:val="20"/>
          </w:rPr>
          <w:t>mobilesdk.sc-demo.net/</w:t>
        </w:r>
        <w:r>
          <w:rPr>
            <w:rStyle w:val="Hyperlink"/>
            <w:rFonts w:ascii="Menlo" w:eastAsia="Times New Roman" w:hAnsi="Menlo"/>
            <w:szCs w:val="20"/>
          </w:rPr>
          <w:t>-/webapi</w:t>
        </w:r>
      </w:hyperlink>
      <w:r w:rsidRPr="00C5262C">
        <w:t>"</w:t>
      </w:r>
      <w:r w:rsidRPr="00C5262C">
        <w:rPr>
          <w:color w:val="000000"/>
        </w:rPr>
        <w:t>];</w:t>
      </w:r>
    </w:p>
    <w:p w:rsidR="002518F3" w:rsidRPr="00470008" w:rsidRDefault="002518F3" w:rsidP="00210238">
      <w:pPr>
        <w:pStyle w:val="SitecoreCodeSample"/>
      </w:pPr>
      <w:r>
        <w:t>[</w:t>
      </w:r>
      <w:r w:rsidRPr="00C5262C">
        <w:t xml:space="preserve">context </w:t>
      </w:r>
      <w:r w:rsidRPr="00C5262C">
        <w:rPr>
          <w:color w:val="3F1281"/>
        </w:rPr>
        <w:t>childrenReaderWithItemId</w:t>
      </w:r>
      <w:r w:rsidRPr="00C5262C">
        <w:t>: @"{110D559F-DEA5-42EA-9C1C-8A5DF7E70EF9}"</w:t>
      </w:r>
      <w:r>
        <w:t>](^(</w:t>
      </w:r>
      <w:r w:rsidRPr="00C5262C">
        <w:rPr>
          <w:color w:val="B51FA2"/>
        </w:rPr>
        <w:t>id</w:t>
      </w:r>
      <w:r w:rsidRPr="00C5262C">
        <w:t xml:space="preserve"> result, </w:t>
      </w:r>
      <w:r w:rsidRPr="00C5262C">
        <w:rPr>
          <w:color w:val="7035A9"/>
        </w:rPr>
        <w:t>NSError</w:t>
      </w:r>
      <w:r>
        <w:t xml:space="preserve"> *error</w:t>
      </w:r>
      <w:r w:rsidRPr="00C5262C">
        <w:t>)</w:t>
      </w:r>
    </w:p>
    <w:p w:rsidR="002518F3" w:rsidRPr="00C5262C" w:rsidRDefault="002518F3" w:rsidP="00210238">
      <w:pPr>
        <w:pStyle w:val="SitecoreCodeSample"/>
      </w:pPr>
      <w:r w:rsidRPr="00C5262C">
        <w:t>{</w:t>
      </w:r>
    </w:p>
    <w:p w:rsidR="002518F3" w:rsidRPr="00C5262C" w:rsidRDefault="002518F3" w:rsidP="00210238">
      <w:pPr>
        <w:pStyle w:val="SitecoreCodeSample"/>
      </w:pPr>
      <w:r w:rsidRPr="00C5262C">
        <w:t>        NSArray* children = result;</w:t>
      </w:r>
    </w:p>
    <w:p w:rsidR="002518F3" w:rsidRPr="00C5262C" w:rsidRDefault="002518F3" w:rsidP="00210238">
      <w:pPr>
        <w:pStyle w:val="SitecoreCodeSample"/>
      </w:pPr>
      <w:r w:rsidRPr="00C5262C">
        <w:t>        NSLog(@"children count: %d", [children count]);</w:t>
      </w:r>
    </w:p>
    <w:p w:rsidR="002518F3" w:rsidRPr="00C5262C" w:rsidRDefault="002518F3" w:rsidP="00210238">
      <w:pPr>
        <w:pStyle w:val="SitecoreCodeSample"/>
      </w:pPr>
      <w:r w:rsidRPr="00C5262C">
        <w:t>} );</w:t>
      </w:r>
    </w:p>
    <w:p w:rsidR="002518F3" w:rsidRPr="002501E6" w:rsidRDefault="002518F3" w:rsidP="002518F3">
      <w:pPr>
        <w:spacing w:before="0"/>
        <w:rPr>
          <w:rFonts w:eastAsia="Times New Roman" w:cs="Arial"/>
          <w:szCs w:val="20"/>
        </w:rPr>
      </w:pPr>
    </w:p>
    <w:p w:rsidR="002518F3" w:rsidRPr="002501E6" w:rsidRDefault="002518F3" w:rsidP="002518F3">
      <w:pPr>
        <w:spacing w:before="0"/>
        <w:rPr>
          <w:rFonts w:eastAsia="Times New Roman" w:cs="Arial"/>
          <w:szCs w:val="20"/>
        </w:rPr>
      </w:pPr>
      <w:r w:rsidRPr="002501E6">
        <w:rPr>
          <w:rFonts w:eastAsia="Times New Roman" w:cs="Arial"/>
          <w:szCs w:val="20"/>
        </w:rPr>
        <w:t xml:space="preserve">A more general way to get the same result is using </w:t>
      </w:r>
      <w:r w:rsidRPr="00473E52">
        <w:rPr>
          <w:rFonts w:eastAsia="Times New Roman" w:cs="Arial"/>
          <w:szCs w:val="20"/>
        </w:rPr>
        <w:t xml:space="preserve">the </w:t>
      </w:r>
      <w:r w:rsidRPr="00C5262C">
        <w:rPr>
          <w:rFonts w:eastAsia="Times New Roman" w:cs="Arial"/>
          <w:color w:val="DE6C36" w:themeColor="accent3"/>
          <w:szCs w:val="20"/>
        </w:rPr>
        <w:t>-[SCApiContext itemsReaderWithRequest:]</w:t>
      </w:r>
      <w:r w:rsidRPr="002501E6">
        <w:rPr>
          <w:rFonts w:eastAsia="Times New Roman" w:cs="Arial"/>
          <w:szCs w:val="20"/>
        </w:rPr>
        <w:t xml:space="preserve"> method.</w:t>
      </w:r>
    </w:p>
    <w:p w:rsidR="002518F3" w:rsidRPr="002501E6" w:rsidRDefault="002518F3" w:rsidP="002518F3">
      <w:pPr>
        <w:spacing w:before="0"/>
        <w:rPr>
          <w:rFonts w:eastAsia="Times New Roman" w:cs="Arial"/>
          <w:szCs w:val="20"/>
        </w:rPr>
      </w:pPr>
    </w:p>
    <w:p w:rsidR="002518F3" w:rsidRPr="00C5262C" w:rsidRDefault="002518F3" w:rsidP="002518F3">
      <w:pPr>
        <w:spacing w:before="0"/>
        <w:rPr>
          <w:rFonts w:eastAsia="Times New Roman" w:cs="Arial"/>
          <w:szCs w:val="20"/>
          <w:u w:val="single"/>
        </w:rPr>
      </w:pPr>
      <w:r w:rsidRPr="00C5262C">
        <w:rPr>
          <w:rFonts w:eastAsia="Times New Roman" w:cs="Arial"/>
          <w:szCs w:val="20"/>
          <w:u w:val="single"/>
        </w:rPr>
        <w:t>Examples:</w:t>
      </w:r>
    </w:p>
    <w:p w:rsidR="002518F3" w:rsidRPr="002501E6" w:rsidRDefault="002518F3" w:rsidP="002518F3">
      <w:pPr>
        <w:spacing w:before="0"/>
        <w:rPr>
          <w:rFonts w:eastAsia="Times New Roman" w:cs="Arial"/>
          <w:szCs w:val="20"/>
        </w:rPr>
      </w:pPr>
    </w:p>
    <w:p w:rsidR="002518F3" w:rsidRPr="00210238" w:rsidRDefault="002518F3" w:rsidP="00210238">
      <w:pPr>
        <w:shd w:val="clear" w:color="auto" w:fill="F2F2F2" w:themeFill="background1" w:themeFillShade="F2"/>
        <w:spacing w:before="0"/>
        <w:rPr>
          <w:rFonts w:ascii="Courier New" w:eastAsia="Times New Roman" w:hAnsi="Courier New" w:cs="Courier New"/>
          <w:color w:val="158600"/>
          <w:sz w:val="16"/>
          <w:szCs w:val="16"/>
        </w:rPr>
      </w:pPr>
      <w:r w:rsidRPr="00210238">
        <w:rPr>
          <w:rFonts w:ascii="Courier New" w:eastAsia="Times New Roman" w:hAnsi="Courier New" w:cs="Courier New"/>
          <w:color w:val="158600"/>
          <w:sz w:val="16"/>
          <w:szCs w:val="16"/>
        </w:rPr>
        <w:t>// read children of an item with path: /sitecore/content/nicam</w:t>
      </w:r>
    </w:p>
    <w:p w:rsidR="002518F3" w:rsidRPr="00210238" w:rsidRDefault="002518F3" w:rsidP="00210238">
      <w:pPr>
        <w:pStyle w:val="NormalWeb"/>
        <w:shd w:val="clear" w:color="auto" w:fill="F2F2F2" w:themeFill="background1" w:themeFillShade="F2"/>
        <w:spacing w:before="0"/>
        <w:rPr>
          <w:rFonts w:ascii="Courier New" w:hAnsi="Courier New" w:cs="Courier New"/>
          <w:sz w:val="16"/>
          <w:szCs w:val="16"/>
        </w:rPr>
      </w:pPr>
      <w:r w:rsidRPr="00210238">
        <w:rPr>
          <w:rFonts w:ascii="Courier New" w:hAnsi="Courier New" w:cs="Courier New"/>
          <w:sz w:val="16"/>
          <w:szCs w:val="16"/>
        </w:rPr>
        <w:t>    </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C92D25"/>
          <w:sz w:val="16"/>
          <w:szCs w:val="16"/>
        </w:rPr>
      </w:pPr>
      <w:r w:rsidRPr="00210238">
        <w:rPr>
          <w:rFonts w:ascii="Courier New" w:eastAsia="Times New Roman" w:hAnsi="Courier New" w:cs="Courier New"/>
          <w:color w:val="7035A9"/>
          <w:sz w:val="16"/>
          <w:szCs w:val="16"/>
        </w:rPr>
        <w:t>SCApiContext</w:t>
      </w:r>
      <w:r w:rsidRPr="00210238">
        <w:rPr>
          <w:rFonts w:ascii="Courier New" w:eastAsia="Times New Roman" w:hAnsi="Courier New" w:cs="Courier New"/>
          <w:color w:val="000000"/>
          <w:sz w:val="16"/>
          <w:szCs w:val="16"/>
        </w:rPr>
        <w:t>* context = [</w:t>
      </w:r>
      <w:r w:rsidRPr="00210238">
        <w:rPr>
          <w:rFonts w:ascii="Courier New" w:eastAsia="Times New Roman" w:hAnsi="Courier New" w:cs="Courier New"/>
          <w:color w:val="7035A9"/>
          <w:sz w:val="16"/>
          <w:szCs w:val="16"/>
        </w:rPr>
        <w:t>SCApiContext</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contextWithHost</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w:t>
      </w:r>
      <w:hyperlink r:id="rId94" w:history="1">
        <w:r w:rsidRPr="00210238">
          <w:rPr>
            <w:rStyle w:val="Hyperlink"/>
            <w:rFonts w:ascii="Courier New" w:eastAsia="Times New Roman" w:hAnsi="Courier New" w:cs="Courier New"/>
            <w:sz w:val="16"/>
            <w:szCs w:val="16"/>
          </w:rPr>
          <w:t>mobilesdk.sc-demo.net/-/webapi</w:t>
        </w:r>
      </w:hyperlink>
      <w:r w:rsidRPr="00210238">
        <w:rPr>
          <w:rFonts w:ascii="Courier New" w:eastAsia="Times New Roman" w:hAnsi="Courier New" w:cs="Courier New"/>
          <w:color w:val="C92D25"/>
          <w:sz w:val="16"/>
          <w:szCs w:val="16"/>
        </w:rPr>
        <w:t>"</w:t>
      </w:r>
      <w:r w:rsidRPr="00210238">
        <w:rPr>
          <w:rFonts w:ascii="Courier New" w:eastAsia="Times New Roman" w:hAnsi="Courier New" w:cs="Courier New"/>
          <w:color w:val="000000"/>
          <w:sz w:val="16"/>
          <w:szCs w:val="16"/>
        </w:rPr>
        <w:t>];</w:t>
      </w:r>
    </w:p>
    <w:p w:rsidR="002518F3" w:rsidRPr="00210238" w:rsidRDefault="002518F3" w:rsidP="00210238">
      <w:pPr>
        <w:pStyle w:val="NormalWeb"/>
        <w:shd w:val="clear" w:color="auto" w:fill="F2F2F2" w:themeFill="background1" w:themeFillShade="F2"/>
        <w:spacing w:before="0"/>
        <w:rPr>
          <w:rFonts w:ascii="Courier New" w:hAnsi="Courier New" w:cs="Courier New"/>
          <w:sz w:val="16"/>
          <w:szCs w:val="16"/>
        </w:rPr>
      </w:pPr>
      <w:r w:rsidRPr="00210238">
        <w:rPr>
          <w:rFonts w:ascii="Courier New" w:hAnsi="Courier New" w:cs="Courier New"/>
          <w:sz w:val="16"/>
          <w:szCs w:val="16"/>
        </w:rPr>
        <w:t>    </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7035A9"/>
          <w:sz w:val="16"/>
          <w:szCs w:val="16"/>
        </w:rPr>
      </w:pPr>
      <w:r w:rsidRPr="00210238">
        <w:rPr>
          <w:rFonts w:ascii="Courier New" w:eastAsia="Times New Roman" w:hAnsi="Courier New" w:cs="Courier New"/>
          <w:color w:val="7035A9"/>
          <w:sz w:val="16"/>
          <w:szCs w:val="16"/>
        </w:rPr>
        <w:t>SCItemsReaderRequest</w:t>
      </w:r>
      <w:r w:rsidRPr="00210238">
        <w:rPr>
          <w:rFonts w:ascii="Courier New" w:eastAsia="Times New Roman" w:hAnsi="Courier New" w:cs="Courier New"/>
          <w:color w:val="000000"/>
          <w:sz w:val="16"/>
          <w:szCs w:val="16"/>
        </w:rPr>
        <w:t xml:space="preserve"> *request = [</w:t>
      </w:r>
      <w:r w:rsidRPr="00210238">
        <w:rPr>
          <w:rFonts w:ascii="Courier New" w:eastAsia="Times New Roman" w:hAnsi="Courier New" w:cs="Courier New"/>
          <w:color w:val="7035A9"/>
          <w:sz w:val="16"/>
          <w:szCs w:val="16"/>
        </w:rPr>
        <w:t>SCItemsReaderRequest</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new</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C92D25"/>
          <w:sz w:val="16"/>
          <w:szCs w:val="16"/>
        </w:rPr>
      </w:pPr>
      <w:r w:rsidRPr="00210238">
        <w:rPr>
          <w:rFonts w:ascii="Courier New" w:eastAsia="Times New Roman" w:hAnsi="Courier New" w:cs="Courier New"/>
          <w:color w:val="000000"/>
          <w:sz w:val="16"/>
          <w:szCs w:val="16"/>
        </w:rPr>
        <w:t>request.</w:t>
      </w:r>
      <w:r w:rsidRPr="00210238">
        <w:rPr>
          <w:rFonts w:ascii="Courier New" w:eastAsia="Times New Roman" w:hAnsi="Courier New" w:cs="Courier New"/>
          <w:color w:val="7035A9"/>
          <w:sz w:val="16"/>
          <w:szCs w:val="16"/>
        </w:rPr>
        <w:t>request</w:t>
      </w:r>
      <w:r w:rsidRPr="00210238">
        <w:rPr>
          <w:rFonts w:ascii="Courier New" w:eastAsia="Times New Roman" w:hAnsi="Courier New" w:cs="Courier New"/>
          <w:color w:val="000000"/>
          <w:sz w:val="16"/>
          <w:szCs w:val="16"/>
        </w:rPr>
        <w:t xml:space="preserve"> = </w:t>
      </w:r>
      <w:r w:rsidRPr="00210238">
        <w:rPr>
          <w:rFonts w:ascii="Courier New" w:eastAsia="Times New Roman" w:hAnsi="Courier New" w:cs="Courier New"/>
          <w:color w:val="C92D25"/>
          <w:sz w:val="16"/>
          <w:szCs w:val="16"/>
        </w:rPr>
        <w:t>@"/sitecore/content/nicam"</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3F1281"/>
          <w:sz w:val="16"/>
          <w:szCs w:val="16"/>
        </w:rPr>
      </w:pPr>
      <w:r w:rsidRPr="00210238">
        <w:rPr>
          <w:rFonts w:ascii="Courier New" w:eastAsia="Times New Roman" w:hAnsi="Courier New" w:cs="Courier New"/>
          <w:color w:val="000000"/>
          <w:sz w:val="16"/>
          <w:szCs w:val="16"/>
        </w:rPr>
        <w:t>request.</w:t>
      </w:r>
      <w:r w:rsidRPr="00210238">
        <w:rPr>
          <w:rFonts w:ascii="Courier New" w:eastAsia="Times New Roman" w:hAnsi="Courier New" w:cs="Courier New"/>
          <w:color w:val="7035A9"/>
          <w:sz w:val="16"/>
          <w:szCs w:val="16"/>
        </w:rPr>
        <w:t>requestType</w:t>
      </w:r>
      <w:r w:rsidRPr="00210238">
        <w:rPr>
          <w:rFonts w:ascii="Courier New" w:eastAsia="Times New Roman" w:hAnsi="Courier New" w:cs="Courier New"/>
          <w:color w:val="000000"/>
          <w:sz w:val="16"/>
          <w:szCs w:val="16"/>
        </w:rPr>
        <w:t xml:space="preserve"> = </w:t>
      </w:r>
      <w:r w:rsidRPr="00210238">
        <w:rPr>
          <w:rFonts w:ascii="Courier New" w:eastAsia="Times New Roman" w:hAnsi="Courier New" w:cs="Courier New"/>
          <w:color w:val="3F1281"/>
          <w:sz w:val="16"/>
          <w:szCs w:val="16"/>
        </w:rPr>
        <w:t>SCItemReaderRequestItemPath</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3F1281"/>
          <w:sz w:val="16"/>
          <w:szCs w:val="16"/>
        </w:rPr>
      </w:pPr>
      <w:r w:rsidRPr="00210238">
        <w:rPr>
          <w:rFonts w:ascii="Courier New" w:eastAsia="Times New Roman" w:hAnsi="Courier New" w:cs="Courier New"/>
          <w:color w:val="000000"/>
          <w:sz w:val="16"/>
          <w:szCs w:val="16"/>
        </w:rPr>
        <w:t>request.</w:t>
      </w:r>
      <w:r w:rsidRPr="00210238">
        <w:rPr>
          <w:rFonts w:ascii="Courier New" w:eastAsia="Times New Roman" w:hAnsi="Courier New" w:cs="Courier New"/>
          <w:color w:val="7035A9"/>
          <w:sz w:val="16"/>
          <w:szCs w:val="16"/>
        </w:rPr>
        <w:t>scope</w:t>
      </w:r>
      <w:r w:rsidRPr="00210238">
        <w:rPr>
          <w:rFonts w:ascii="Courier New" w:eastAsia="Times New Roman" w:hAnsi="Courier New" w:cs="Courier New"/>
          <w:color w:val="000000"/>
          <w:sz w:val="16"/>
          <w:szCs w:val="16"/>
        </w:rPr>
        <w:t xml:space="preserve"> = </w:t>
      </w:r>
      <w:r w:rsidRPr="00210238">
        <w:rPr>
          <w:rFonts w:ascii="Courier New" w:eastAsia="Times New Roman" w:hAnsi="Courier New" w:cs="Courier New"/>
          <w:color w:val="3F1281"/>
          <w:sz w:val="16"/>
          <w:szCs w:val="16"/>
        </w:rPr>
        <w:t>SCItemReaderChildrenScope</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request.</w:t>
      </w:r>
      <w:r w:rsidRPr="00210238">
        <w:rPr>
          <w:rFonts w:ascii="Courier New" w:eastAsia="Times New Roman" w:hAnsi="Courier New" w:cs="Courier New"/>
          <w:color w:val="7035A9"/>
          <w:sz w:val="16"/>
          <w:szCs w:val="16"/>
        </w:rPr>
        <w:t>fieldNames</w:t>
      </w:r>
      <w:r w:rsidRPr="00210238">
        <w:rPr>
          <w:rFonts w:ascii="Courier New" w:eastAsia="Times New Roman" w:hAnsi="Courier New" w:cs="Courier New"/>
          <w:sz w:val="16"/>
          <w:szCs w:val="16"/>
        </w:rPr>
        <w:t xml:space="preserve"> = [</w:t>
      </w:r>
      <w:r w:rsidRPr="00210238">
        <w:rPr>
          <w:rFonts w:ascii="Courier New" w:eastAsia="Times New Roman" w:hAnsi="Courier New" w:cs="Courier New"/>
          <w:color w:val="7035A9"/>
          <w:sz w:val="16"/>
          <w:szCs w:val="16"/>
        </w:rPr>
        <w:t>NSSet</w:t>
      </w:r>
      <w:r w:rsidRPr="00210238">
        <w:rPr>
          <w:rFonts w:ascii="Courier New" w:eastAsia="Times New Roman" w:hAnsi="Courier New" w:cs="Courier New"/>
          <w:sz w:val="16"/>
          <w:szCs w:val="16"/>
        </w:rPr>
        <w:t xml:space="preserve"> </w:t>
      </w:r>
      <w:r w:rsidRPr="00210238">
        <w:rPr>
          <w:rFonts w:ascii="Courier New" w:eastAsia="Times New Roman" w:hAnsi="Courier New" w:cs="Courier New"/>
          <w:color w:val="3F1281"/>
          <w:sz w:val="16"/>
          <w:szCs w:val="16"/>
        </w:rPr>
        <w:t>set</w:t>
      </w:r>
      <w:r w:rsidRPr="00210238">
        <w:rPr>
          <w:rFonts w:ascii="Courier New" w:eastAsia="Times New Roman" w:hAnsi="Courier New" w:cs="Courier New"/>
          <w:sz w:val="16"/>
          <w:szCs w:val="16"/>
        </w:rPr>
        <w:t>];</w:t>
      </w:r>
    </w:p>
    <w:p w:rsidR="002518F3" w:rsidRPr="00210238" w:rsidRDefault="002518F3" w:rsidP="00210238">
      <w:pPr>
        <w:pStyle w:val="NormalWeb"/>
        <w:shd w:val="clear" w:color="auto" w:fill="F2F2F2" w:themeFill="background1" w:themeFillShade="F2"/>
        <w:spacing w:before="0"/>
        <w:rPr>
          <w:rFonts w:ascii="Courier New" w:hAnsi="Courier New" w:cs="Courier New"/>
          <w:sz w:val="16"/>
          <w:szCs w:val="16"/>
        </w:rPr>
      </w:pPr>
      <w:r w:rsidRPr="00210238">
        <w:rPr>
          <w:rFonts w:ascii="Courier New" w:hAnsi="Courier New" w:cs="Courier New"/>
          <w:sz w:val="16"/>
          <w:szCs w:val="16"/>
        </w:rPr>
        <w:t>    </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lastRenderedPageBreak/>
        <w:t xml:space="preserve">[context </w:t>
      </w:r>
      <w:r w:rsidRPr="00210238">
        <w:rPr>
          <w:rFonts w:ascii="Courier New" w:eastAsia="Times New Roman" w:hAnsi="Courier New" w:cs="Courier New"/>
          <w:color w:val="3F1281"/>
          <w:sz w:val="16"/>
          <w:szCs w:val="16"/>
        </w:rPr>
        <w:t>itemsReaderWithRequest</w:t>
      </w:r>
      <w:r w:rsidRPr="00210238">
        <w:rPr>
          <w:rFonts w:ascii="Courier New" w:eastAsia="Times New Roman" w:hAnsi="Courier New" w:cs="Courier New"/>
          <w:sz w:val="16"/>
          <w:szCs w:val="16"/>
        </w:rPr>
        <w:t>: request](^(</w:t>
      </w:r>
      <w:r w:rsidRPr="00210238">
        <w:rPr>
          <w:rFonts w:ascii="Courier New" w:eastAsia="Times New Roman" w:hAnsi="Courier New" w:cs="Courier New"/>
          <w:color w:val="B51FA2"/>
          <w:sz w:val="16"/>
          <w:szCs w:val="16"/>
        </w:rPr>
        <w:t>id</w:t>
      </w:r>
      <w:r w:rsidRPr="00210238">
        <w:rPr>
          <w:rFonts w:ascii="Courier New" w:eastAsia="Times New Roman" w:hAnsi="Courier New" w:cs="Courier New"/>
          <w:sz w:val="16"/>
          <w:szCs w:val="16"/>
        </w:rPr>
        <w:t xml:space="preserve"> result, </w:t>
      </w:r>
      <w:r w:rsidRPr="00210238">
        <w:rPr>
          <w:rFonts w:ascii="Courier New" w:eastAsia="Times New Roman" w:hAnsi="Courier New" w:cs="Courier New"/>
          <w:color w:val="7035A9"/>
          <w:sz w:val="16"/>
          <w:szCs w:val="16"/>
        </w:rPr>
        <w:t>NSError</w:t>
      </w:r>
      <w:r w:rsidRPr="00210238">
        <w:rPr>
          <w:rFonts w:ascii="Courier New" w:eastAsia="Times New Roman" w:hAnsi="Courier New" w:cs="Courier New"/>
          <w:sz w:val="16"/>
          <w:szCs w:val="16"/>
        </w:rPr>
        <w:t>* error)</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 xml:space="preserve">        </w:t>
      </w:r>
      <w:r w:rsidRPr="00210238">
        <w:rPr>
          <w:rFonts w:ascii="Courier New" w:eastAsia="Times New Roman" w:hAnsi="Courier New" w:cs="Courier New"/>
          <w:color w:val="7035A9"/>
          <w:sz w:val="16"/>
          <w:szCs w:val="16"/>
        </w:rPr>
        <w:t>NSArray</w:t>
      </w:r>
      <w:r w:rsidRPr="00210238">
        <w:rPr>
          <w:rFonts w:ascii="Courier New" w:eastAsia="Times New Roman" w:hAnsi="Courier New" w:cs="Courier New"/>
          <w:sz w:val="16"/>
          <w:szCs w:val="16"/>
        </w:rPr>
        <w:t>* children = result;</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 xml:space="preserve">        </w:t>
      </w:r>
      <w:r w:rsidRPr="00210238">
        <w:rPr>
          <w:rFonts w:ascii="Courier New" w:eastAsia="Times New Roman" w:hAnsi="Courier New" w:cs="Courier New"/>
          <w:color w:val="3F1281"/>
          <w:sz w:val="16"/>
          <w:szCs w:val="16"/>
        </w:rPr>
        <w:t>NSLog</w:t>
      </w:r>
      <w:r w:rsidRPr="00210238">
        <w:rPr>
          <w:rFonts w:ascii="Courier New" w:eastAsia="Times New Roman" w:hAnsi="Courier New" w:cs="Courier New"/>
          <w:sz w:val="16"/>
          <w:szCs w:val="16"/>
        </w:rPr>
        <w:t>(</w:t>
      </w:r>
      <w:r w:rsidRPr="00210238">
        <w:rPr>
          <w:rFonts w:ascii="Courier New" w:eastAsia="Times New Roman" w:hAnsi="Courier New" w:cs="Courier New"/>
          <w:color w:val="C92D25"/>
          <w:sz w:val="16"/>
          <w:szCs w:val="16"/>
        </w:rPr>
        <w:t>@"children count: %d"</w:t>
      </w:r>
      <w:r w:rsidRPr="00210238">
        <w:rPr>
          <w:rFonts w:ascii="Courier New" w:eastAsia="Times New Roman" w:hAnsi="Courier New" w:cs="Courier New"/>
          <w:sz w:val="16"/>
          <w:szCs w:val="16"/>
        </w:rPr>
        <w:t xml:space="preserve">, [children </w:t>
      </w:r>
      <w:r w:rsidRPr="00210238">
        <w:rPr>
          <w:rFonts w:ascii="Courier New" w:eastAsia="Times New Roman" w:hAnsi="Courier New" w:cs="Courier New"/>
          <w:color w:val="3F1281"/>
          <w:sz w:val="16"/>
          <w:szCs w:val="16"/>
        </w:rPr>
        <w:t>count</w:t>
      </w:r>
      <w:r w:rsidRPr="00210238">
        <w:rPr>
          <w:rFonts w:ascii="Courier New" w:eastAsia="Times New Roman" w:hAnsi="Courier New" w:cs="Courier New"/>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w:t>
      </w:r>
    </w:p>
    <w:p w:rsidR="002518F3" w:rsidRPr="00210238" w:rsidRDefault="002518F3" w:rsidP="00210238">
      <w:pPr>
        <w:pStyle w:val="NormalWeb"/>
        <w:shd w:val="clear" w:color="auto" w:fill="F2F2F2" w:themeFill="background1" w:themeFillShade="F2"/>
        <w:spacing w:before="0"/>
        <w:rPr>
          <w:rFonts w:ascii="Courier New" w:hAnsi="Courier New" w:cs="Courier New"/>
          <w:sz w:val="16"/>
          <w:szCs w:val="16"/>
        </w:rPr>
      </w:pPr>
      <w:r w:rsidRPr="00210238">
        <w:rPr>
          <w:rFonts w:ascii="Courier New" w:hAnsi="Courier New" w:cs="Courier New"/>
          <w:sz w:val="16"/>
          <w:szCs w:val="16"/>
        </w:rPr>
        <w:t>    </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158600"/>
          <w:sz w:val="16"/>
          <w:szCs w:val="16"/>
        </w:rPr>
      </w:pPr>
      <w:r w:rsidRPr="00210238">
        <w:rPr>
          <w:rFonts w:ascii="Courier New" w:eastAsia="Times New Roman" w:hAnsi="Courier New" w:cs="Courier New"/>
          <w:color w:val="158600"/>
          <w:sz w:val="16"/>
          <w:szCs w:val="16"/>
        </w:rPr>
        <w:t>// read children of an item with ID</w:t>
      </w:r>
    </w:p>
    <w:p w:rsidR="002518F3" w:rsidRPr="00210238" w:rsidRDefault="002518F3" w:rsidP="00210238">
      <w:pPr>
        <w:pStyle w:val="NormalWeb"/>
        <w:shd w:val="clear" w:color="auto" w:fill="F2F2F2" w:themeFill="background1" w:themeFillShade="F2"/>
        <w:spacing w:before="0"/>
        <w:rPr>
          <w:rFonts w:ascii="Courier New" w:hAnsi="Courier New" w:cs="Courier New"/>
          <w:sz w:val="16"/>
          <w:szCs w:val="16"/>
        </w:rPr>
      </w:pPr>
      <w:r w:rsidRPr="00210238">
        <w:rPr>
          <w:rFonts w:ascii="Courier New" w:hAnsi="Courier New" w:cs="Courier New"/>
          <w:sz w:val="16"/>
          <w:szCs w:val="16"/>
        </w:rPr>
        <w:t>    </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C92D25"/>
          <w:sz w:val="16"/>
          <w:szCs w:val="16"/>
        </w:rPr>
      </w:pPr>
      <w:r w:rsidRPr="00210238">
        <w:rPr>
          <w:rFonts w:ascii="Courier New" w:eastAsia="Times New Roman" w:hAnsi="Courier New" w:cs="Courier New"/>
          <w:color w:val="7035A9"/>
          <w:sz w:val="16"/>
          <w:szCs w:val="16"/>
        </w:rPr>
        <w:t>SCApiContext</w:t>
      </w:r>
      <w:r w:rsidRPr="00210238">
        <w:rPr>
          <w:rFonts w:ascii="Courier New" w:eastAsia="Times New Roman" w:hAnsi="Courier New" w:cs="Courier New"/>
          <w:color w:val="000000"/>
          <w:sz w:val="16"/>
          <w:szCs w:val="16"/>
        </w:rPr>
        <w:t xml:space="preserve"> *context = [</w:t>
      </w:r>
      <w:r w:rsidRPr="00210238">
        <w:rPr>
          <w:rFonts w:ascii="Courier New" w:eastAsia="Times New Roman" w:hAnsi="Courier New" w:cs="Courier New"/>
          <w:color w:val="7035A9"/>
          <w:sz w:val="16"/>
          <w:szCs w:val="16"/>
        </w:rPr>
        <w:t>SCApiContext</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contextWithHost</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w:t>
      </w:r>
      <w:hyperlink r:id="rId95" w:history="1">
        <w:r w:rsidRPr="00210238">
          <w:rPr>
            <w:rStyle w:val="Hyperlink"/>
            <w:rFonts w:ascii="Courier New" w:eastAsia="Times New Roman" w:hAnsi="Courier New" w:cs="Courier New"/>
            <w:sz w:val="16"/>
            <w:szCs w:val="16"/>
          </w:rPr>
          <w:t>mobilesdk.sc-demo.net/-/webapi</w:t>
        </w:r>
      </w:hyperlink>
      <w:r w:rsidRPr="00210238">
        <w:rPr>
          <w:rFonts w:ascii="Courier New" w:eastAsia="Times New Roman" w:hAnsi="Courier New" w:cs="Courier New"/>
          <w:color w:val="C92D25"/>
          <w:sz w:val="16"/>
          <w:szCs w:val="16"/>
        </w:rPr>
        <w:t>"</w:t>
      </w:r>
      <w:r w:rsidRPr="00210238">
        <w:rPr>
          <w:rFonts w:ascii="Courier New" w:eastAsia="Times New Roman" w:hAnsi="Courier New" w:cs="Courier New"/>
          <w:color w:val="000000"/>
          <w:sz w:val="16"/>
          <w:szCs w:val="16"/>
        </w:rPr>
        <w:t>];</w:t>
      </w:r>
    </w:p>
    <w:p w:rsidR="002518F3" w:rsidRPr="00210238" w:rsidRDefault="002518F3" w:rsidP="00210238">
      <w:pPr>
        <w:pStyle w:val="NormalWeb"/>
        <w:shd w:val="clear" w:color="auto" w:fill="F2F2F2" w:themeFill="background1" w:themeFillShade="F2"/>
        <w:spacing w:before="0"/>
        <w:rPr>
          <w:rFonts w:ascii="Courier New" w:hAnsi="Courier New" w:cs="Courier New"/>
          <w:sz w:val="16"/>
          <w:szCs w:val="16"/>
        </w:rPr>
      </w:pPr>
      <w:r w:rsidRPr="00210238">
        <w:rPr>
          <w:rFonts w:ascii="Courier New" w:hAnsi="Courier New" w:cs="Courier New"/>
          <w:sz w:val="16"/>
          <w:szCs w:val="16"/>
        </w:rPr>
        <w:t>    </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color w:val="7035A9"/>
          <w:sz w:val="16"/>
          <w:szCs w:val="16"/>
        </w:rPr>
        <w:t>SCItemsReaderRequest</w:t>
      </w:r>
      <w:r w:rsidRPr="00210238">
        <w:rPr>
          <w:rFonts w:ascii="Courier New" w:eastAsia="Times New Roman" w:hAnsi="Courier New" w:cs="Courier New"/>
          <w:sz w:val="16"/>
          <w:szCs w:val="16"/>
        </w:rPr>
        <w:t xml:space="preserve"> *request = [SCItemsReaderRequest new];</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p>
    <w:p w:rsidR="002518F3" w:rsidRPr="00210238" w:rsidRDefault="002518F3" w:rsidP="00210238">
      <w:pPr>
        <w:shd w:val="clear" w:color="auto" w:fill="F2F2F2" w:themeFill="background1" w:themeFillShade="F2"/>
        <w:spacing w:before="0"/>
        <w:rPr>
          <w:rFonts w:ascii="Courier New" w:eastAsia="Times New Roman" w:hAnsi="Courier New" w:cs="Courier New"/>
          <w:color w:val="C92D25"/>
          <w:sz w:val="16"/>
          <w:szCs w:val="16"/>
        </w:rPr>
      </w:pPr>
      <w:r w:rsidRPr="00210238">
        <w:rPr>
          <w:rFonts w:ascii="Courier New" w:eastAsia="Times New Roman" w:hAnsi="Courier New" w:cs="Courier New"/>
          <w:color w:val="000000"/>
          <w:sz w:val="16"/>
          <w:szCs w:val="16"/>
        </w:rPr>
        <w:t>request.</w:t>
      </w:r>
      <w:r w:rsidRPr="00210238">
        <w:rPr>
          <w:rFonts w:ascii="Courier New" w:eastAsia="Times New Roman" w:hAnsi="Courier New" w:cs="Courier New"/>
          <w:color w:val="7035A9"/>
          <w:sz w:val="16"/>
          <w:szCs w:val="16"/>
        </w:rPr>
        <w:t>request</w:t>
      </w:r>
      <w:r w:rsidRPr="00210238">
        <w:rPr>
          <w:rFonts w:ascii="Courier New" w:eastAsia="Times New Roman" w:hAnsi="Courier New" w:cs="Courier New"/>
          <w:color w:val="000000"/>
          <w:sz w:val="16"/>
          <w:szCs w:val="16"/>
        </w:rPr>
        <w:t xml:space="preserve"> = </w:t>
      </w:r>
      <w:r w:rsidRPr="00210238">
        <w:rPr>
          <w:rFonts w:ascii="Courier New" w:eastAsia="Times New Roman" w:hAnsi="Courier New" w:cs="Courier New"/>
          <w:color w:val="C92D25"/>
          <w:sz w:val="16"/>
          <w:szCs w:val="16"/>
        </w:rPr>
        <w:t>@"{110D559F-DEA5-42EA-9C1C-8A5DF7E70EF9}"</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3F1281"/>
          <w:sz w:val="16"/>
          <w:szCs w:val="16"/>
        </w:rPr>
      </w:pPr>
      <w:r w:rsidRPr="00210238">
        <w:rPr>
          <w:rFonts w:ascii="Courier New" w:eastAsia="Times New Roman" w:hAnsi="Courier New" w:cs="Courier New"/>
          <w:color w:val="000000"/>
          <w:sz w:val="16"/>
          <w:szCs w:val="16"/>
        </w:rPr>
        <w:t>request.</w:t>
      </w:r>
      <w:r w:rsidRPr="00210238">
        <w:rPr>
          <w:rFonts w:ascii="Courier New" w:eastAsia="Times New Roman" w:hAnsi="Courier New" w:cs="Courier New"/>
          <w:color w:val="7035A9"/>
          <w:sz w:val="16"/>
          <w:szCs w:val="16"/>
        </w:rPr>
        <w:t>requestType</w:t>
      </w:r>
      <w:r w:rsidRPr="00210238">
        <w:rPr>
          <w:rFonts w:ascii="Courier New" w:eastAsia="Times New Roman" w:hAnsi="Courier New" w:cs="Courier New"/>
          <w:color w:val="000000"/>
          <w:sz w:val="16"/>
          <w:szCs w:val="16"/>
        </w:rPr>
        <w:t xml:space="preserve"> = </w:t>
      </w:r>
      <w:r w:rsidRPr="00210238">
        <w:rPr>
          <w:rFonts w:ascii="Courier New" w:eastAsia="Times New Roman" w:hAnsi="Courier New" w:cs="Courier New"/>
          <w:color w:val="3F1281"/>
          <w:sz w:val="16"/>
          <w:szCs w:val="16"/>
        </w:rPr>
        <w:t>SCItemReaderRequestItemId</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3F1281"/>
          <w:sz w:val="16"/>
          <w:szCs w:val="16"/>
        </w:rPr>
      </w:pPr>
      <w:r w:rsidRPr="00210238">
        <w:rPr>
          <w:rFonts w:ascii="Courier New" w:eastAsia="Times New Roman" w:hAnsi="Courier New" w:cs="Courier New"/>
          <w:color w:val="000000"/>
          <w:sz w:val="16"/>
          <w:szCs w:val="16"/>
        </w:rPr>
        <w:t>request.</w:t>
      </w:r>
      <w:r w:rsidRPr="00210238">
        <w:rPr>
          <w:rFonts w:ascii="Courier New" w:eastAsia="Times New Roman" w:hAnsi="Courier New" w:cs="Courier New"/>
          <w:color w:val="7035A9"/>
          <w:sz w:val="16"/>
          <w:szCs w:val="16"/>
        </w:rPr>
        <w:t>scope</w:t>
      </w:r>
      <w:r w:rsidRPr="00210238">
        <w:rPr>
          <w:rFonts w:ascii="Courier New" w:eastAsia="Times New Roman" w:hAnsi="Courier New" w:cs="Courier New"/>
          <w:color w:val="000000"/>
          <w:sz w:val="16"/>
          <w:szCs w:val="16"/>
        </w:rPr>
        <w:t xml:space="preserve"> = </w:t>
      </w:r>
      <w:r w:rsidRPr="00210238">
        <w:rPr>
          <w:rFonts w:ascii="Courier New" w:eastAsia="Times New Roman" w:hAnsi="Courier New" w:cs="Courier New"/>
          <w:color w:val="3F1281"/>
          <w:sz w:val="16"/>
          <w:szCs w:val="16"/>
        </w:rPr>
        <w:t>SCItemReaderChildrenScope</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request.</w:t>
      </w:r>
      <w:r w:rsidRPr="00210238">
        <w:rPr>
          <w:rFonts w:ascii="Courier New" w:eastAsia="Times New Roman" w:hAnsi="Courier New" w:cs="Courier New"/>
          <w:color w:val="7035A9"/>
          <w:sz w:val="16"/>
          <w:szCs w:val="16"/>
        </w:rPr>
        <w:t>fieldNames</w:t>
      </w:r>
      <w:r w:rsidRPr="00210238">
        <w:rPr>
          <w:rFonts w:ascii="Courier New" w:eastAsia="Times New Roman" w:hAnsi="Courier New" w:cs="Courier New"/>
          <w:sz w:val="16"/>
          <w:szCs w:val="16"/>
        </w:rPr>
        <w:t xml:space="preserve"> = [</w:t>
      </w:r>
      <w:r w:rsidRPr="00210238">
        <w:rPr>
          <w:rFonts w:ascii="Courier New" w:eastAsia="Times New Roman" w:hAnsi="Courier New" w:cs="Courier New"/>
          <w:color w:val="7035A9"/>
          <w:sz w:val="16"/>
          <w:szCs w:val="16"/>
        </w:rPr>
        <w:t>NSSet</w:t>
      </w:r>
      <w:r w:rsidRPr="00210238">
        <w:rPr>
          <w:rFonts w:ascii="Courier New" w:eastAsia="Times New Roman" w:hAnsi="Courier New" w:cs="Courier New"/>
          <w:sz w:val="16"/>
          <w:szCs w:val="16"/>
        </w:rPr>
        <w:t xml:space="preserve"> </w:t>
      </w:r>
      <w:r w:rsidRPr="00210238">
        <w:rPr>
          <w:rFonts w:ascii="Courier New" w:eastAsia="Times New Roman" w:hAnsi="Courier New" w:cs="Courier New"/>
          <w:color w:val="3F1281"/>
          <w:sz w:val="16"/>
          <w:szCs w:val="16"/>
        </w:rPr>
        <w:t>set</w:t>
      </w:r>
      <w:r w:rsidRPr="00210238">
        <w:rPr>
          <w:rFonts w:ascii="Courier New" w:eastAsia="Times New Roman" w:hAnsi="Courier New" w:cs="Courier New"/>
          <w:sz w:val="16"/>
          <w:szCs w:val="16"/>
        </w:rPr>
        <w:t>];</w:t>
      </w:r>
    </w:p>
    <w:p w:rsidR="002518F3" w:rsidRPr="00210238" w:rsidRDefault="002518F3" w:rsidP="00210238">
      <w:pPr>
        <w:pStyle w:val="NormalWeb"/>
        <w:shd w:val="clear" w:color="auto" w:fill="F2F2F2" w:themeFill="background1" w:themeFillShade="F2"/>
        <w:spacing w:before="0"/>
        <w:rPr>
          <w:rFonts w:ascii="Courier New" w:hAnsi="Courier New" w:cs="Courier New"/>
          <w:sz w:val="16"/>
          <w:szCs w:val="16"/>
        </w:rPr>
      </w:pPr>
      <w:r w:rsidRPr="00210238">
        <w:rPr>
          <w:rFonts w:ascii="Courier New" w:hAnsi="Courier New" w:cs="Courier New"/>
          <w:sz w:val="16"/>
          <w:szCs w:val="16"/>
        </w:rPr>
        <w:t>    </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 xml:space="preserve">[context </w:t>
      </w:r>
      <w:r w:rsidRPr="00210238">
        <w:rPr>
          <w:rFonts w:ascii="Courier New" w:eastAsia="Times New Roman" w:hAnsi="Courier New" w:cs="Courier New"/>
          <w:color w:val="3F1281"/>
          <w:sz w:val="16"/>
          <w:szCs w:val="16"/>
        </w:rPr>
        <w:t>itemsReaderWithRequest</w:t>
      </w:r>
      <w:r w:rsidRPr="00210238">
        <w:rPr>
          <w:rFonts w:ascii="Courier New" w:eastAsia="Times New Roman" w:hAnsi="Courier New" w:cs="Courier New"/>
          <w:sz w:val="16"/>
          <w:szCs w:val="16"/>
        </w:rPr>
        <w:t>: request](^(</w:t>
      </w:r>
      <w:r w:rsidRPr="00210238">
        <w:rPr>
          <w:rFonts w:ascii="Courier New" w:eastAsia="Times New Roman" w:hAnsi="Courier New" w:cs="Courier New"/>
          <w:color w:val="B51FA2"/>
          <w:sz w:val="16"/>
          <w:szCs w:val="16"/>
        </w:rPr>
        <w:t>id</w:t>
      </w:r>
      <w:r w:rsidRPr="00210238">
        <w:rPr>
          <w:rFonts w:ascii="Courier New" w:eastAsia="Times New Roman" w:hAnsi="Courier New" w:cs="Courier New"/>
          <w:sz w:val="16"/>
          <w:szCs w:val="16"/>
        </w:rPr>
        <w:t xml:space="preserve"> result, </w:t>
      </w:r>
      <w:r w:rsidRPr="00210238">
        <w:rPr>
          <w:rFonts w:ascii="Courier New" w:eastAsia="Times New Roman" w:hAnsi="Courier New" w:cs="Courier New"/>
          <w:color w:val="7035A9"/>
          <w:sz w:val="16"/>
          <w:szCs w:val="16"/>
        </w:rPr>
        <w:t>NSError</w:t>
      </w:r>
      <w:r w:rsidRPr="00210238">
        <w:rPr>
          <w:rFonts w:ascii="Courier New" w:eastAsia="Times New Roman" w:hAnsi="Courier New" w:cs="Courier New"/>
          <w:sz w:val="16"/>
          <w:szCs w:val="16"/>
        </w:rPr>
        <w:t xml:space="preserve"> *error)</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 xml:space="preserve">        </w:t>
      </w:r>
      <w:r w:rsidRPr="00210238">
        <w:rPr>
          <w:rFonts w:ascii="Courier New" w:eastAsia="Times New Roman" w:hAnsi="Courier New" w:cs="Courier New"/>
          <w:color w:val="7035A9"/>
          <w:sz w:val="16"/>
          <w:szCs w:val="16"/>
        </w:rPr>
        <w:t>NSArray</w:t>
      </w:r>
      <w:r w:rsidRPr="00210238">
        <w:rPr>
          <w:rFonts w:ascii="Courier New" w:eastAsia="Times New Roman" w:hAnsi="Courier New" w:cs="Courier New"/>
          <w:sz w:val="16"/>
          <w:szCs w:val="16"/>
        </w:rPr>
        <w:t>* children = result;</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 xml:space="preserve">        </w:t>
      </w:r>
      <w:r w:rsidRPr="00210238">
        <w:rPr>
          <w:rFonts w:ascii="Courier New" w:eastAsia="Times New Roman" w:hAnsi="Courier New" w:cs="Courier New"/>
          <w:color w:val="3F1281"/>
          <w:sz w:val="16"/>
          <w:szCs w:val="16"/>
        </w:rPr>
        <w:t>NSLog</w:t>
      </w:r>
      <w:r w:rsidRPr="00210238">
        <w:rPr>
          <w:rFonts w:ascii="Courier New" w:eastAsia="Times New Roman" w:hAnsi="Courier New" w:cs="Courier New"/>
          <w:sz w:val="16"/>
          <w:szCs w:val="16"/>
        </w:rPr>
        <w:t>(</w:t>
      </w:r>
      <w:r w:rsidRPr="00210238">
        <w:rPr>
          <w:rFonts w:ascii="Courier New" w:eastAsia="Times New Roman" w:hAnsi="Courier New" w:cs="Courier New"/>
          <w:color w:val="C92D25"/>
          <w:sz w:val="16"/>
          <w:szCs w:val="16"/>
        </w:rPr>
        <w:t>@"children count: %d"</w:t>
      </w:r>
      <w:r w:rsidRPr="00210238">
        <w:rPr>
          <w:rFonts w:ascii="Courier New" w:eastAsia="Times New Roman" w:hAnsi="Courier New" w:cs="Courier New"/>
          <w:sz w:val="16"/>
          <w:szCs w:val="16"/>
        </w:rPr>
        <w:t xml:space="preserve">, [children </w:t>
      </w:r>
      <w:r w:rsidRPr="00210238">
        <w:rPr>
          <w:rFonts w:ascii="Courier New" w:eastAsia="Times New Roman" w:hAnsi="Courier New" w:cs="Courier New"/>
          <w:color w:val="3F1281"/>
          <w:sz w:val="16"/>
          <w:szCs w:val="16"/>
        </w:rPr>
        <w:t>count</w:t>
      </w:r>
      <w:r w:rsidRPr="00210238">
        <w:rPr>
          <w:rFonts w:ascii="Courier New" w:eastAsia="Times New Roman" w:hAnsi="Courier New" w:cs="Courier New"/>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w:t>
      </w:r>
    </w:p>
    <w:p w:rsidR="002518F3" w:rsidRPr="002501E6" w:rsidRDefault="002518F3" w:rsidP="002518F3">
      <w:pPr>
        <w:spacing w:before="0"/>
        <w:rPr>
          <w:rFonts w:eastAsia="Times New Roman" w:cs="Arial"/>
          <w:szCs w:val="20"/>
        </w:rPr>
      </w:pPr>
    </w:p>
    <w:p w:rsidR="002518F3" w:rsidRPr="002501E6" w:rsidRDefault="002518F3" w:rsidP="002518F3">
      <w:pPr>
        <w:spacing w:before="0"/>
        <w:rPr>
          <w:rFonts w:eastAsia="Times New Roman" w:cs="Arial"/>
          <w:szCs w:val="20"/>
        </w:rPr>
      </w:pPr>
      <w:r w:rsidRPr="002501E6">
        <w:rPr>
          <w:rFonts w:eastAsia="Times New Roman" w:cs="Arial"/>
          <w:szCs w:val="20"/>
        </w:rPr>
        <w:t xml:space="preserve">If the children were already read, you can access it using </w:t>
      </w:r>
      <w:r w:rsidRPr="00A01B1B">
        <w:rPr>
          <w:rFonts w:eastAsia="Times New Roman" w:cs="Arial"/>
          <w:color w:val="DE6C36" w:themeColor="accent3"/>
          <w:szCs w:val="20"/>
        </w:rPr>
        <w:t>-[SCItem allChildren]</w:t>
      </w:r>
      <w:r w:rsidRPr="002501E6">
        <w:rPr>
          <w:rFonts w:eastAsia="Times New Roman" w:cs="Arial"/>
          <w:szCs w:val="20"/>
        </w:rPr>
        <w:t xml:space="preserve"> methods: </w:t>
      </w:r>
    </w:p>
    <w:p w:rsidR="002518F3" w:rsidRPr="002501E6" w:rsidRDefault="002518F3" w:rsidP="002518F3">
      <w:pPr>
        <w:spacing w:before="0"/>
        <w:rPr>
          <w:rFonts w:eastAsia="Times New Roman" w:cs="Arial"/>
          <w:szCs w:val="20"/>
        </w:rPr>
      </w:pPr>
    </w:p>
    <w:p w:rsidR="002518F3" w:rsidRPr="00470008" w:rsidRDefault="002518F3" w:rsidP="002518F3">
      <w:pPr>
        <w:spacing w:before="0"/>
        <w:rPr>
          <w:rFonts w:eastAsia="Times New Roman" w:cs="Arial"/>
          <w:szCs w:val="20"/>
          <w:u w:val="single"/>
        </w:rPr>
      </w:pPr>
      <w:r w:rsidRPr="00470008">
        <w:rPr>
          <w:rFonts w:eastAsia="Times New Roman" w:cs="Arial"/>
          <w:szCs w:val="20"/>
          <w:u w:val="single"/>
        </w:rPr>
        <w:t>Example:</w:t>
      </w:r>
    </w:p>
    <w:p w:rsidR="002518F3" w:rsidRPr="002501E6" w:rsidRDefault="002518F3" w:rsidP="002518F3">
      <w:pPr>
        <w:spacing w:before="0"/>
        <w:rPr>
          <w:rFonts w:eastAsia="Times New Roman" w:cs="Arial"/>
          <w:szCs w:val="20"/>
        </w:rPr>
      </w:pP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color w:val="7035A9"/>
          <w:sz w:val="16"/>
          <w:szCs w:val="16"/>
        </w:rPr>
        <w:t>NSArray</w:t>
      </w:r>
      <w:r w:rsidRPr="00210238">
        <w:rPr>
          <w:rFonts w:ascii="Courier New" w:eastAsia="Times New Roman" w:hAnsi="Courier New" w:cs="Courier New"/>
          <w:sz w:val="16"/>
          <w:szCs w:val="16"/>
        </w:rPr>
        <w:t>* children = [item allChildren];</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C92D25"/>
          <w:sz w:val="16"/>
          <w:szCs w:val="16"/>
        </w:rPr>
      </w:pPr>
      <w:r w:rsidRPr="00210238">
        <w:rPr>
          <w:rFonts w:ascii="Courier New" w:eastAsia="Times New Roman" w:hAnsi="Courier New" w:cs="Courier New"/>
          <w:color w:val="3F1281"/>
          <w:sz w:val="16"/>
          <w:szCs w:val="16"/>
        </w:rPr>
        <w:t>NSLog</w:t>
      </w:r>
      <w:r w:rsidRPr="00210238">
        <w:rPr>
          <w:rFonts w:ascii="Courier New" w:eastAsia="Times New Roman" w:hAnsi="Courier New" w:cs="Courier New"/>
          <w:color w:val="000000"/>
          <w:sz w:val="16"/>
          <w:szCs w:val="16"/>
        </w:rPr>
        <w:t>(</w:t>
      </w:r>
      <w:r w:rsidRPr="00210238">
        <w:rPr>
          <w:rFonts w:ascii="Courier New" w:eastAsia="Times New Roman" w:hAnsi="Courier New" w:cs="Courier New"/>
          <w:color w:val="C92D25"/>
          <w:sz w:val="16"/>
          <w:szCs w:val="16"/>
        </w:rPr>
        <w:t>@"children count: %d"</w:t>
      </w:r>
      <w:r w:rsidRPr="00210238">
        <w:rPr>
          <w:rFonts w:ascii="Courier New" w:eastAsia="Times New Roman" w:hAnsi="Courier New" w:cs="Courier New"/>
          <w:color w:val="000000"/>
          <w:sz w:val="16"/>
          <w:szCs w:val="16"/>
        </w:rPr>
        <w:t xml:space="preserve">, [children </w:t>
      </w:r>
      <w:r w:rsidRPr="00210238">
        <w:rPr>
          <w:rFonts w:ascii="Courier New" w:eastAsia="Times New Roman" w:hAnsi="Courier New" w:cs="Courier New"/>
          <w:color w:val="3F1281"/>
          <w:sz w:val="16"/>
          <w:szCs w:val="16"/>
        </w:rPr>
        <w:t>count</w:t>
      </w:r>
      <w:r w:rsidRPr="00210238">
        <w:rPr>
          <w:rFonts w:ascii="Courier New" w:eastAsia="Times New Roman" w:hAnsi="Courier New" w:cs="Courier New"/>
          <w:color w:val="000000"/>
          <w:sz w:val="16"/>
          <w:szCs w:val="16"/>
        </w:rPr>
        <w:t>]);</w:t>
      </w: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bookmarkStart w:id="130" w:name="_How_to_Access"/>
      <w:bookmarkEnd w:id="130"/>
    </w:p>
    <w:p w:rsidR="002518F3" w:rsidRPr="005D5836" w:rsidRDefault="002518F3" w:rsidP="002518F3">
      <w:pPr>
        <w:pStyle w:val="Heading3"/>
        <w:spacing w:before="0"/>
      </w:pPr>
      <w:bookmarkStart w:id="131" w:name="_Using_the_children_1"/>
      <w:bookmarkStart w:id="132" w:name="_Using_the_children_2"/>
      <w:bookmarkStart w:id="133" w:name="_Toc316481909"/>
      <w:bookmarkStart w:id="134" w:name="_Toc318377060"/>
      <w:bookmarkEnd w:id="131"/>
      <w:bookmarkEnd w:id="132"/>
      <w:r>
        <w:t>Using the children of the particular item to populate a tab bar</w:t>
      </w:r>
      <w:bookmarkEnd w:id="133"/>
      <w:bookmarkEnd w:id="134"/>
    </w:p>
    <w:p w:rsidR="002518F3" w:rsidRDefault="002518F3" w:rsidP="002518F3">
      <w:pPr>
        <w:spacing w:before="0"/>
        <w:rPr>
          <w:rFonts w:eastAsia="Times New Roman" w:cs="Arial"/>
          <w:szCs w:val="20"/>
        </w:rPr>
      </w:pPr>
    </w:p>
    <w:p w:rsidR="002518F3" w:rsidRDefault="002518F3" w:rsidP="002518F3">
      <w:pPr>
        <w:spacing w:before="0"/>
      </w:pPr>
      <w:r>
        <w:t>There is an example to describe how you can retrieve a Sitecore data and use it with a creating an XCode WebView controls. This example creates a Tab Bar menu with titles and icons from a Sitecore items using Mobile SDK API.</w:t>
      </w:r>
    </w:p>
    <w:p w:rsidR="002518F3" w:rsidRDefault="002518F3" w:rsidP="002518F3">
      <w:pPr>
        <w:spacing w:before="0"/>
      </w:pPr>
    </w:p>
    <w:p w:rsidR="002518F3" w:rsidRDefault="002518F3" w:rsidP="006E047F">
      <w:pPr>
        <w:numPr>
          <w:ilvl w:val="0"/>
          <w:numId w:val="11"/>
        </w:numPr>
        <w:suppressAutoHyphens/>
        <w:spacing w:before="0" w:after="200" w:line="276" w:lineRule="auto"/>
      </w:pPr>
      <w:r>
        <w:t>Create a simple XCode Single View Application project;</w:t>
      </w:r>
    </w:p>
    <w:p w:rsidR="002518F3" w:rsidRDefault="002518F3" w:rsidP="006E047F">
      <w:pPr>
        <w:numPr>
          <w:ilvl w:val="0"/>
          <w:numId w:val="11"/>
        </w:numPr>
        <w:suppressAutoHyphens/>
        <w:spacing w:before="0" w:after="200" w:line="276" w:lineRule="auto"/>
      </w:pPr>
      <w:r>
        <w:t xml:space="preserve">Install a Sitecore Mobile SDK framework (see </w:t>
      </w:r>
      <w:hyperlink w:anchor="_Install_Sitecore_Mobile" w:history="1">
        <w:r>
          <w:rPr>
            <w:rStyle w:val="Hyperlink"/>
          </w:rPr>
          <w:t>Installation Section</w:t>
        </w:r>
      </w:hyperlink>
      <w:r>
        <w:t xml:space="preserve"> for details);</w:t>
      </w:r>
    </w:p>
    <w:p w:rsidR="002518F3" w:rsidRPr="00D221BB" w:rsidRDefault="002518F3" w:rsidP="006E047F">
      <w:pPr>
        <w:numPr>
          <w:ilvl w:val="0"/>
          <w:numId w:val="11"/>
        </w:numPr>
        <w:suppressAutoHyphens/>
        <w:spacing w:before="0" w:after="200" w:line="276" w:lineRule="auto"/>
        <w:rPr>
          <w:rFonts w:eastAsia="Calibri"/>
        </w:rPr>
      </w:pPr>
      <w:r>
        <w:t xml:space="preserve">Add a </w:t>
      </w:r>
      <w:r w:rsidRPr="00D221BB">
        <w:rPr>
          <w:rFonts w:eastAsia="Times New Roman" w:cs="Arial"/>
          <w:b/>
          <w:szCs w:val="20"/>
        </w:rPr>
        <w:t>Tab Bar Controller</w:t>
      </w:r>
      <w:r w:rsidRPr="00D221BB">
        <w:rPr>
          <w:rFonts w:asciiTheme="minorHAnsi" w:eastAsia="Times New Roman" w:hAnsiTheme="minorHAnsi" w:cstheme="minorHAnsi"/>
        </w:rPr>
        <w:t xml:space="preserve"> </w:t>
      </w:r>
      <w:r>
        <w:t xml:space="preserve">to the project. Assign the identifier to the Seque from a </w:t>
      </w:r>
      <w:r w:rsidRPr="00D221BB">
        <w:rPr>
          <w:rFonts w:eastAsia="Times New Roman"/>
          <w:b/>
        </w:rPr>
        <w:t>View Controller</w:t>
      </w:r>
      <w:r w:rsidRPr="00734D38">
        <w:t xml:space="preserve"> </w:t>
      </w:r>
      <w:r>
        <w:t>to the</w:t>
      </w:r>
      <w:r>
        <w:rPr>
          <w:rFonts w:eastAsia="Times New Roman"/>
          <w:color w:val="7035A9"/>
        </w:rPr>
        <w:t xml:space="preserve"> </w:t>
      </w:r>
      <w:r w:rsidRPr="00D221BB">
        <w:rPr>
          <w:rFonts w:ascii="Calibri" w:eastAsia="Times New Roman" w:hAnsi="Calibri" w:cs="Calibri"/>
          <w:b/>
          <w:sz w:val="22"/>
          <w:szCs w:val="22"/>
        </w:rPr>
        <w:t>Tab</w:t>
      </w:r>
      <w:r w:rsidRPr="00D221BB">
        <w:rPr>
          <w:rFonts w:ascii="Calibri" w:eastAsia="Times New Roman" w:hAnsi="Calibri" w:cs="Calibri"/>
          <w:b/>
        </w:rPr>
        <w:t xml:space="preserve"> </w:t>
      </w:r>
      <w:r w:rsidRPr="00D221BB">
        <w:rPr>
          <w:rFonts w:ascii="Calibri" w:eastAsia="Times New Roman" w:hAnsi="Calibri" w:cs="Calibri"/>
          <w:b/>
          <w:sz w:val="22"/>
          <w:szCs w:val="22"/>
        </w:rPr>
        <w:t>Bar</w:t>
      </w:r>
      <w:r w:rsidRPr="00D221BB">
        <w:rPr>
          <w:rFonts w:ascii="Calibri" w:eastAsia="Times New Roman" w:hAnsi="Calibri" w:cs="Calibri"/>
          <w:b/>
        </w:rPr>
        <w:t xml:space="preserve"> </w:t>
      </w:r>
      <w:r w:rsidRPr="00D221BB">
        <w:rPr>
          <w:rFonts w:ascii="Calibri" w:eastAsia="Times New Roman" w:hAnsi="Calibri" w:cs="Calibri"/>
          <w:b/>
          <w:sz w:val="22"/>
          <w:szCs w:val="22"/>
        </w:rPr>
        <w:t>Controller</w:t>
      </w:r>
      <w:r w:rsidRPr="00D221BB">
        <w:rPr>
          <w:rFonts w:eastAsia="Times New Roman"/>
        </w:rPr>
        <w:t>:</w:t>
      </w:r>
    </w:p>
    <w:p w:rsidR="002518F3" w:rsidRPr="00D221BB" w:rsidRDefault="002518F3" w:rsidP="002518F3">
      <w:pPr>
        <w:suppressAutoHyphens/>
        <w:spacing w:before="0" w:after="200" w:line="276" w:lineRule="auto"/>
        <w:rPr>
          <w:rFonts w:eastAsia="Calibri"/>
        </w:rPr>
      </w:pPr>
      <w:r>
        <w:rPr>
          <w:rFonts w:eastAsia="Times New Roman"/>
          <w:noProof/>
        </w:rPr>
        <w:lastRenderedPageBreak/>
        <w:drawing>
          <wp:inline distT="0" distB="0" distL="0" distR="0" wp14:anchorId="71616CA3" wp14:editId="4191A1C6">
            <wp:extent cx="5757333" cy="2421313"/>
            <wp:effectExtent l="171450" t="171450" r="377190" b="360045"/>
            <wp:docPr id="7" name="Рисунок 7" descr="C:\Users\alr.DK\Desktop\Архив\-í-+-+-+-+-¦ -ì-¦-Ç-¦-+-¦ 2012-01-11 -¦ 12.0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r.DK\Desktop\Архив\-í-+-+-+-+-¦ -ì-¦-Ç-¦-+-¦ 2012-01-11 -¦ 12.05.27.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59195" cy="2422096"/>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Pr="00CF63DE" w:rsidRDefault="002518F3" w:rsidP="006E047F">
      <w:pPr>
        <w:numPr>
          <w:ilvl w:val="0"/>
          <w:numId w:val="11"/>
        </w:numPr>
        <w:suppressAutoHyphens/>
        <w:spacing w:before="0" w:after="200" w:line="276" w:lineRule="auto"/>
        <w:rPr>
          <w:rFonts w:eastAsia="Calibri"/>
        </w:rPr>
      </w:pPr>
      <w:r>
        <w:rPr>
          <w:rFonts w:eastAsia="Times New Roman"/>
        </w:rPr>
        <w:t>In ViewController.h include a Sitecore Mobile SDK framework:</w:t>
      </w:r>
    </w:p>
    <w:p w:rsidR="002518F3" w:rsidRPr="00D221BB" w:rsidRDefault="002518F3" w:rsidP="00210238">
      <w:pPr>
        <w:pStyle w:val="SitecoreCodeSample"/>
      </w:pPr>
      <w:r w:rsidRPr="00D221BB">
        <w:rPr>
          <w:color w:val="75492C"/>
        </w:rPr>
        <w:t xml:space="preserve">#import </w:t>
      </w:r>
      <w:r w:rsidRPr="00D221BB">
        <w:t>&lt;SitecoreMobileSDK/SitecoreMobileSDK.h&gt;</w:t>
      </w:r>
    </w:p>
    <w:p w:rsidR="002518F3" w:rsidRDefault="002518F3" w:rsidP="002518F3">
      <w:pPr>
        <w:spacing w:before="0"/>
        <w:ind w:left="720"/>
        <w:rPr>
          <w:rFonts w:ascii="Menlo" w:eastAsia="Times New Roman" w:hAnsi="Menlo"/>
          <w:color w:val="C92D25"/>
          <w:sz w:val="17"/>
          <w:szCs w:val="17"/>
        </w:rPr>
      </w:pPr>
    </w:p>
    <w:p w:rsidR="002518F3" w:rsidRPr="00CF63DE" w:rsidRDefault="002518F3" w:rsidP="006E047F">
      <w:pPr>
        <w:numPr>
          <w:ilvl w:val="0"/>
          <w:numId w:val="11"/>
        </w:numPr>
        <w:suppressAutoHyphens/>
        <w:spacing w:before="0" w:after="200" w:line="276" w:lineRule="auto"/>
        <w:rPr>
          <w:rFonts w:ascii="Menlo" w:eastAsia="Times New Roman" w:hAnsi="Menlo"/>
          <w:color w:val="C92D25"/>
          <w:sz w:val="17"/>
          <w:szCs w:val="17"/>
        </w:rPr>
      </w:pPr>
      <w:r>
        <w:rPr>
          <w:rFonts w:eastAsia="Times New Roman"/>
        </w:rPr>
        <w:t>In implementation of ViewController write a code below:</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w:t>
      </w:r>
      <w:r w:rsidRPr="00210238">
        <w:rPr>
          <w:rFonts w:ascii="Courier New" w:eastAsia="Times New Roman" w:hAnsi="Courier New" w:cs="Courier New"/>
          <w:color w:val="B51FA2"/>
          <w:sz w:val="16"/>
          <w:szCs w:val="16"/>
        </w:rPr>
        <w:t>void</w:t>
      </w:r>
      <w:r w:rsidRPr="00210238">
        <w:rPr>
          <w:rFonts w:ascii="Courier New" w:eastAsia="Times New Roman" w:hAnsi="Courier New" w:cs="Courier New"/>
          <w:color w:val="000000"/>
          <w:sz w:val="16"/>
          <w:szCs w:val="16"/>
        </w:rPr>
        <w:t>)viewDidLoad</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3F1281"/>
          <w:sz w:val="16"/>
          <w:szCs w:val="16"/>
        </w:rPr>
      </w:pPr>
      <w:r w:rsidRPr="00210238">
        <w:rPr>
          <w:rFonts w:ascii="Courier New" w:eastAsia="Times New Roman" w:hAnsi="Courier New" w:cs="Courier New"/>
          <w:color w:val="000000"/>
          <w:sz w:val="16"/>
          <w:szCs w:val="16"/>
        </w:rPr>
        <w:t>    [</w:t>
      </w:r>
      <w:r w:rsidRPr="00210238">
        <w:rPr>
          <w:rFonts w:ascii="Courier New" w:eastAsia="Times New Roman" w:hAnsi="Courier New" w:cs="Courier New"/>
          <w:color w:val="B51FA2"/>
          <w:sz w:val="16"/>
          <w:szCs w:val="16"/>
        </w:rPr>
        <w:t>super</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viewDidLoad</w:t>
      </w:r>
      <w:r w:rsidRPr="00210238">
        <w:rPr>
          <w:rFonts w:ascii="Courier New" w:eastAsia="Times New Roman" w:hAnsi="Courier New" w:cs="Courier New"/>
          <w:color w:val="000000"/>
          <w:sz w:val="16"/>
          <w:szCs w:val="16"/>
        </w:rPr>
        <w:t>];</w:t>
      </w:r>
    </w:p>
    <w:p w:rsidR="002518F3" w:rsidRPr="00210238" w:rsidRDefault="002518F3" w:rsidP="00210238">
      <w:pPr>
        <w:pStyle w:val="NormalWeb"/>
        <w:shd w:val="clear" w:color="auto" w:fill="F2F2F2" w:themeFill="background1" w:themeFillShade="F2"/>
        <w:spacing w:before="0"/>
        <w:ind w:left="720"/>
        <w:rPr>
          <w:rFonts w:ascii="Courier New" w:eastAsia="Calibri" w:hAnsi="Courier New" w:cs="Courier New"/>
          <w:color w:val="000000"/>
          <w:sz w:val="16"/>
          <w:szCs w:val="16"/>
        </w:rPr>
      </w:pPr>
      <w:r w:rsidRPr="00210238">
        <w:rPr>
          <w:rFonts w:ascii="Courier New" w:hAnsi="Courier New" w:cs="Courier New"/>
          <w:color w:val="000000"/>
          <w:sz w:val="16"/>
          <w:szCs w:val="16"/>
        </w:rPr>
        <w:t>    </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7035A9"/>
          <w:sz w:val="16"/>
          <w:szCs w:val="16"/>
        </w:rPr>
        <w:t xml:space="preserve">    NSMutableArray</w:t>
      </w:r>
      <w:r w:rsidRPr="00210238">
        <w:rPr>
          <w:rFonts w:ascii="Courier New" w:eastAsia="Times New Roman" w:hAnsi="Courier New" w:cs="Courier New"/>
          <w:color w:val="000000"/>
          <w:sz w:val="16"/>
          <w:szCs w:val="16"/>
        </w:rPr>
        <w:t>* listOfViewControllers = [</w:t>
      </w:r>
      <w:r w:rsidRPr="00210238">
        <w:rPr>
          <w:rFonts w:ascii="Courier New" w:eastAsia="Times New Roman" w:hAnsi="Courier New" w:cs="Courier New"/>
          <w:color w:val="7035A9"/>
          <w:sz w:val="16"/>
          <w:szCs w:val="16"/>
        </w:rPr>
        <w:t>NSMutableArray</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new</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C92D25"/>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SCApiContext</w:t>
      </w:r>
      <w:r w:rsidRPr="00210238">
        <w:rPr>
          <w:rFonts w:ascii="Courier New" w:eastAsia="Times New Roman" w:hAnsi="Courier New" w:cs="Courier New"/>
          <w:color w:val="000000"/>
          <w:sz w:val="16"/>
          <w:szCs w:val="16"/>
        </w:rPr>
        <w:t>* _session = [</w:t>
      </w:r>
      <w:r w:rsidRPr="00210238">
        <w:rPr>
          <w:rFonts w:ascii="Courier New" w:eastAsia="Times New Roman" w:hAnsi="Courier New" w:cs="Courier New"/>
          <w:color w:val="7035A9"/>
          <w:sz w:val="16"/>
          <w:szCs w:val="16"/>
        </w:rPr>
        <w:t>SCApiContext</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contextWithHost</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w:t>
      </w:r>
      <w:hyperlink r:id="rId97" w:history="1">
        <w:r w:rsidRPr="00210238">
          <w:rPr>
            <w:rStyle w:val="Hyperlink"/>
            <w:rFonts w:ascii="Courier New" w:eastAsia="Times New Roman" w:hAnsi="Courier New" w:cs="Courier New"/>
            <w:sz w:val="16"/>
            <w:szCs w:val="16"/>
          </w:rPr>
          <w:t>mobilesdk.sc-demo.net/-/webapi</w:t>
        </w:r>
      </w:hyperlink>
      <w:r w:rsidRPr="00210238">
        <w:rPr>
          <w:rFonts w:ascii="Courier New" w:eastAsia="Times New Roman" w:hAnsi="Courier New" w:cs="Courier New"/>
          <w:color w:val="C92D25"/>
          <w:sz w:val="16"/>
          <w:szCs w:val="16"/>
        </w:rPr>
        <w:t>"</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NSSet</w:t>
      </w:r>
      <w:r w:rsidRPr="00210238">
        <w:rPr>
          <w:rFonts w:ascii="Courier New" w:eastAsia="Times New Roman" w:hAnsi="Courier New" w:cs="Courier New"/>
          <w:color w:val="000000"/>
          <w:sz w:val="16"/>
          <w:szCs w:val="16"/>
        </w:rPr>
        <w:t>* field_names_ = [</w:t>
      </w:r>
      <w:r w:rsidRPr="00210238">
        <w:rPr>
          <w:rFonts w:ascii="Courier New" w:eastAsia="Times New Roman" w:hAnsi="Courier New" w:cs="Courier New"/>
          <w:color w:val="7035A9"/>
          <w:sz w:val="16"/>
          <w:szCs w:val="16"/>
        </w:rPr>
        <w:t>NSSet</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setWithObjects</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@"Menu title"</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@"Tab Icon"</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B51FA2"/>
          <w:sz w:val="16"/>
          <w:szCs w:val="16"/>
        </w:rPr>
        <w:t>nil</w:t>
      </w:r>
      <w:r w:rsidRPr="00210238">
        <w:rPr>
          <w:rFonts w:ascii="Courier New" w:eastAsia="Times New Roman" w:hAnsi="Courier New" w:cs="Courier New"/>
          <w:color w:val="000000"/>
          <w:sz w:val="16"/>
          <w:szCs w:val="16"/>
        </w:rPr>
        <w:t xml:space="preserve"> ];</w:t>
      </w:r>
    </w:p>
    <w:p w:rsidR="002518F3" w:rsidRPr="00210238" w:rsidRDefault="002518F3" w:rsidP="00210238">
      <w:pPr>
        <w:pStyle w:val="NormalWeb"/>
        <w:shd w:val="clear" w:color="auto" w:fill="F2F2F2" w:themeFill="background1" w:themeFillShade="F2"/>
        <w:spacing w:before="0"/>
        <w:ind w:left="720"/>
        <w:rPr>
          <w:rFonts w:ascii="Courier New" w:eastAsia="Calibri" w:hAnsi="Courier New" w:cs="Courier New"/>
          <w:color w:val="000000"/>
          <w:sz w:val="16"/>
          <w:szCs w:val="16"/>
        </w:rPr>
      </w:pPr>
      <w:r w:rsidRPr="00210238">
        <w:rPr>
          <w:rFonts w:ascii="Courier New" w:hAnsi="Courier New" w:cs="Courier New"/>
          <w:color w:val="000000"/>
          <w:sz w:val="16"/>
          <w:szCs w:val="16"/>
        </w:rPr>
        <w:t>    </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7035A9"/>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SCItemsReaderRequest</w:t>
      </w:r>
      <w:r w:rsidRPr="00210238">
        <w:rPr>
          <w:rFonts w:ascii="Courier New" w:eastAsia="Times New Roman" w:hAnsi="Courier New" w:cs="Courier New"/>
          <w:color w:val="000000"/>
          <w:sz w:val="16"/>
          <w:szCs w:val="16"/>
        </w:rPr>
        <w:t>* request_ = [</w:t>
      </w:r>
      <w:r w:rsidRPr="00210238">
        <w:rPr>
          <w:rFonts w:ascii="Courier New" w:eastAsia="Times New Roman" w:hAnsi="Courier New" w:cs="Courier New"/>
          <w:color w:val="7035A9"/>
          <w:sz w:val="16"/>
          <w:szCs w:val="16"/>
        </w:rPr>
        <w:t>SCItemsReaderRequest</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requestWithItemPath</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@"/sitecore/content/Nicam/"</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fieldsNames</w:t>
      </w:r>
      <w:r w:rsidRPr="00210238">
        <w:rPr>
          <w:rFonts w:ascii="Courier New" w:eastAsia="Times New Roman" w:hAnsi="Courier New" w:cs="Courier New"/>
          <w:color w:val="000000"/>
          <w:sz w:val="16"/>
          <w:szCs w:val="16"/>
        </w:rPr>
        <w:t>: field_names_];</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3F1281"/>
          <w:sz w:val="16"/>
          <w:szCs w:val="16"/>
        </w:rPr>
      </w:pPr>
      <w:r w:rsidRPr="00210238">
        <w:rPr>
          <w:rFonts w:ascii="Courier New" w:eastAsia="Times New Roman" w:hAnsi="Courier New" w:cs="Courier New"/>
          <w:color w:val="000000"/>
          <w:sz w:val="16"/>
          <w:szCs w:val="16"/>
        </w:rPr>
        <w:t>    request_.</w:t>
      </w:r>
      <w:r w:rsidRPr="00210238">
        <w:rPr>
          <w:rFonts w:ascii="Courier New" w:eastAsia="Times New Roman" w:hAnsi="Courier New" w:cs="Courier New"/>
          <w:color w:val="7035A9"/>
          <w:sz w:val="16"/>
          <w:szCs w:val="16"/>
        </w:rPr>
        <w:t>flags</w:t>
      </w:r>
      <w:r w:rsidRPr="00210238">
        <w:rPr>
          <w:rFonts w:ascii="Courier New" w:eastAsia="Times New Roman" w:hAnsi="Courier New" w:cs="Courier New"/>
          <w:color w:val="000000"/>
          <w:sz w:val="16"/>
          <w:szCs w:val="16"/>
        </w:rPr>
        <w:t xml:space="preserve"> = </w:t>
      </w:r>
      <w:r w:rsidRPr="00210238">
        <w:rPr>
          <w:rFonts w:ascii="Courier New" w:eastAsia="Times New Roman" w:hAnsi="Courier New" w:cs="Courier New"/>
          <w:color w:val="3F1281"/>
          <w:sz w:val="16"/>
          <w:szCs w:val="16"/>
        </w:rPr>
        <w:t>SCItemReaderRequestReadFieldsValues</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158600"/>
          <w:sz w:val="16"/>
          <w:szCs w:val="16"/>
        </w:rPr>
        <w:t>//to read field values</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158600"/>
          <w:sz w:val="16"/>
          <w:szCs w:val="16"/>
        </w:rPr>
      </w:pPr>
      <w:r w:rsidRPr="00210238">
        <w:rPr>
          <w:rFonts w:ascii="Courier New" w:eastAsia="Times New Roman" w:hAnsi="Courier New" w:cs="Courier New"/>
          <w:color w:val="000000"/>
          <w:sz w:val="16"/>
          <w:szCs w:val="16"/>
        </w:rPr>
        <w:t>    request_.</w:t>
      </w:r>
      <w:r w:rsidRPr="00210238">
        <w:rPr>
          <w:rFonts w:ascii="Courier New" w:eastAsia="Times New Roman" w:hAnsi="Courier New" w:cs="Courier New"/>
          <w:color w:val="7035A9"/>
          <w:sz w:val="16"/>
          <w:szCs w:val="16"/>
        </w:rPr>
        <w:t>scope</w:t>
      </w:r>
      <w:r w:rsidRPr="00210238">
        <w:rPr>
          <w:rFonts w:ascii="Courier New" w:eastAsia="Times New Roman" w:hAnsi="Courier New" w:cs="Courier New"/>
          <w:color w:val="000000"/>
          <w:sz w:val="16"/>
          <w:szCs w:val="16"/>
        </w:rPr>
        <w:t xml:space="preserve"> = </w:t>
      </w:r>
      <w:r w:rsidRPr="00210238">
        <w:rPr>
          <w:rFonts w:ascii="Courier New" w:eastAsia="Times New Roman" w:hAnsi="Courier New" w:cs="Courier New"/>
          <w:color w:val="3F1281"/>
          <w:sz w:val="16"/>
          <w:szCs w:val="16"/>
        </w:rPr>
        <w:t>SCItemReaderChildrenScope</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158600"/>
          <w:sz w:val="16"/>
          <w:szCs w:val="16"/>
        </w:rPr>
        <w:t>//to read children of the item</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[_session </w:t>
      </w:r>
      <w:r w:rsidRPr="00210238">
        <w:rPr>
          <w:rFonts w:ascii="Courier New" w:eastAsia="Times New Roman" w:hAnsi="Courier New" w:cs="Courier New"/>
          <w:color w:val="3F1281"/>
          <w:sz w:val="16"/>
          <w:szCs w:val="16"/>
        </w:rPr>
        <w:t>itemsReaderWithRequest</w:t>
      </w:r>
      <w:r w:rsidRPr="00210238">
        <w:rPr>
          <w:rFonts w:ascii="Courier New" w:eastAsia="Times New Roman" w:hAnsi="Courier New" w:cs="Courier New"/>
          <w:color w:val="000000"/>
          <w:sz w:val="16"/>
          <w:szCs w:val="16"/>
        </w:rPr>
        <w:t>: request_](^(</w:t>
      </w:r>
      <w:r w:rsidRPr="00210238">
        <w:rPr>
          <w:rFonts w:ascii="Courier New" w:eastAsia="Times New Roman" w:hAnsi="Courier New" w:cs="Courier New"/>
          <w:color w:val="B51FA2"/>
          <w:sz w:val="16"/>
          <w:szCs w:val="16"/>
        </w:rPr>
        <w:t>id</w:t>
      </w:r>
      <w:r w:rsidRPr="00210238">
        <w:rPr>
          <w:rFonts w:ascii="Courier New" w:eastAsia="Times New Roman" w:hAnsi="Courier New" w:cs="Courier New"/>
          <w:color w:val="000000"/>
          <w:sz w:val="16"/>
          <w:szCs w:val="16"/>
        </w:rPr>
        <w:t xml:space="preserve"> result, </w:t>
      </w:r>
      <w:r w:rsidRPr="00210238">
        <w:rPr>
          <w:rFonts w:ascii="Courier New" w:eastAsia="Times New Roman" w:hAnsi="Courier New" w:cs="Courier New"/>
          <w:color w:val="7035A9"/>
          <w:sz w:val="16"/>
          <w:szCs w:val="16"/>
        </w:rPr>
        <w:t>NSError</w:t>
      </w:r>
      <w:r w:rsidRPr="00210238">
        <w:rPr>
          <w:rFonts w:ascii="Courier New" w:eastAsia="Times New Roman" w:hAnsi="Courier New" w:cs="Courier New"/>
          <w:color w:val="000000"/>
          <w:sz w:val="16"/>
          <w:szCs w:val="16"/>
        </w:rPr>
        <w:t>* error_)</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B51FA2"/>
          <w:sz w:val="16"/>
          <w:szCs w:val="16"/>
        </w:rPr>
        <w:t>for</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SCItem</w:t>
      </w:r>
      <w:r w:rsidRPr="00210238">
        <w:rPr>
          <w:rFonts w:ascii="Courier New" w:eastAsia="Times New Roman" w:hAnsi="Courier New" w:cs="Courier New"/>
          <w:color w:val="000000"/>
          <w:sz w:val="16"/>
          <w:szCs w:val="16"/>
        </w:rPr>
        <w:t xml:space="preserve">* item_ </w:t>
      </w:r>
      <w:r w:rsidRPr="00210238">
        <w:rPr>
          <w:rFonts w:ascii="Courier New" w:eastAsia="Times New Roman" w:hAnsi="Courier New" w:cs="Courier New"/>
          <w:color w:val="B51FA2"/>
          <w:sz w:val="16"/>
          <w:szCs w:val="16"/>
        </w:rPr>
        <w:t>in</w:t>
      </w:r>
      <w:r w:rsidRPr="00210238">
        <w:rPr>
          <w:rFonts w:ascii="Courier New" w:eastAsia="Times New Roman" w:hAnsi="Courier New" w:cs="Courier New"/>
          <w:color w:val="000000"/>
          <w:sz w:val="16"/>
          <w:szCs w:val="16"/>
        </w:rPr>
        <w:t xml:space="preserve"> result) {</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NSString</w:t>
      </w:r>
      <w:r w:rsidRPr="00210238">
        <w:rPr>
          <w:rFonts w:ascii="Courier New" w:eastAsia="Times New Roman" w:hAnsi="Courier New" w:cs="Courier New"/>
          <w:color w:val="000000"/>
          <w:sz w:val="16"/>
          <w:szCs w:val="16"/>
        </w:rPr>
        <w:t xml:space="preserve">* title_ = [item_ </w:t>
      </w:r>
      <w:r w:rsidRPr="00210238">
        <w:rPr>
          <w:rFonts w:ascii="Courier New" w:eastAsia="Times New Roman" w:hAnsi="Courier New" w:cs="Courier New"/>
          <w:color w:val="3F1281"/>
          <w:sz w:val="16"/>
          <w:szCs w:val="16"/>
        </w:rPr>
        <w:t>fieldValueWithName</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@"Menu title"</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UIImage</w:t>
      </w:r>
      <w:r w:rsidRPr="00210238">
        <w:rPr>
          <w:rFonts w:ascii="Courier New" w:eastAsia="Times New Roman" w:hAnsi="Courier New" w:cs="Courier New"/>
          <w:color w:val="000000"/>
          <w:sz w:val="16"/>
          <w:szCs w:val="16"/>
        </w:rPr>
        <w:t xml:space="preserve">* icon_ = [item_ </w:t>
      </w:r>
      <w:r w:rsidRPr="00210238">
        <w:rPr>
          <w:rFonts w:ascii="Courier New" w:eastAsia="Times New Roman" w:hAnsi="Courier New" w:cs="Courier New"/>
          <w:color w:val="3F1281"/>
          <w:sz w:val="16"/>
          <w:szCs w:val="16"/>
        </w:rPr>
        <w:t>fieldValueWithName</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@"Tab Icon"</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7035A9"/>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UIViewController</w:t>
      </w:r>
      <w:r w:rsidRPr="00210238">
        <w:rPr>
          <w:rFonts w:ascii="Courier New" w:eastAsia="Times New Roman" w:hAnsi="Courier New" w:cs="Courier New"/>
          <w:color w:val="000000"/>
          <w:sz w:val="16"/>
          <w:szCs w:val="16"/>
        </w:rPr>
        <w:t>* viewController_ = [</w:t>
      </w:r>
      <w:r w:rsidRPr="00210238">
        <w:rPr>
          <w:rFonts w:ascii="Courier New" w:eastAsia="Times New Roman" w:hAnsi="Courier New" w:cs="Courier New"/>
          <w:color w:val="7035A9"/>
          <w:sz w:val="16"/>
          <w:szCs w:val="16"/>
        </w:rPr>
        <w:t>UIViewController</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new</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viewController_.</w:t>
      </w:r>
      <w:r w:rsidRPr="00210238">
        <w:rPr>
          <w:rFonts w:ascii="Courier New" w:eastAsia="Times New Roman" w:hAnsi="Courier New" w:cs="Courier New"/>
          <w:color w:val="7035A9"/>
          <w:sz w:val="16"/>
          <w:szCs w:val="16"/>
        </w:rPr>
        <w:t>title</w:t>
      </w:r>
      <w:r w:rsidRPr="00210238">
        <w:rPr>
          <w:rFonts w:ascii="Courier New" w:eastAsia="Times New Roman" w:hAnsi="Courier New" w:cs="Courier New"/>
          <w:color w:val="000000"/>
          <w:sz w:val="16"/>
          <w:szCs w:val="16"/>
        </w:rPr>
        <w:t xml:space="preserve"> = title;</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viewController_.</w:t>
      </w:r>
      <w:r w:rsidRPr="00210238">
        <w:rPr>
          <w:rFonts w:ascii="Courier New" w:eastAsia="Times New Roman" w:hAnsi="Courier New" w:cs="Courier New"/>
          <w:color w:val="7035A9"/>
          <w:sz w:val="16"/>
          <w:szCs w:val="16"/>
        </w:rPr>
        <w:t>tabBarItem</w:t>
      </w:r>
      <w:r w:rsidRPr="00210238">
        <w:rPr>
          <w:rFonts w:ascii="Courier New" w:eastAsia="Times New Roman" w:hAnsi="Courier New" w:cs="Courier New"/>
          <w:color w:val="000000"/>
          <w:sz w:val="16"/>
          <w:szCs w:val="16"/>
        </w:rPr>
        <w:t>.</w:t>
      </w:r>
      <w:r w:rsidRPr="00210238">
        <w:rPr>
          <w:rFonts w:ascii="Courier New" w:eastAsia="Times New Roman" w:hAnsi="Courier New" w:cs="Courier New"/>
          <w:color w:val="7035A9"/>
          <w:sz w:val="16"/>
          <w:szCs w:val="16"/>
        </w:rPr>
        <w:t>image</w:t>
      </w:r>
      <w:r w:rsidRPr="00210238">
        <w:rPr>
          <w:rFonts w:ascii="Courier New" w:eastAsia="Times New Roman" w:hAnsi="Courier New" w:cs="Courier New"/>
          <w:color w:val="000000"/>
          <w:sz w:val="16"/>
          <w:szCs w:val="16"/>
        </w:rPr>
        <w:t xml:space="preserve"> = icon;</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[listOfViewControllers </w:t>
      </w:r>
      <w:r w:rsidRPr="00210238">
        <w:rPr>
          <w:rFonts w:ascii="Courier New" w:eastAsia="Times New Roman" w:hAnsi="Courier New" w:cs="Courier New"/>
          <w:color w:val="3F1281"/>
          <w:sz w:val="16"/>
          <w:szCs w:val="16"/>
        </w:rPr>
        <w:t>addObject</w:t>
      </w:r>
      <w:r w:rsidRPr="00210238">
        <w:rPr>
          <w:rFonts w:ascii="Courier New" w:eastAsia="Times New Roman" w:hAnsi="Courier New" w:cs="Courier New"/>
          <w:color w:val="000000"/>
          <w:sz w:val="16"/>
          <w:szCs w:val="16"/>
        </w:rPr>
        <w:t>: viewController_];</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3F1281"/>
          <w:sz w:val="16"/>
          <w:szCs w:val="16"/>
        </w:rPr>
      </w:pPr>
      <w:r w:rsidRPr="00210238">
        <w:rPr>
          <w:rFonts w:ascii="Courier New" w:eastAsia="Times New Roman" w:hAnsi="Courier New" w:cs="Courier New"/>
          <w:color w:val="000000"/>
          <w:sz w:val="16"/>
          <w:szCs w:val="16"/>
        </w:rPr>
        <w:t>        [</w:t>
      </w:r>
      <w:r w:rsidRPr="00210238">
        <w:rPr>
          <w:rFonts w:ascii="Courier New" w:eastAsia="Times New Roman" w:hAnsi="Courier New" w:cs="Courier New"/>
          <w:color w:val="B51FA2"/>
          <w:sz w:val="16"/>
          <w:szCs w:val="16"/>
        </w:rPr>
        <w:t>self</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performSegueWithIdentifier</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@"showTabBar"</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sender</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B51FA2"/>
          <w:sz w:val="16"/>
          <w:szCs w:val="16"/>
        </w:rPr>
        <w:t>self</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7035A9"/>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UITabBarController</w:t>
      </w:r>
      <w:r w:rsidRPr="00210238">
        <w:rPr>
          <w:rFonts w:ascii="Courier New" w:eastAsia="Times New Roman" w:hAnsi="Courier New" w:cs="Courier New"/>
          <w:color w:val="000000"/>
          <w:sz w:val="16"/>
          <w:szCs w:val="16"/>
        </w:rPr>
        <w:t>* tabBar_ = (</w:t>
      </w:r>
      <w:r w:rsidRPr="00210238">
        <w:rPr>
          <w:rFonts w:ascii="Courier New" w:eastAsia="Times New Roman" w:hAnsi="Courier New" w:cs="Courier New"/>
          <w:color w:val="7035A9"/>
          <w:sz w:val="16"/>
          <w:szCs w:val="16"/>
        </w:rPr>
        <w:t>UITabBarController</w:t>
      </w:r>
      <w:r w:rsidRPr="00210238">
        <w:rPr>
          <w:rFonts w:ascii="Courier New" w:eastAsia="Times New Roman" w:hAnsi="Courier New" w:cs="Courier New"/>
          <w:color w:val="000000"/>
          <w:sz w:val="16"/>
          <w:szCs w:val="16"/>
        </w:rPr>
        <w:t>*)</w:t>
      </w:r>
      <w:r w:rsidRPr="00210238">
        <w:rPr>
          <w:rFonts w:ascii="Courier New" w:eastAsia="Times New Roman" w:hAnsi="Courier New" w:cs="Courier New"/>
          <w:color w:val="B51FA2"/>
          <w:sz w:val="16"/>
          <w:szCs w:val="16"/>
        </w:rPr>
        <w:t>self</w:t>
      </w:r>
      <w:r w:rsidRPr="00210238">
        <w:rPr>
          <w:rFonts w:ascii="Courier New" w:eastAsia="Times New Roman" w:hAnsi="Courier New" w:cs="Courier New"/>
          <w:color w:val="000000"/>
          <w:sz w:val="16"/>
          <w:szCs w:val="16"/>
        </w:rPr>
        <w:t>.</w:t>
      </w:r>
      <w:r w:rsidRPr="00210238">
        <w:rPr>
          <w:rFonts w:ascii="Courier New" w:eastAsia="Times New Roman" w:hAnsi="Courier New" w:cs="Courier New"/>
          <w:color w:val="7035A9"/>
          <w:sz w:val="16"/>
          <w:szCs w:val="16"/>
        </w:rPr>
        <w:t>modalViewController</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[tabBar_ </w:t>
      </w:r>
      <w:r w:rsidRPr="00210238">
        <w:rPr>
          <w:rFonts w:ascii="Courier New" w:eastAsia="Times New Roman" w:hAnsi="Courier New" w:cs="Courier New"/>
          <w:color w:val="3F1281"/>
          <w:sz w:val="16"/>
          <w:szCs w:val="16"/>
        </w:rPr>
        <w:t>setViewControllers</w:t>
      </w:r>
      <w:r w:rsidRPr="00210238">
        <w:rPr>
          <w:rFonts w:ascii="Courier New" w:eastAsia="Times New Roman" w:hAnsi="Courier New" w:cs="Courier New"/>
          <w:color w:val="000000"/>
          <w:sz w:val="16"/>
          <w:szCs w:val="16"/>
        </w:rPr>
        <w:t xml:space="preserve">:listOfViewControllers </w:t>
      </w:r>
      <w:r w:rsidRPr="00210238">
        <w:rPr>
          <w:rFonts w:ascii="Courier New" w:eastAsia="Times New Roman" w:hAnsi="Courier New" w:cs="Courier New"/>
          <w:color w:val="3F1281"/>
          <w:sz w:val="16"/>
          <w:szCs w:val="16"/>
        </w:rPr>
        <w:t>animated</w:t>
      </w:r>
      <w:r w:rsidRPr="00210238">
        <w:rPr>
          <w:rFonts w:ascii="Courier New" w:eastAsia="Times New Roman" w:hAnsi="Courier New" w:cs="Courier New"/>
          <w:color w:val="000000"/>
          <w:sz w:val="16"/>
          <w:szCs w:val="16"/>
        </w:rPr>
        <w:t>:</w:t>
      </w:r>
      <w:r w:rsidRPr="00210238">
        <w:rPr>
          <w:rFonts w:ascii="Courier New" w:eastAsia="Times New Roman" w:hAnsi="Courier New" w:cs="Courier New"/>
          <w:color w:val="B51FA2"/>
          <w:sz w:val="16"/>
          <w:szCs w:val="16"/>
        </w:rPr>
        <w:t>YES</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 );</w:t>
      </w:r>
    </w:p>
    <w:p w:rsidR="002518F3" w:rsidRPr="00210238" w:rsidRDefault="002518F3" w:rsidP="00210238">
      <w:pPr>
        <w:shd w:val="clear" w:color="auto" w:fill="F2F2F2" w:themeFill="background1" w:themeFillShade="F2"/>
        <w:spacing w:before="0"/>
        <w:ind w:left="72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w:t>
      </w:r>
    </w:p>
    <w:p w:rsidR="002518F3" w:rsidRDefault="002518F3" w:rsidP="002518F3">
      <w:pPr>
        <w:spacing w:before="0"/>
        <w:ind w:left="720"/>
        <w:rPr>
          <w:rFonts w:ascii="Menlo" w:eastAsia="Times New Roman" w:hAnsi="Menlo" w:cs="Helvetica"/>
          <w:color w:val="000000"/>
          <w:sz w:val="17"/>
          <w:szCs w:val="17"/>
        </w:rPr>
      </w:pPr>
    </w:p>
    <w:p w:rsidR="002518F3" w:rsidRPr="00464F84" w:rsidRDefault="002518F3" w:rsidP="006E047F">
      <w:pPr>
        <w:numPr>
          <w:ilvl w:val="0"/>
          <w:numId w:val="11"/>
        </w:numPr>
        <w:suppressAutoHyphens/>
        <w:spacing w:before="0" w:line="276" w:lineRule="auto"/>
        <w:rPr>
          <w:rFonts w:ascii="Menlo" w:eastAsia="Times New Roman" w:hAnsi="Menlo" w:cs="Helvetica"/>
          <w:color w:val="000000"/>
          <w:sz w:val="17"/>
          <w:szCs w:val="17"/>
        </w:rPr>
      </w:pPr>
      <w:r>
        <w:rPr>
          <w:rFonts w:asciiTheme="minorHAnsi" w:eastAsia="Times New Roman" w:hAnsiTheme="minorHAnsi" w:cstheme="minorHAnsi"/>
          <w:color w:val="000000"/>
        </w:rPr>
        <w:t>Build and run the application:</w:t>
      </w:r>
    </w:p>
    <w:p w:rsidR="002518F3" w:rsidRPr="00CF63DE" w:rsidRDefault="002518F3" w:rsidP="002518F3">
      <w:pPr>
        <w:suppressAutoHyphens/>
        <w:spacing w:before="0" w:line="276" w:lineRule="auto"/>
        <w:ind w:left="720"/>
        <w:rPr>
          <w:rFonts w:ascii="Menlo" w:eastAsia="Times New Roman" w:hAnsi="Menlo" w:cs="Helvetica"/>
          <w:color w:val="000000"/>
          <w:sz w:val="17"/>
          <w:szCs w:val="17"/>
        </w:rPr>
      </w:pPr>
    </w:p>
    <w:p w:rsidR="002518F3" w:rsidRDefault="002518F3" w:rsidP="002518F3">
      <w:pPr>
        <w:spacing w:before="0"/>
        <w:ind w:left="720"/>
        <w:rPr>
          <w:rFonts w:ascii="Menlo" w:eastAsia="Times New Roman" w:hAnsi="Menlo" w:cs="Helvetica"/>
          <w:color w:val="000000"/>
          <w:sz w:val="17"/>
          <w:szCs w:val="17"/>
        </w:rPr>
      </w:pPr>
      <w:r>
        <w:rPr>
          <w:rFonts w:eastAsia="Times New Roman"/>
          <w:noProof/>
          <w:color w:val="000000"/>
        </w:rPr>
        <w:lastRenderedPageBreak/>
        <w:drawing>
          <wp:inline distT="0" distB="0" distL="0" distR="0" wp14:anchorId="0AF80CD0" wp14:editId="69103FE8">
            <wp:extent cx="2034540" cy="4003675"/>
            <wp:effectExtent l="171450" t="171450" r="384810" b="358775"/>
            <wp:docPr id="6" name="Рисунок 6" descr="C:\Users\alr.DK\Desktop\Архив\-í-+-+-+-+-¦ -ì-¦-Ç-¦-+-¦ 2012-01-11 -¦ 12.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r.DK\Desktop\Архив\-í-+-+-+-+-¦ -ì-¦-Ç-¦-+-¦ 2012-01-11 -¦ 12.04.02.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34540" cy="4003675"/>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ind w:left="1162" w:hanging="357"/>
        <w:rPr>
          <w:rFonts w:eastAsia="Times New Roman" w:cs="Arial"/>
          <w:b/>
          <w:bCs/>
          <w:sz w:val="28"/>
          <w:szCs w:val="20"/>
        </w:rPr>
      </w:pPr>
      <w:bookmarkStart w:id="135" w:name="_How_to_Access_5"/>
      <w:bookmarkEnd w:id="135"/>
      <w:r>
        <w:rPr>
          <w:rFonts w:eastAsia="Times New Roman" w:cs="Arial"/>
          <w:szCs w:val="20"/>
        </w:rPr>
        <w:br w:type="page"/>
      </w:r>
    </w:p>
    <w:p w:rsidR="002518F3" w:rsidRPr="005D5836" w:rsidRDefault="002518F3" w:rsidP="00425AF8">
      <w:pPr>
        <w:pStyle w:val="Heading2"/>
        <w:spacing w:before="0"/>
      </w:pPr>
      <w:bookmarkStart w:id="136" w:name="_How_to_Access_6"/>
      <w:bookmarkStart w:id="137" w:name="_Toc316481910"/>
      <w:bookmarkStart w:id="138" w:name="_Toc318377061"/>
      <w:bookmarkEnd w:id="136"/>
      <w:r w:rsidRPr="00FD09F9">
        <w:rPr>
          <w:rFonts w:eastAsia="Times New Roman" w:cs="Arial"/>
          <w:szCs w:val="20"/>
        </w:rPr>
        <w:lastRenderedPageBreak/>
        <w:t>Access</w:t>
      </w:r>
      <w:r w:rsidR="00210238">
        <w:rPr>
          <w:rFonts w:eastAsia="Times New Roman" w:cs="Arial"/>
          <w:szCs w:val="20"/>
        </w:rPr>
        <w:t>ing</w:t>
      </w:r>
      <w:r w:rsidRPr="00FD09F9">
        <w:rPr>
          <w:rFonts w:eastAsia="Times New Roman" w:cs="Arial"/>
          <w:szCs w:val="20"/>
        </w:rPr>
        <w:t xml:space="preserve"> the </w:t>
      </w:r>
      <w:r w:rsidR="00425AF8">
        <w:rPr>
          <w:rFonts w:eastAsia="Times New Roman" w:cs="Arial"/>
          <w:szCs w:val="20"/>
        </w:rPr>
        <w:t xml:space="preserve">Fields of an </w:t>
      </w:r>
      <w:r w:rsidRPr="00FD09F9">
        <w:rPr>
          <w:rFonts w:eastAsia="Times New Roman" w:cs="Arial"/>
          <w:szCs w:val="20"/>
        </w:rPr>
        <w:t>Item</w:t>
      </w:r>
      <w:bookmarkEnd w:id="137"/>
      <w:bookmarkEnd w:id="138"/>
    </w:p>
    <w:p w:rsidR="002518F3" w:rsidRDefault="002518F3" w:rsidP="002518F3">
      <w:pPr>
        <w:spacing w:before="0"/>
        <w:rPr>
          <w:rFonts w:eastAsia="Times New Roman" w:cs="Arial"/>
          <w:szCs w:val="20"/>
        </w:rPr>
      </w:pPr>
    </w:p>
    <w:p w:rsidR="002518F3" w:rsidRPr="00FD09F9" w:rsidRDefault="002518F3" w:rsidP="00D463C8">
      <w:pPr>
        <w:spacing w:before="0" w:after="240"/>
        <w:rPr>
          <w:rFonts w:eastAsia="Times New Roman" w:cs="Arial"/>
          <w:szCs w:val="20"/>
        </w:rPr>
      </w:pPr>
      <w:r w:rsidRPr="00FD09F9">
        <w:rPr>
          <w:rFonts w:eastAsia="Times New Roman" w:cs="Arial"/>
          <w:szCs w:val="20"/>
        </w:rPr>
        <w:t xml:space="preserve">If you have </w:t>
      </w:r>
      <w:r w:rsidRPr="00FD09F9">
        <w:rPr>
          <w:rFonts w:eastAsia="Times New Roman" w:cs="Arial"/>
          <w:color w:val="DE6C36" w:themeColor="accent3"/>
          <w:szCs w:val="20"/>
        </w:rPr>
        <w:t xml:space="preserve">SCItems </w:t>
      </w:r>
      <w:r w:rsidRPr="00FD09F9">
        <w:rPr>
          <w:rFonts w:eastAsia="Times New Roman" w:cs="Arial"/>
          <w:szCs w:val="20"/>
        </w:rPr>
        <w:t xml:space="preserve">object and want to load </w:t>
      </w:r>
      <w:r w:rsidR="00D463C8">
        <w:rPr>
          <w:rFonts w:eastAsia="Times New Roman" w:cs="Arial"/>
          <w:szCs w:val="20"/>
        </w:rPr>
        <w:t>its</w:t>
      </w:r>
      <w:r w:rsidRPr="00FD09F9">
        <w:rPr>
          <w:rFonts w:eastAsia="Times New Roman" w:cs="Arial"/>
          <w:szCs w:val="20"/>
        </w:rPr>
        <w:t xml:space="preserve"> fields (“Phone” and “Title” for example) – </w:t>
      </w:r>
      <w:r w:rsidRPr="00FD09F9">
        <w:rPr>
          <w:rFonts w:eastAsia="Times New Roman" w:cs="Arial"/>
          <w:color w:val="DE6C36" w:themeColor="accent3"/>
          <w:szCs w:val="20"/>
        </w:rPr>
        <w:t>-[SCItem fieldsReaderForFieldsNames:]</w:t>
      </w:r>
      <w:r w:rsidRPr="00FD09F9">
        <w:rPr>
          <w:rFonts w:eastAsia="Times New Roman" w:cs="Arial"/>
          <w:szCs w:val="20"/>
        </w:rPr>
        <w:t xml:space="preserve"> method</w:t>
      </w:r>
      <w:r>
        <w:rPr>
          <w:rFonts w:eastAsia="Times New Roman" w:cs="Arial"/>
          <w:szCs w:val="20"/>
        </w:rPr>
        <w:t xml:space="preserve"> can be used for this purposes.</w:t>
      </w:r>
    </w:p>
    <w:p w:rsidR="002518F3" w:rsidRPr="00FD09F9" w:rsidRDefault="002518F3" w:rsidP="002518F3">
      <w:pPr>
        <w:spacing w:before="0" w:after="240"/>
        <w:rPr>
          <w:rFonts w:eastAsia="Times New Roman" w:cs="Arial"/>
          <w:szCs w:val="20"/>
        </w:rPr>
      </w:pPr>
      <w:r>
        <w:rPr>
          <w:rFonts w:eastAsia="Times New Roman" w:cs="Arial"/>
          <w:szCs w:val="20"/>
        </w:rPr>
        <w:t>Example:</w:t>
      </w:r>
    </w:p>
    <w:p w:rsidR="002518F3" w:rsidRPr="00823B9A" w:rsidRDefault="002518F3" w:rsidP="00210238">
      <w:pPr>
        <w:pStyle w:val="SitecoreCodeSample"/>
      </w:pPr>
      <w:r w:rsidRPr="00823B9A">
        <w:rPr>
          <w:color w:val="7035A9"/>
        </w:rPr>
        <w:t>NSSet</w:t>
      </w:r>
      <w:r w:rsidRPr="00823B9A">
        <w:t xml:space="preserve"> *fieldsNames = [</w:t>
      </w:r>
      <w:r w:rsidRPr="00823B9A">
        <w:rPr>
          <w:color w:val="7035A9"/>
        </w:rPr>
        <w:t>NSSet</w:t>
      </w:r>
      <w:r w:rsidRPr="00823B9A">
        <w:t xml:space="preserve"> </w:t>
      </w:r>
      <w:r w:rsidRPr="00823B9A">
        <w:rPr>
          <w:color w:val="3F1281"/>
        </w:rPr>
        <w:t>setWithObjects</w:t>
      </w:r>
      <w:r w:rsidRPr="00823B9A">
        <w:t xml:space="preserve">: </w:t>
      </w:r>
      <w:r w:rsidRPr="00823B9A">
        <w:rPr>
          <w:color w:val="C92D25"/>
        </w:rPr>
        <w:t>@"Phone"</w:t>
      </w:r>
      <w:r w:rsidRPr="00823B9A">
        <w:t xml:space="preserve">, </w:t>
      </w:r>
      <w:r w:rsidRPr="00823B9A">
        <w:rPr>
          <w:color w:val="C92D25"/>
        </w:rPr>
        <w:t>@"Title"</w:t>
      </w:r>
      <w:r w:rsidRPr="00823B9A">
        <w:t xml:space="preserve">, </w:t>
      </w:r>
      <w:r w:rsidRPr="00823B9A">
        <w:rPr>
          <w:color w:val="B51FA2"/>
        </w:rPr>
        <w:t>nil</w:t>
      </w:r>
      <w:r w:rsidRPr="00823B9A">
        <w:t>];</w:t>
      </w:r>
    </w:p>
    <w:p w:rsidR="002518F3" w:rsidRPr="00823B9A" w:rsidRDefault="002518F3" w:rsidP="00210238">
      <w:pPr>
        <w:pStyle w:val="SitecoreCodeSample"/>
      </w:pPr>
      <w:r>
        <w:t>[</w:t>
      </w:r>
      <w:r w:rsidRPr="00823B9A">
        <w:t xml:space="preserve">item </w:t>
      </w:r>
      <w:r w:rsidRPr="00823B9A">
        <w:rPr>
          <w:color w:val="3F1281"/>
        </w:rPr>
        <w:t>fieldsReaderForFieldsNames</w:t>
      </w:r>
      <w:r>
        <w:t>: fieldsNames</w:t>
      </w:r>
      <w:r w:rsidRPr="00823B9A">
        <w:t>](^(</w:t>
      </w:r>
      <w:r w:rsidRPr="00823B9A">
        <w:rPr>
          <w:color w:val="B51FA2"/>
        </w:rPr>
        <w:t>id</w:t>
      </w:r>
      <w:r w:rsidRPr="00823B9A">
        <w:t xml:space="preserve"> result, </w:t>
      </w:r>
      <w:r w:rsidRPr="00823B9A">
        <w:rPr>
          <w:color w:val="7035A9"/>
        </w:rPr>
        <w:t>NSError</w:t>
      </w:r>
      <w:r w:rsidRPr="00823B9A">
        <w:t xml:space="preserve"> *error)</w:t>
      </w:r>
    </w:p>
    <w:p w:rsidR="002518F3" w:rsidRPr="00823B9A" w:rsidRDefault="002518F3" w:rsidP="00210238">
      <w:pPr>
        <w:pStyle w:val="SitecoreCodeSample"/>
      </w:pPr>
      <w:r w:rsidRPr="00823B9A">
        <w:t>{</w:t>
      </w:r>
    </w:p>
    <w:p w:rsidR="002518F3" w:rsidRPr="00823B9A" w:rsidRDefault="002518F3" w:rsidP="00210238">
      <w:pPr>
        <w:pStyle w:val="SitecoreCodeSample"/>
      </w:pPr>
      <w:r w:rsidRPr="00823B9A">
        <w:t xml:space="preserve">        </w:t>
      </w:r>
      <w:r w:rsidRPr="00823B9A">
        <w:rPr>
          <w:color w:val="7035A9"/>
        </w:rPr>
        <w:t>NSDictionary</w:t>
      </w:r>
      <w:r w:rsidRPr="00823B9A">
        <w:t xml:space="preserve"> *fields = result;</w:t>
      </w:r>
    </w:p>
    <w:p w:rsidR="002518F3" w:rsidRPr="00823B9A" w:rsidRDefault="002518F3" w:rsidP="00210238">
      <w:pPr>
        <w:pStyle w:val="SitecoreCodeSample"/>
      </w:pPr>
      <w:r w:rsidRPr="00823B9A">
        <w:t xml:space="preserve">        </w:t>
      </w:r>
      <w:r w:rsidRPr="00823B9A">
        <w:rPr>
          <w:color w:val="7035A9"/>
        </w:rPr>
        <w:t>SCField</w:t>
      </w:r>
      <w:r w:rsidRPr="00823B9A">
        <w:t xml:space="preserve"> *phoneField_ = [fields </w:t>
      </w:r>
      <w:r w:rsidRPr="00823B9A">
        <w:rPr>
          <w:color w:val="3F1281"/>
        </w:rPr>
        <w:t>objectForKey</w:t>
      </w:r>
      <w:r w:rsidRPr="00823B9A">
        <w:t xml:space="preserve">: </w:t>
      </w:r>
      <w:r w:rsidRPr="00823B9A">
        <w:rPr>
          <w:color w:val="C92D25"/>
        </w:rPr>
        <w:t>@"Phone"</w:t>
      </w:r>
      <w:r w:rsidRPr="00823B9A">
        <w:t>];</w:t>
      </w:r>
    </w:p>
    <w:p w:rsidR="002518F3" w:rsidRPr="00823B9A" w:rsidRDefault="002518F3" w:rsidP="00210238">
      <w:pPr>
        <w:pStyle w:val="SitecoreCodeSample"/>
        <w:rPr>
          <w:color w:val="C92D25"/>
        </w:rPr>
      </w:pPr>
      <w:r w:rsidRPr="00823B9A">
        <w:rPr>
          <w:color w:val="000000"/>
        </w:rPr>
        <w:t xml:space="preserve">        </w:t>
      </w:r>
      <w:r w:rsidRPr="00823B9A">
        <w:rPr>
          <w:color w:val="3F1281"/>
        </w:rPr>
        <w:t>NSLog</w:t>
      </w:r>
      <w:r w:rsidRPr="00823B9A">
        <w:rPr>
          <w:color w:val="000000"/>
        </w:rPr>
        <w:t>(</w:t>
      </w:r>
      <w:r w:rsidRPr="00823B9A">
        <w:rPr>
          <w:color w:val="C92D25"/>
        </w:rPr>
        <w:t>@"Phone field raw value: %@"</w:t>
      </w:r>
      <w:r w:rsidRPr="00823B9A">
        <w:rPr>
          <w:color w:val="000000"/>
        </w:rPr>
        <w:t>, phoneField_.</w:t>
      </w:r>
      <w:r w:rsidRPr="00823B9A">
        <w:rPr>
          <w:color w:val="7035A9"/>
        </w:rPr>
        <w:t>rawValue</w:t>
      </w:r>
      <w:r w:rsidRPr="00823B9A">
        <w:rPr>
          <w:color w:val="000000"/>
        </w:rPr>
        <w:t>);</w:t>
      </w:r>
    </w:p>
    <w:p w:rsidR="002518F3" w:rsidRPr="00823B9A" w:rsidRDefault="002518F3" w:rsidP="00210238">
      <w:pPr>
        <w:pStyle w:val="SitecoreCodeSample"/>
      </w:pPr>
      <w:r w:rsidRPr="00823B9A">
        <w:t>});</w:t>
      </w:r>
    </w:p>
    <w:p w:rsidR="002518F3" w:rsidRPr="00FD09F9" w:rsidRDefault="002518F3" w:rsidP="00210238">
      <w:pPr>
        <w:pStyle w:val="SitecoreCodeSample"/>
        <w:rPr>
          <w:rFonts w:cs="Arial"/>
        </w:rPr>
      </w:pPr>
    </w:p>
    <w:p w:rsidR="002518F3" w:rsidRPr="00FD09F9" w:rsidRDefault="002518F3" w:rsidP="00210238">
      <w:pPr>
        <w:pStyle w:val="SitecoreCodeSample"/>
        <w:rPr>
          <w:rFonts w:cs="Arial"/>
        </w:rPr>
      </w:pPr>
      <w:r>
        <w:rPr>
          <w:rFonts w:cs="Arial"/>
        </w:rPr>
        <w:t xml:space="preserve">If </w:t>
      </w:r>
      <w:r w:rsidRPr="00FD09F9">
        <w:rPr>
          <w:rFonts w:cs="Arial"/>
        </w:rPr>
        <w:t>you have no item, it is possible to load the fields with the item, example:</w:t>
      </w:r>
    </w:p>
    <w:p w:rsidR="002518F3" w:rsidRPr="00FD09F9" w:rsidRDefault="002518F3" w:rsidP="00210238">
      <w:pPr>
        <w:pStyle w:val="SitecoreCodeSample"/>
        <w:rPr>
          <w:rFonts w:cs="Arial"/>
        </w:rPr>
      </w:pPr>
    </w:p>
    <w:p w:rsidR="002518F3" w:rsidRDefault="002518F3" w:rsidP="00210238">
      <w:pPr>
        <w:pStyle w:val="SitecoreCodeSample"/>
        <w:rPr>
          <w:color w:val="158600"/>
        </w:rPr>
      </w:pPr>
      <w:r w:rsidRPr="00823B9A">
        <w:rPr>
          <w:color w:val="158600"/>
        </w:rPr>
        <w:t>//</w:t>
      </w:r>
      <w:r>
        <w:rPr>
          <w:color w:val="158600"/>
        </w:rPr>
        <w:t xml:space="preserve"> </w:t>
      </w:r>
      <w:r w:rsidRPr="00823B9A">
        <w:rPr>
          <w:color w:val="158600"/>
        </w:rPr>
        <w:t xml:space="preserve">read Nicam item and </w:t>
      </w:r>
      <w:r>
        <w:rPr>
          <w:color w:val="158600"/>
        </w:rPr>
        <w:t>its</w:t>
      </w:r>
      <w:r w:rsidRPr="00823B9A">
        <w:rPr>
          <w:color w:val="158600"/>
        </w:rPr>
        <w:t xml:space="preserve"> “Phone” and “Title” fields.</w:t>
      </w:r>
    </w:p>
    <w:p w:rsidR="002518F3" w:rsidRDefault="002518F3" w:rsidP="00210238">
      <w:pPr>
        <w:pStyle w:val="SitecoreCodeSample"/>
        <w:rPr>
          <w:color w:val="158600"/>
        </w:rPr>
      </w:pPr>
    </w:p>
    <w:p w:rsidR="002518F3" w:rsidRPr="00823B9A" w:rsidRDefault="002518F3" w:rsidP="00210238">
      <w:pPr>
        <w:pStyle w:val="SitecoreCodeSample"/>
        <w:rPr>
          <w:color w:val="158600"/>
        </w:rPr>
      </w:pPr>
      <w:r w:rsidRPr="00823B9A">
        <w:rPr>
          <w:color w:val="7035A9"/>
        </w:rPr>
        <w:t>SCApiContext</w:t>
      </w:r>
      <w:r w:rsidRPr="00823B9A">
        <w:rPr>
          <w:color w:val="000000"/>
        </w:rPr>
        <w:t xml:space="preserve"> *context = [</w:t>
      </w:r>
      <w:r w:rsidRPr="00823B9A">
        <w:rPr>
          <w:color w:val="7035A9"/>
        </w:rPr>
        <w:t>SCApiContext</w:t>
      </w:r>
      <w:r w:rsidRPr="00823B9A">
        <w:rPr>
          <w:color w:val="000000"/>
        </w:rPr>
        <w:t xml:space="preserve"> </w:t>
      </w:r>
      <w:r w:rsidRPr="00823B9A">
        <w:rPr>
          <w:color w:val="3F1281"/>
        </w:rPr>
        <w:t>contextWithHost</w:t>
      </w:r>
      <w:r w:rsidRPr="00823B9A">
        <w:rPr>
          <w:color w:val="000000"/>
        </w:rPr>
        <w:t xml:space="preserve">: </w:t>
      </w:r>
      <w:r w:rsidRPr="00823B9A">
        <w:rPr>
          <w:color w:val="C92D25"/>
        </w:rPr>
        <w:t>@"</w:t>
      </w:r>
      <w:hyperlink r:id="rId99" w:history="1">
        <w:r w:rsidRPr="00823B9A">
          <w:rPr>
            <w:rStyle w:val="Hyperlink"/>
            <w:rFonts w:ascii="Menlo" w:eastAsia="Times New Roman" w:hAnsi="Menlo"/>
            <w:szCs w:val="20"/>
          </w:rPr>
          <w:t>mobilesdk.sc-demo.net/</w:t>
        </w:r>
        <w:r>
          <w:rPr>
            <w:rStyle w:val="Hyperlink"/>
            <w:rFonts w:ascii="Menlo" w:eastAsia="Times New Roman" w:hAnsi="Menlo"/>
            <w:szCs w:val="20"/>
          </w:rPr>
          <w:t>-/webapi</w:t>
        </w:r>
      </w:hyperlink>
      <w:r w:rsidRPr="00823B9A">
        <w:rPr>
          <w:color w:val="C92D25"/>
        </w:rPr>
        <w:t>"</w:t>
      </w:r>
      <w:r w:rsidRPr="00823B9A">
        <w:rPr>
          <w:color w:val="000000"/>
        </w:rPr>
        <w:t>];</w:t>
      </w:r>
    </w:p>
    <w:p w:rsidR="002518F3" w:rsidRPr="00823B9A" w:rsidRDefault="002518F3" w:rsidP="00210238">
      <w:pPr>
        <w:pStyle w:val="SitecoreCodeSample"/>
        <w:rPr>
          <w:sz w:val="20"/>
        </w:rPr>
      </w:pPr>
      <w:r w:rsidRPr="00823B9A">
        <w:rPr>
          <w:sz w:val="20"/>
        </w:rPr>
        <w:t>    </w:t>
      </w:r>
    </w:p>
    <w:p w:rsidR="002518F3" w:rsidRPr="00823B9A" w:rsidRDefault="002518F3" w:rsidP="00210238">
      <w:pPr>
        <w:pStyle w:val="SitecoreCodeSample"/>
        <w:rPr>
          <w:color w:val="7035A9"/>
        </w:rPr>
      </w:pPr>
      <w:r>
        <w:rPr>
          <w:color w:val="000000"/>
        </w:rPr>
        <w:t xml:space="preserve"> </w:t>
      </w:r>
      <w:r w:rsidRPr="00823B9A">
        <w:rPr>
          <w:color w:val="7035A9"/>
        </w:rPr>
        <w:t>SCItemsReaderRequest</w:t>
      </w:r>
      <w:r w:rsidRPr="00823B9A">
        <w:rPr>
          <w:color w:val="000000"/>
        </w:rPr>
        <w:t xml:space="preserve"> *request = [</w:t>
      </w:r>
      <w:r w:rsidRPr="00823B9A">
        <w:rPr>
          <w:color w:val="7035A9"/>
        </w:rPr>
        <w:t>SCItemsReaderRequest</w:t>
      </w:r>
      <w:r w:rsidRPr="00823B9A">
        <w:rPr>
          <w:color w:val="000000"/>
        </w:rPr>
        <w:t xml:space="preserve"> </w:t>
      </w:r>
      <w:r w:rsidRPr="00823B9A">
        <w:rPr>
          <w:color w:val="3F1281"/>
        </w:rPr>
        <w:t>new</w:t>
      </w:r>
      <w:r w:rsidRPr="00823B9A">
        <w:rPr>
          <w:color w:val="000000"/>
        </w:rPr>
        <w:t>];</w:t>
      </w:r>
    </w:p>
    <w:p w:rsidR="002518F3" w:rsidRPr="00823B9A" w:rsidRDefault="002518F3" w:rsidP="00210238">
      <w:pPr>
        <w:pStyle w:val="SitecoreCodeSample"/>
        <w:rPr>
          <w:color w:val="C92D25"/>
        </w:rPr>
      </w:pPr>
      <w:r w:rsidRPr="00823B9A">
        <w:rPr>
          <w:color w:val="000000"/>
        </w:rPr>
        <w:t> request.</w:t>
      </w:r>
      <w:r w:rsidRPr="00823B9A">
        <w:rPr>
          <w:color w:val="7035A9"/>
        </w:rPr>
        <w:t>request</w:t>
      </w:r>
      <w:r w:rsidRPr="00823B9A">
        <w:rPr>
          <w:color w:val="000000"/>
        </w:rPr>
        <w:t xml:space="preserve"> = </w:t>
      </w:r>
      <w:r w:rsidRPr="00823B9A">
        <w:rPr>
          <w:color w:val="C92D25"/>
        </w:rPr>
        <w:t>@"/sitecore/content/nicam"</w:t>
      </w:r>
      <w:r w:rsidRPr="00823B9A">
        <w:rPr>
          <w:color w:val="000000"/>
        </w:rPr>
        <w:t>;</w:t>
      </w:r>
    </w:p>
    <w:p w:rsidR="002518F3" w:rsidRPr="00823B9A" w:rsidRDefault="002518F3" w:rsidP="00210238">
      <w:pPr>
        <w:pStyle w:val="SitecoreCodeSample"/>
        <w:rPr>
          <w:color w:val="3F1281"/>
        </w:rPr>
      </w:pPr>
      <w:r w:rsidRPr="00823B9A">
        <w:rPr>
          <w:color w:val="000000"/>
        </w:rPr>
        <w:t> request.</w:t>
      </w:r>
      <w:r w:rsidRPr="00823B9A">
        <w:rPr>
          <w:color w:val="7035A9"/>
        </w:rPr>
        <w:t>requestType</w:t>
      </w:r>
      <w:r w:rsidRPr="00823B9A">
        <w:rPr>
          <w:color w:val="000000"/>
        </w:rPr>
        <w:t xml:space="preserve"> = </w:t>
      </w:r>
      <w:r w:rsidRPr="00823B9A">
        <w:rPr>
          <w:color w:val="3F1281"/>
        </w:rPr>
        <w:t>SCItemReaderRequestItemPath</w:t>
      </w:r>
      <w:r w:rsidRPr="00823B9A">
        <w:rPr>
          <w:color w:val="000000"/>
        </w:rPr>
        <w:t>;</w:t>
      </w:r>
    </w:p>
    <w:p w:rsidR="002518F3" w:rsidRPr="00823B9A" w:rsidRDefault="002518F3" w:rsidP="00210238">
      <w:pPr>
        <w:pStyle w:val="SitecoreCodeSample"/>
        <w:rPr>
          <w:color w:val="3F1281"/>
        </w:rPr>
      </w:pPr>
      <w:r w:rsidRPr="00823B9A">
        <w:rPr>
          <w:color w:val="000000"/>
        </w:rPr>
        <w:t> request.</w:t>
      </w:r>
      <w:r w:rsidRPr="00823B9A">
        <w:rPr>
          <w:color w:val="7035A9"/>
        </w:rPr>
        <w:t>scope</w:t>
      </w:r>
      <w:r w:rsidRPr="00823B9A">
        <w:rPr>
          <w:color w:val="000000"/>
        </w:rPr>
        <w:t xml:space="preserve"> = </w:t>
      </w:r>
      <w:r w:rsidRPr="00823B9A">
        <w:rPr>
          <w:color w:val="3F1281"/>
        </w:rPr>
        <w:t>SCItemReaderSelfScope</w:t>
      </w:r>
      <w:r w:rsidRPr="00823B9A">
        <w:rPr>
          <w:color w:val="000000"/>
        </w:rPr>
        <w:t>;</w:t>
      </w:r>
    </w:p>
    <w:p w:rsidR="002518F3" w:rsidRPr="00823B9A" w:rsidRDefault="002518F3" w:rsidP="00210238">
      <w:pPr>
        <w:pStyle w:val="SitecoreCodeSample"/>
      </w:pPr>
      <w:r w:rsidRPr="00823B9A">
        <w:t> request.</w:t>
      </w:r>
      <w:r w:rsidRPr="00823B9A">
        <w:rPr>
          <w:color w:val="7035A9"/>
        </w:rPr>
        <w:t>fieldNames</w:t>
      </w:r>
      <w:r w:rsidRPr="00823B9A">
        <w:t xml:space="preserve"> = [</w:t>
      </w:r>
      <w:r w:rsidRPr="00823B9A">
        <w:rPr>
          <w:color w:val="7035A9"/>
        </w:rPr>
        <w:t>NSSet</w:t>
      </w:r>
      <w:r w:rsidRPr="00823B9A">
        <w:t xml:space="preserve"> </w:t>
      </w:r>
      <w:r w:rsidRPr="00823B9A">
        <w:rPr>
          <w:color w:val="3F1281"/>
        </w:rPr>
        <w:t>setWithObjects</w:t>
      </w:r>
      <w:r w:rsidRPr="00823B9A">
        <w:t xml:space="preserve">: </w:t>
      </w:r>
      <w:r w:rsidRPr="00823B9A">
        <w:rPr>
          <w:color w:val="C92D25"/>
        </w:rPr>
        <w:t>@"Phone"</w:t>
      </w:r>
      <w:r w:rsidRPr="00823B9A">
        <w:t xml:space="preserve">, </w:t>
      </w:r>
      <w:r w:rsidRPr="00823B9A">
        <w:rPr>
          <w:color w:val="C92D25"/>
        </w:rPr>
        <w:t>@"Title"</w:t>
      </w:r>
      <w:r w:rsidRPr="00823B9A">
        <w:t xml:space="preserve">, </w:t>
      </w:r>
      <w:r w:rsidRPr="00823B9A">
        <w:rPr>
          <w:color w:val="B51FA2"/>
        </w:rPr>
        <w:t>nil</w:t>
      </w:r>
      <w:r w:rsidRPr="00823B9A">
        <w:t>];</w:t>
      </w:r>
    </w:p>
    <w:p w:rsidR="002518F3" w:rsidRPr="00823B9A" w:rsidRDefault="002518F3" w:rsidP="00210238">
      <w:pPr>
        <w:pStyle w:val="SitecoreCodeSample"/>
        <w:rPr>
          <w:sz w:val="20"/>
        </w:rPr>
      </w:pPr>
      <w:r w:rsidRPr="00823B9A">
        <w:rPr>
          <w:sz w:val="20"/>
        </w:rPr>
        <w:t>    </w:t>
      </w:r>
    </w:p>
    <w:p w:rsidR="002518F3" w:rsidRPr="00823B9A" w:rsidRDefault="002518F3" w:rsidP="00210238">
      <w:pPr>
        <w:pStyle w:val="SitecoreCodeSample"/>
      </w:pPr>
      <w:r w:rsidRPr="00823B9A">
        <w:t xml:space="preserve"> [context </w:t>
      </w:r>
      <w:r w:rsidRPr="00823B9A">
        <w:rPr>
          <w:color w:val="3F1281"/>
        </w:rPr>
        <w:t>itemsReaderWithRequest</w:t>
      </w:r>
      <w:r w:rsidRPr="00823B9A">
        <w:t>: request](^(</w:t>
      </w:r>
      <w:r w:rsidRPr="00823B9A">
        <w:rPr>
          <w:color w:val="B51FA2"/>
        </w:rPr>
        <w:t>id</w:t>
      </w:r>
      <w:r w:rsidRPr="00823B9A">
        <w:t xml:space="preserve"> result, </w:t>
      </w:r>
      <w:r w:rsidRPr="00823B9A">
        <w:rPr>
          <w:color w:val="7035A9"/>
        </w:rPr>
        <w:t>NSError</w:t>
      </w:r>
      <w:r w:rsidRPr="00823B9A">
        <w:t xml:space="preserve"> *error)</w:t>
      </w:r>
    </w:p>
    <w:p w:rsidR="002518F3" w:rsidRPr="00823B9A" w:rsidRDefault="002518F3" w:rsidP="00210238">
      <w:pPr>
        <w:pStyle w:val="SitecoreCodeSample"/>
      </w:pPr>
      <w:r w:rsidRPr="00823B9A">
        <w:t> {</w:t>
      </w:r>
    </w:p>
    <w:p w:rsidR="002518F3" w:rsidRPr="00823B9A" w:rsidRDefault="002518F3" w:rsidP="00210238">
      <w:pPr>
        <w:pStyle w:val="SitecoreCodeSample"/>
      </w:pPr>
      <w:r w:rsidRPr="00823B9A">
        <w:t xml:space="preserve">        </w:t>
      </w:r>
      <w:r w:rsidRPr="00823B9A">
        <w:rPr>
          <w:color w:val="7035A9"/>
        </w:rPr>
        <w:t>SCItem</w:t>
      </w:r>
      <w:r w:rsidRPr="00823B9A">
        <w:t xml:space="preserve">* item = [result </w:t>
      </w:r>
      <w:r w:rsidRPr="00823B9A">
        <w:rPr>
          <w:color w:val="3F1281"/>
        </w:rPr>
        <w:t>objectAtIndex</w:t>
      </w:r>
      <w:r w:rsidRPr="00823B9A">
        <w:t xml:space="preserve">: </w:t>
      </w:r>
      <w:r w:rsidRPr="00823B9A">
        <w:rPr>
          <w:color w:val="380AD7"/>
        </w:rPr>
        <w:t>0</w:t>
      </w:r>
      <w:r w:rsidRPr="00823B9A">
        <w:t>];</w:t>
      </w:r>
    </w:p>
    <w:p w:rsidR="002518F3" w:rsidRPr="00823B9A" w:rsidRDefault="002518F3" w:rsidP="00210238">
      <w:pPr>
        <w:pStyle w:val="SitecoreCodeSample"/>
        <w:rPr>
          <w:color w:val="C92D25"/>
        </w:rPr>
      </w:pPr>
      <w:r w:rsidRPr="00823B9A">
        <w:rPr>
          <w:color w:val="000000"/>
        </w:rPr>
        <w:t xml:space="preserve">        </w:t>
      </w:r>
      <w:r w:rsidRPr="00823B9A">
        <w:rPr>
          <w:color w:val="3F1281"/>
        </w:rPr>
        <w:t>NSLog</w:t>
      </w:r>
      <w:r w:rsidRPr="00823B9A">
        <w:rPr>
          <w:color w:val="000000"/>
        </w:rPr>
        <w:t>(</w:t>
      </w:r>
      <w:r w:rsidRPr="00823B9A">
        <w:rPr>
          <w:color w:val="C92D25"/>
        </w:rPr>
        <w:t>@"Phone field raw value: %@"</w:t>
      </w:r>
      <w:r w:rsidRPr="00823B9A">
        <w:rPr>
          <w:color w:val="000000"/>
        </w:rPr>
        <w:t xml:space="preserve">, [item </w:t>
      </w:r>
      <w:r w:rsidRPr="00823B9A">
        <w:rPr>
          <w:color w:val="3F1281"/>
        </w:rPr>
        <w:t>fieldValueWithName</w:t>
      </w:r>
      <w:r w:rsidRPr="00823B9A">
        <w:rPr>
          <w:color w:val="000000"/>
        </w:rPr>
        <w:t xml:space="preserve">: </w:t>
      </w:r>
      <w:r w:rsidRPr="00823B9A">
        <w:rPr>
          <w:color w:val="C92D25"/>
        </w:rPr>
        <w:t>@"Phone"</w:t>
      </w:r>
      <w:r w:rsidRPr="00823B9A">
        <w:rPr>
          <w:color w:val="000000"/>
        </w:rPr>
        <w:t>]);</w:t>
      </w:r>
    </w:p>
    <w:p w:rsidR="002518F3" w:rsidRPr="00823B9A" w:rsidRDefault="002518F3" w:rsidP="00210238">
      <w:pPr>
        <w:pStyle w:val="SitecoreCodeSample"/>
      </w:pPr>
      <w:r>
        <w:t> </w:t>
      </w:r>
      <w:r w:rsidRPr="00823B9A">
        <w:t>});</w:t>
      </w:r>
    </w:p>
    <w:p w:rsidR="002518F3" w:rsidRPr="00FD09F9" w:rsidRDefault="002518F3" w:rsidP="002518F3">
      <w:pPr>
        <w:spacing w:before="0"/>
        <w:rPr>
          <w:rFonts w:eastAsia="Times New Roman" w:cs="Arial"/>
          <w:szCs w:val="20"/>
        </w:rPr>
      </w:pPr>
    </w:p>
    <w:p w:rsidR="002518F3" w:rsidRPr="00FD09F9" w:rsidRDefault="002518F3" w:rsidP="002518F3">
      <w:pPr>
        <w:spacing w:before="0"/>
        <w:rPr>
          <w:rFonts w:eastAsia="Times New Roman" w:cs="Arial"/>
          <w:szCs w:val="20"/>
        </w:rPr>
      </w:pPr>
      <w:r w:rsidRPr="00FD09F9">
        <w:rPr>
          <w:rFonts w:eastAsia="Times New Roman" w:cs="Arial"/>
          <w:szCs w:val="20"/>
        </w:rPr>
        <w:t>If you need to read all the item's fields – pass nil instead o</w:t>
      </w:r>
      <w:r>
        <w:rPr>
          <w:rFonts w:eastAsia="Times New Roman" w:cs="Arial"/>
          <w:szCs w:val="20"/>
        </w:rPr>
        <w:t xml:space="preserve">f </w:t>
      </w:r>
      <w:r w:rsidRPr="00FD09F9">
        <w:rPr>
          <w:rFonts w:eastAsia="Times New Roman" w:cs="Arial"/>
          <w:szCs w:val="20"/>
        </w:rPr>
        <w:t>fieldsNames set.</w:t>
      </w:r>
    </w:p>
    <w:p w:rsidR="002518F3" w:rsidRPr="00FD09F9" w:rsidRDefault="002518F3" w:rsidP="002518F3">
      <w:pPr>
        <w:spacing w:before="0"/>
        <w:rPr>
          <w:rFonts w:eastAsia="Times New Roman" w:cs="Arial"/>
          <w:szCs w:val="20"/>
        </w:rPr>
      </w:pPr>
    </w:p>
    <w:p w:rsidR="002518F3" w:rsidRPr="00FD09F9" w:rsidRDefault="002518F3" w:rsidP="002518F3">
      <w:pPr>
        <w:spacing w:before="0"/>
        <w:rPr>
          <w:rFonts w:eastAsia="Times New Roman" w:cs="Arial"/>
          <w:szCs w:val="20"/>
        </w:rPr>
      </w:pPr>
      <w:r w:rsidRPr="00FD09F9">
        <w:rPr>
          <w:rFonts w:eastAsia="Times New Roman" w:cs="Arial"/>
          <w:szCs w:val="20"/>
        </w:rPr>
        <w:t xml:space="preserve">To access already loaded item's fields, call </w:t>
      </w:r>
      <w:r w:rsidRPr="00823B9A">
        <w:rPr>
          <w:rFonts w:eastAsia="Times New Roman" w:cs="Arial"/>
          <w:color w:val="DE6C36" w:themeColor="accent3"/>
          <w:szCs w:val="20"/>
        </w:rPr>
        <w:t xml:space="preserve">-[SCItem readFieldsByName] </w:t>
      </w:r>
      <w:r w:rsidRPr="00FD09F9">
        <w:rPr>
          <w:rFonts w:eastAsia="Times New Roman" w:cs="Arial"/>
          <w:szCs w:val="20"/>
        </w:rPr>
        <w:t xml:space="preserve">method. It returns </w:t>
      </w:r>
      <w:r w:rsidRPr="00823B9A">
        <w:rPr>
          <w:rFonts w:eastAsia="Times New Roman" w:cs="Arial"/>
          <w:color w:val="DE6C36" w:themeColor="accent3"/>
          <w:szCs w:val="20"/>
        </w:rPr>
        <w:t xml:space="preserve">NSDictionary </w:t>
      </w:r>
      <w:r w:rsidRPr="00FD09F9">
        <w:rPr>
          <w:rFonts w:eastAsia="Times New Roman" w:cs="Arial"/>
          <w:szCs w:val="20"/>
        </w:rPr>
        <w:t xml:space="preserve">objects with </w:t>
      </w:r>
      <w:r w:rsidRPr="00823B9A">
        <w:rPr>
          <w:rFonts w:eastAsia="Times New Roman" w:cs="Arial"/>
          <w:color w:val="DE6C36" w:themeColor="accent3"/>
          <w:szCs w:val="20"/>
        </w:rPr>
        <w:t xml:space="preserve">SCField </w:t>
      </w:r>
      <w:r w:rsidRPr="00FD09F9">
        <w:rPr>
          <w:rFonts w:eastAsia="Times New Roman" w:cs="Arial"/>
          <w:szCs w:val="20"/>
        </w:rPr>
        <w:t xml:space="preserve">objects and </w:t>
      </w:r>
      <w:r w:rsidRPr="00A01B1B">
        <w:rPr>
          <w:rFonts w:eastAsia="Times New Roman" w:cs="Arial"/>
          <w:color w:val="DE6C36" w:themeColor="accent3"/>
          <w:szCs w:val="20"/>
        </w:rPr>
        <w:t>[SCField name]</w:t>
      </w:r>
      <w:r w:rsidRPr="00FD09F9">
        <w:rPr>
          <w:rFonts w:eastAsia="Times New Roman" w:cs="Arial"/>
          <w:szCs w:val="20"/>
        </w:rPr>
        <w:t xml:space="preserve"> keys or nil if no fields was loaded for given item.</w:t>
      </w:r>
    </w:p>
    <w:p w:rsidR="002518F3" w:rsidRPr="00FD09F9" w:rsidRDefault="002518F3" w:rsidP="002518F3">
      <w:pPr>
        <w:spacing w:before="0"/>
        <w:rPr>
          <w:rFonts w:eastAsia="Times New Roman" w:cs="Arial"/>
          <w:szCs w:val="20"/>
        </w:rPr>
      </w:pPr>
    </w:p>
    <w:p w:rsidR="002518F3" w:rsidRPr="00FD09F9" w:rsidRDefault="002518F3" w:rsidP="002518F3">
      <w:pPr>
        <w:spacing w:before="0"/>
        <w:rPr>
          <w:rFonts w:eastAsia="Times New Roman" w:cs="Arial"/>
          <w:szCs w:val="20"/>
        </w:rPr>
      </w:pPr>
      <w:r w:rsidRPr="00823B9A">
        <w:rPr>
          <w:rFonts w:eastAsia="Times New Roman" w:cs="Arial"/>
          <w:color w:val="DE6C36" w:themeColor="accent3"/>
          <w:szCs w:val="20"/>
        </w:rPr>
        <w:t xml:space="preserve">SCField </w:t>
      </w:r>
      <w:r w:rsidRPr="00FD09F9">
        <w:rPr>
          <w:rFonts w:eastAsia="Times New Roman" w:cs="Arial"/>
          <w:szCs w:val="20"/>
        </w:rPr>
        <w:t>class represents a Sitecore system item’s field. It provides getters for the field’s properties like “ID”, “Name” ,”Type” and “RawValue”.</w:t>
      </w:r>
    </w:p>
    <w:p w:rsidR="002518F3" w:rsidRPr="00FD09F9" w:rsidRDefault="002518F3" w:rsidP="002518F3">
      <w:pPr>
        <w:spacing w:before="0"/>
        <w:rPr>
          <w:rFonts w:eastAsia="Times New Roman" w:cs="Arial"/>
          <w:szCs w:val="20"/>
        </w:rPr>
      </w:pPr>
      <w:r w:rsidRPr="00823B9A">
        <w:rPr>
          <w:rFonts w:eastAsia="Times New Roman" w:cs="Arial"/>
          <w:color w:val="DE6C36" w:themeColor="accent3"/>
          <w:szCs w:val="20"/>
        </w:rPr>
        <w:t xml:space="preserve">-[SCField rawValue] </w:t>
      </w:r>
      <w:r w:rsidRPr="00FD09F9">
        <w:rPr>
          <w:rFonts w:eastAsia="Times New Roman" w:cs="Arial"/>
          <w:szCs w:val="20"/>
        </w:rPr>
        <w:t xml:space="preserve">property contains a simple text value. </w:t>
      </w:r>
    </w:p>
    <w:p w:rsidR="002518F3" w:rsidRPr="00FD09F9" w:rsidRDefault="002518F3" w:rsidP="002518F3">
      <w:pPr>
        <w:spacing w:before="0"/>
        <w:rPr>
          <w:rFonts w:eastAsia="Times New Roman" w:cs="Arial"/>
          <w:szCs w:val="20"/>
        </w:rPr>
      </w:pPr>
      <w:r w:rsidRPr="00FD09F9">
        <w:rPr>
          <w:rFonts w:eastAsia="Times New Roman" w:cs="Arial"/>
          <w:szCs w:val="20"/>
        </w:rPr>
        <w:t xml:space="preserve">Checkbox field stores the one character (“1”) when selected. </w:t>
      </w:r>
    </w:p>
    <w:p w:rsidR="002518F3" w:rsidRPr="00FD09F9" w:rsidRDefault="002518F3" w:rsidP="002518F3">
      <w:pPr>
        <w:spacing w:before="0"/>
        <w:rPr>
          <w:rFonts w:eastAsia="Times New Roman" w:cs="Arial"/>
          <w:szCs w:val="20"/>
        </w:rPr>
      </w:pPr>
      <w:r w:rsidRPr="00FD09F9">
        <w:rPr>
          <w:rFonts w:eastAsia="Times New Roman" w:cs="Arial"/>
          <w:szCs w:val="20"/>
        </w:rPr>
        <w:t xml:space="preserve">Rich Text Editor (RTE) fields contain XHTML. </w:t>
      </w:r>
    </w:p>
    <w:p w:rsidR="002518F3" w:rsidRPr="00FD09F9" w:rsidRDefault="002518F3" w:rsidP="002518F3">
      <w:pPr>
        <w:spacing w:before="0"/>
        <w:rPr>
          <w:rFonts w:eastAsia="Times New Roman" w:cs="Arial"/>
          <w:szCs w:val="20"/>
        </w:rPr>
      </w:pPr>
      <w:r w:rsidRPr="00FD09F9">
        <w:rPr>
          <w:rFonts w:eastAsia="Times New Roman" w:cs="Arial"/>
          <w:szCs w:val="20"/>
        </w:rPr>
        <w:t xml:space="preserve">Numerous field types contain the ID of a single item or multiple IDs separated by pipe characters (“|”). </w:t>
      </w:r>
    </w:p>
    <w:p w:rsidR="002518F3" w:rsidRPr="00FD09F9" w:rsidRDefault="002518F3" w:rsidP="002518F3">
      <w:pPr>
        <w:spacing w:before="0"/>
        <w:rPr>
          <w:rFonts w:eastAsia="Times New Roman" w:cs="Arial"/>
          <w:szCs w:val="20"/>
        </w:rPr>
      </w:pPr>
      <w:r w:rsidRPr="00FD09F9">
        <w:rPr>
          <w:rFonts w:eastAsia="Times New Roman" w:cs="Arial"/>
          <w:szCs w:val="20"/>
        </w:rPr>
        <w:t>Other field types contain XML or data in proprietary formats.</w:t>
      </w:r>
    </w:p>
    <w:p w:rsidR="002518F3" w:rsidRPr="00FD09F9" w:rsidRDefault="002518F3" w:rsidP="002518F3">
      <w:pPr>
        <w:spacing w:before="0"/>
        <w:rPr>
          <w:rFonts w:eastAsia="Times New Roman" w:cs="Arial"/>
          <w:szCs w:val="20"/>
        </w:rPr>
      </w:pPr>
    </w:p>
    <w:p w:rsidR="002518F3" w:rsidRPr="00FD09F9" w:rsidRDefault="002518F3" w:rsidP="00D463C8">
      <w:pPr>
        <w:spacing w:before="0"/>
        <w:rPr>
          <w:rFonts w:eastAsia="Times New Roman" w:cs="Arial"/>
          <w:szCs w:val="20"/>
        </w:rPr>
      </w:pPr>
      <w:r w:rsidRPr="00FD09F9">
        <w:rPr>
          <w:rFonts w:eastAsia="Times New Roman" w:cs="Arial"/>
          <w:szCs w:val="20"/>
        </w:rPr>
        <w:t>Some specific fiel</w:t>
      </w:r>
      <w:r w:rsidR="00D463C8">
        <w:rPr>
          <w:rFonts w:eastAsia="Times New Roman" w:cs="Arial"/>
          <w:szCs w:val="20"/>
        </w:rPr>
        <w:t xml:space="preserve">ds like “Image” and “Checklist” </w:t>
      </w:r>
      <w:r w:rsidRPr="00FD09F9">
        <w:rPr>
          <w:rFonts w:eastAsia="Times New Roman" w:cs="Arial"/>
          <w:szCs w:val="20"/>
        </w:rPr>
        <w:t xml:space="preserve">have separate classes </w:t>
      </w:r>
      <w:r w:rsidRPr="00823B9A">
        <w:rPr>
          <w:rFonts w:eastAsia="Times New Roman" w:cs="Arial"/>
          <w:color w:val="DE6C36" w:themeColor="accent3"/>
          <w:szCs w:val="20"/>
        </w:rPr>
        <w:t xml:space="preserve">SCImageField </w:t>
      </w:r>
      <w:r w:rsidRPr="00FD09F9">
        <w:rPr>
          <w:rFonts w:eastAsia="Times New Roman" w:cs="Arial"/>
          <w:szCs w:val="20"/>
        </w:rPr>
        <w:t xml:space="preserve">and </w:t>
      </w:r>
      <w:r w:rsidRPr="00823B9A">
        <w:rPr>
          <w:rFonts w:eastAsia="Times New Roman" w:cs="Arial"/>
          <w:color w:val="DE6C36" w:themeColor="accent3"/>
          <w:szCs w:val="20"/>
        </w:rPr>
        <w:t>SCChecklistField</w:t>
      </w:r>
      <w:r w:rsidRPr="00FD09F9">
        <w:rPr>
          <w:rFonts w:eastAsia="Times New Roman" w:cs="Arial"/>
          <w:szCs w:val="20"/>
        </w:rPr>
        <w:t>.</w:t>
      </w:r>
    </w:p>
    <w:p w:rsidR="002518F3" w:rsidRPr="00FD09F9"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r w:rsidRPr="00FD09F9">
        <w:rPr>
          <w:rFonts w:eastAsia="Times New Roman" w:cs="Arial"/>
          <w:szCs w:val="20"/>
        </w:rPr>
        <w:t>Please see Sitecore</w:t>
      </w:r>
      <w:r>
        <w:rPr>
          <w:rFonts w:eastAsia="Times New Roman" w:cs="Arial"/>
          <w:szCs w:val="20"/>
        </w:rPr>
        <w:t xml:space="preserve"> </w:t>
      </w:r>
      <w:r w:rsidRPr="00FD09F9">
        <w:rPr>
          <w:rFonts w:eastAsia="Times New Roman" w:cs="Arial"/>
          <w:szCs w:val="20"/>
        </w:rPr>
        <w:t>Mobile</w:t>
      </w:r>
      <w:r>
        <w:rPr>
          <w:rFonts w:eastAsia="Times New Roman" w:cs="Arial"/>
          <w:szCs w:val="20"/>
        </w:rPr>
        <w:t xml:space="preserve"> </w:t>
      </w:r>
      <w:r w:rsidRPr="00FD09F9">
        <w:rPr>
          <w:rFonts w:eastAsia="Times New Roman" w:cs="Arial"/>
          <w:szCs w:val="20"/>
        </w:rPr>
        <w:t>SDK doc HTML version for more details.</w:t>
      </w: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ind w:left="1162" w:hanging="357"/>
        <w:rPr>
          <w:rFonts w:eastAsia="Times New Roman" w:cs="Arial"/>
          <w:b/>
          <w:bCs/>
          <w:sz w:val="28"/>
          <w:szCs w:val="20"/>
        </w:rPr>
      </w:pPr>
      <w:r>
        <w:rPr>
          <w:rFonts w:eastAsia="Times New Roman" w:cs="Arial"/>
          <w:szCs w:val="20"/>
        </w:rPr>
        <w:br w:type="page"/>
      </w:r>
    </w:p>
    <w:p w:rsidR="002518F3" w:rsidRPr="005D5836" w:rsidRDefault="002518F3" w:rsidP="00E0328D">
      <w:pPr>
        <w:pStyle w:val="Heading2"/>
        <w:spacing w:before="0"/>
      </w:pPr>
      <w:bookmarkStart w:id="139" w:name="_Toc318377062"/>
      <w:r w:rsidRPr="00FD09F9">
        <w:rPr>
          <w:rFonts w:eastAsia="Times New Roman" w:cs="Arial"/>
          <w:szCs w:val="20"/>
        </w:rPr>
        <w:lastRenderedPageBreak/>
        <w:t>Access</w:t>
      </w:r>
      <w:r w:rsidR="00425AF8">
        <w:rPr>
          <w:rFonts w:eastAsia="Times New Roman" w:cs="Arial"/>
          <w:szCs w:val="20"/>
        </w:rPr>
        <w:t>ing</w:t>
      </w:r>
      <w:r w:rsidRPr="00FD09F9">
        <w:rPr>
          <w:rFonts w:eastAsia="Times New Roman" w:cs="Arial"/>
          <w:szCs w:val="20"/>
        </w:rPr>
        <w:t xml:space="preserve"> the</w:t>
      </w:r>
      <w:r>
        <w:rPr>
          <w:rFonts w:eastAsia="Times New Roman" w:cs="Arial"/>
          <w:szCs w:val="20"/>
        </w:rPr>
        <w:t xml:space="preserve"> </w:t>
      </w:r>
      <w:r w:rsidR="00425AF8">
        <w:rPr>
          <w:rFonts w:eastAsia="Times New Roman" w:cs="Arial"/>
          <w:szCs w:val="20"/>
        </w:rPr>
        <w:t>D</w:t>
      </w:r>
      <w:r>
        <w:rPr>
          <w:rFonts w:eastAsia="Times New Roman" w:cs="Arial"/>
          <w:szCs w:val="20"/>
        </w:rPr>
        <w:t xml:space="preserve">ifferent </w:t>
      </w:r>
      <w:r w:rsidR="00425AF8">
        <w:rPr>
          <w:rFonts w:eastAsia="Times New Roman" w:cs="Arial"/>
          <w:szCs w:val="20"/>
        </w:rPr>
        <w:t xml:space="preserve">types of </w:t>
      </w:r>
      <w:r w:rsidR="00E0328D">
        <w:rPr>
          <w:rFonts w:eastAsia="Times New Roman" w:cs="Arial"/>
          <w:szCs w:val="20"/>
        </w:rPr>
        <w:t>a</w:t>
      </w:r>
      <w:r w:rsidR="00425AF8">
        <w:rPr>
          <w:rFonts w:eastAsia="Times New Roman" w:cs="Arial"/>
          <w:szCs w:val="20"/>
        </w:rPr>
        <w:t xml:space="preserve"> </w:t>
      </w:r>
      <w:r>
        <w:rPr>
          <w:rFonts w:eastAsia="Times New Roman" w:cs="Arial"/>
          <w:szCs w:val="20"/>
        </w:rPr>
        <w:t>Field</w:t>
      </w:r>
      <w:bookmarkEnd w:id="139"/>
    </w:p>
    <w:p w:rsidR="002518F3" w:rsidRPr="004D127C" w:rsidRDefault="002518F3" w:rsidP="002518F3">
      <w:pPr>
        <w:pStyle w:val="Standard"/>
        <w:rPr>
          <w:rFonts w:eastAsia="Menlo-Regular" w:cs="Menlo-Regular"/>
          <w:sz w:val="20"/>
          <w:szCs w:val="20"/>
        </w:rPr>
      </w:pPr>
    </w:p>
    <w:p w:rsidR="002518F3" w:rsidRPr="000D1C5C" w:rsidRDefault="002518F3" w:rsidP="002518F3">
      <w:pPr>
        <w:rPr>
          <w:rFonts w:eastAsia="Times New Roman" w:cs="Arial"/>
          <w:szCs w:val="20"/>
        </w:rPr>
      </w:pPr>
      <w:r w:rsidRPr="000D1C5C">
        <w:rPr>
          <w:rFonts w:eastAsia="Times New Roman" w:cs="Arial"/>
          <w:szCs w:val="20"/>
        </w:rPr>
        <w:t>The Mobile content API provides a set of special classes to simplify work with "Simple" and "List" types of the Sitecore fields.</w:t>
      </w:r>
    </w:p>
    <w:p w:rsidR="002518F3" w:rsidRPr="000D1C5C" w:rsidRDefault="002518F3" w:rsidP="002518F3">
      <w:pPr>
        <w:rPr>
          <w:rFonts w:eastAsia="Times New Roman" w:cs="Arial"/>
          <w:szCs w:val="20"/>
        </w:rPr>
      </w:pPr>
      <w:r w:rsidRPr="000D1C5C">
        <w:rPr>
          <w:rFonts w:eastAsia="Times New Roman" w:cs="Arial"/>
          <w:szCs w:val="20"/>
        </w:rPr>
        <w:t>Special field’s types and corresponding content API classes:</w:t>
      </w:r>
    </w:p>
    <w:p w:rsidR="002518F3" w:rsidRPr="000D1C5C" w:rsidRDefault="002518F3" w:rsidP="006E047F">
      <w:pPr>
        <w:pStyle w:val="ListParagraph"/>
        <w:numPr>
          <w:ilvl w:val="0"/>
          <w:numId w:val="21"/>
        </w:numPr>
        <w:rPr>
          <w:rFonts w:eastAsia="Times New Roman" w:cs="Arial"/>
          <w:szCs w:val="20"/>
        </w:rPr>
      </w:pPr>
      <w:r w:rsidRPr="000D1C5C">
        <w:rPr>
          <w:rFonts w:eastAsia="Times New Roman" w:cs="Arial"/>
          <w:szCs w:val="20"/>
        </w:rPr>
        <w:t xml:space="preserve">The "Checkbox" field will be represented with </w:t>
      </w:r>
      <w:r w:rsidRPr="000D1C5C">
        <w:rPr>
          <w:rFonts w:ascii="Menlo-Regular" w:eastAsia="Menlo-Regular" w:hAnsi="Menlo-Regular" w:cs="Menlo-Regular"/>
          <w:color w:val="DE6C36" w:themeColor="accent3"/>
          <w:szCs w:val="20"/>
        </w:rPr>
        <w:t>SC</w:t>
      </w:r>
      <w:r w:rsidRPr="000D1C5C">
        <w:rPr>
          <w:rFonts w:eastAsia="Times New Roman" w:cs="Arial"/>
          <w:color w:val="DE6C36" w:themeColor="accent3"/>
          <w:szCs w:val="20"/>
        </w:rPr>
        <w:t xml:space="preserve">ChecklistField </w:t>
      </w:r>
      <w:r>
        <w:rPr>
          <w:rFonts w:eastAsia="Times New Roman" w:cs="Arial"/>
          <w:szCs w:val="20"/>
        </w:rPr>
        <w:t>class instance;</w:t>
      </w:r>
    </w:p>
    <w:p w:rsidR="002518F3" w:rsidRPr="000D1C5C" w:rsidRDefault="002518F3" w:rsidP="006E047F">
      <w:pPr>
        <w:pStyle w:val="ListParagraph"/>
        <w:numPr>
          <w:ilvl w:val="0"/>
          <w:numId w:val="21"/>
        </w:numPr>
        <w:rPr>
          <w:rFonts w:eastAsia="Times New Roman" w:cs="Arial"/>
          <w:szCs w:val="20"/>
        </w:rPr>
      </w:pPr>
      <w:r w:rsidRPr="000D1C5C">
        <w:rPr>
          <w:rFonts w:eastAsia="Times New Roman" w:cs="Arial"/>
          <w:szCs w:val="20"/>
        </w:rPr>
        <w:t>"Color Picker"</w:t>
      </w:r>
      <w:r>
        <w:rPr>
          <w:rFonts w:eastAsia="Times New Roman" w:cs="Arial"/>
          <w:szCs w:val="20"/>
        </w:rPr>
        <w:t xml:space="preserve"> field</w:t>
      </w:r>
      <w:r w:rsidRPr="000D1C5C">
        <w:rPr>
          <w:rFonts w:eastAsia="Times New Roman" w:cs="Arial"/>
          <w:szCs w:val="20"/>
        </w:rPr>
        <w:t xml:space="preserve"> with </w:t>
      </w:r>
      <w:r w:rsidRPr="000D1C5C">
        <w:rPr>
          <w:rFonts w:ascii="Menlo-Regular" w:eastAsia="Menlo-Regular" w:hAnsi="Menlo-Regular" w:cs="Menlo-Regular"/>
          <w:color w:val="DE6C36" w:themeColor="accent3"/>
          <w:szCs w:val="20"/>
        </w:rPr>
        <w:t>SC</w:t>
      </w:r>
      <w:r w:rsidRPr="000D1C5C">
        <w:rPr>
          <w:rFonts w:eastAsia="Times New Roman" w:cs="Arial"/>
          <w:color w:val="DE6C36" w:themeColor="accent3"/>
          <w:szCs w:val="20"/>
        </w:rPr>
        <w:t>ColorPickerField</w:t>
      </w:r>
      <w:r>
        <w:rPr>
          <w:rFonts w:eastAsia="Times New Roman" w:cs="Arial"/>
          <w:szCs w:val="20"/>
        </w:rPr>
        <w:t>;</w:t>
      </w:r>
    </w:p>
    <w:p w:rsidR="002518F3" w:rsidRPr="000D1C5C" w:rsidRDefault="002518F3" w:rsidP="006E047F">
      <w:pPr>
        <w:pStyle w:val="ListParagraph"/>
        <w:numPr>
          <w:ilvl w:val="0"/>
          <w:numId w:val="21"/>
        </w:numPr>
        <w:rPr>
          <w:rFonts w:eastAsia="Times New Roman" w:cs="Arial"/>
          <w:szCs w:val="20"/>
        </w:rPr>
      </w:pPr>
      <w:r w:rsidRPr="000D1C5C">
        <w:rPr>
          <w:rFonts w:eastAsia="Times New Roman" w:cs="Arial"/>
          <w:szCs w:val="20"/>
        </w:rPr>
        <w:t>"Date"</w:t>
      </w:r>
      <w:r>
        <w:rPr>
          <w:rFonts w:eastAsia="Times New Roman" w:cs="Arial"/>
          <w:szCs w:val="20"/>
        </w:rPr>
        <w:t xml:space="preserve"> field </w:t>
      </w:r>
      <w:r w:rsidRPr="000D1C5C">
        <w:rPr>
          <w:rFonts w:eastAsia="Times New Roman" w:cs="Arial"/>
          <w:szCs w:val="20"/>
        </w:rPr>
        <w:t>with</w:t>
      </w:r>
      <w:r>
        <w:rPr>
          <w:rFonts w:eastAsia="Times New Roman" w:cs="Arial"/>
          <w:szCs w:val="20"/>
        </w:rPr>
        <w:t xml:space="preserve"> </w:t>
      </w:r>
      <w:r w:rsidRPr="000D1C5C">
        <w:rPr>
          <w:rFonts w:ascii="Menlo-Regular" w:eastAsia="Menlo-Regular" w:hAnsi="Menlo-Regular" w:cs="Menlo-Regular"/>
          <w:color w:val="DE6C36" w:themeColor="accent3"/>
          <w:szCs w:val="20"/>
        </w:rPr>
        <w:t>SC</w:t>
      </w:r>
      <w:r w:rsidRPr="000D1C5C">
        <w:rPr>
          <w:rFonts w:eastAsia="Times New Roman" w:cs="Arial"/>
          <w:color w:val="DE6C36" w:themeColor="accent3"/>
          <w:szCs w:val="20"/>
        </w:rPr>
        <w:t>DateField</w:t>
      </w:r>
      <w:r>
        <w:rPr>
          <w:rFonts w:eastAsia="Times New Roman" w:cs="Arial"/>
          <w:szCs w:val="20"/>
        </w:rPr>
        <w:t>;</w:t>
      </w:r>
    </w:p>
    <w:p w:rsidR="002518F3" w:rsidRPr="000D1C5C" w:rsidRDefault="002518F3" w:rsidP="006E047F">
      <w:pPr>
        <w:pStyle w:val="ListParagraph"/>
        <w:numPr>
          <w:ilvl w:val="0"/>
          <w:numId w:val="21"/>
        </w:numPr>
        <w:rPr>
          <w:rFonts w:eastAsia="Times New Roman" w:cs="Arial"/>
          <w:szCs w:val="20"/>
        </w:rPr>
      </w:pPr>
      <w:r w:rsidRPr="000D1C5C">
        <w:rPr>
          <w:rFonts w:eastAsia="Times New Roman" w:cs="Arial"/>
          <w:szCs w:val="20"/>
        </w:rPr>
        <w:t>"Datetime"</w:t>
      </w:r>
      <w:r>
        <w:rPr>
          <w:rFonts w:eastAsia="Times New Roman" w:cs="Arial"/>
          <w:szCs w:val="20"/>
        </w:rPr>
        <w:t xml:space="preserve"> field</w:t>
      </w:r>
      <w:r w:rsidRPr="000D1C5C">
        <w:rPr>
          <w:rFonts w:eastAsia="Times New Roman" w:cs="Arial"/>
          <w:szCs w:val="20"/>
        </w:rPr>
        <w:t xml:space="preserve"> with </w:t>
      </w:r>
      <w:r w:rsidRPr="000D1C5C">
        <w:rPr>
          <w:rFonts w:ascii="Menlo-Regular" w:eastAsia="Menlo-Regular" w:hAnsi="Menlo-Regular" w:cs="Menlo-Regular"/>
          <w:color w:val="DE6C36" w:themeColor="accent3"/>
          <w:szCs w:val="20"/>
        </w:rPr>
        <w:t>SC</w:t>
      </w:r>
      <w:r w:rsidRPr="000D1C5C">
        <w:rPr>
          <w:rFonts w:eastAsia="Times New Roman" w:cs="Arial"/>
          <w:color w:val="DE6C36" w:themeColor="accent3"/>
          <w:szCs w:val="20"/>
        </w:rPr>
        <w:t>DateTimeField</w:t>
      </w:r>
      <w:r>
        <w:rPr>
          <w:rFonts w:eastAsia="Times New Roman" w:cs="Arial"/>
          <w:szCs w:val="20"/>
        </w:rPr>
        <w:t>;</w:t>
      </w:r>
    </w:p>
    <w:p w:rsidR="002518F3" w:rsidRPr="000D1C5C" w:rsidRDefault="002518F3" w:rsidP="006E047F">
      <w:pPr>
        <w:pStyle w:val="ListParagraph"/>
        <w:numPr>
          <w:ilvl w:val="0"/>
          <w:numId w:val="21"/>
        </w:numPr>
        <w:rPr>
          <w:rFonts w:eastAsia="Times New Roman" w:cs="Arial"/>
          <w:szCs w:val="20"/>
        </w:rPr>
      </w:pPr>
      <w:r w:rsidRPr="000D1C5C">
        <w:rPr>
          <w:rFonts w:eastAsia="Times New Roman" w:cs="Arial"/>
          <w:szCs w:val="20"/>
        </w:rPr>
        <w:t>"Image</w:t>
      </w:r>
      <w:r>
        <w:rPr>
          <w:rFonts w:eastAsia="Times New Roman" w:cs="Arial"/>
          <w:szCs w:val="20"/>
        </w:rPr>
        <w:t xml:space="preserve">" field with </w:t>
      </w:r>
      <w:r w:rsidRPr="00A01B1B">
        <w:rPr>
          <w:rFonts w:eastAsia="Menlo-Regular" w:cs="Arial"/>
          <w:color w:val="DE6C36" w:themeColor="accent3"/>
          <w:szCs w:val="20"/>
        </w:rPr>
        <w:t>SCImageField</w:t>
      </w:r>
      <w:r>
        <w:rPr>
          <w:rFonts w:eastAsia="Times New Roman" w:cs="Arial"/>
          <w:szCs w:val="20"/>
        </w:rPr>
        <w:t>;</w:t>
      </w:r>
    </w:p>
    <w:p w:rsidR="002518F3" w:rsidRPr="000D1C5C" w:rsidRDefault="002518F3" w:rsidP="006E047F">
      <w:pPr>
        <w:pStyle w:val="ListParagraph"/>
        <w:numPr>
          <w:ilvl w:val="0"/>
          <w:numId w:val="21"/>
        </w:numPr>
        <w:rPr>
          <w:rFonts w:eastAsia="Times New Roman" w:cs="Arial"/>
          <w:szCs w:val="20"/>
        </w:rPr>
      </w:pPr>
      <w:r w:rsidRPr="000D1C5C">
        <w:rPr>
          <w:rFonts w:eastAsia="Times New Roman" w:cs="Arial"/>
          <w:szCs w:val="20"/>
        </w:rPr>
        <w:t>"Checklist"</w:t>
      </w:r>
      <w:r>
        <w:rPr>
          <w:rFonts w:eastAsia="Times New Roman" w:cs="Arial"/>
          <w:szCs w:val="20"/>
        </w:rPr>
        <w:t xml:space="preserve"> field</w:t>
      </w:r>
      <w:r w:rsidRPr="000D1C5C">
        <w:rPr>
          <w:rFonts w:eastAsia="Times New Roman" w:cs="Arial"/>
          <w:szCs w:val="20"/>
        </w:rPr>
        <w:t xml:space="preserve"> with </w:t>
      </w:r>
      <w:r w:rsidRPr="000D1C5C">
        <w:rPr>
          <w:rFonts w:ascii="Menlo-Regular" w:eastAsia="Menlo-Regular" w:hAnsi="Menlo-Regular" w:cs="Menlo-Regular"/>
          <w:color w:val="DE6C36" w:themeColor="accent3"/>
          <w:szCs w:val="20"/>
        </w:rPr>
        <w:t>SC</w:t>
      </w:r>
      <w:r w:rsidRPr="000D1C5C">
        <w:rPr>
          <w:rFonts w:eastAsia="Times New Roman" w:cs="Arial"/>
          <w:color w:val="DE6C36" w:themeColor="accent3"/>
          <w:szCs w:val="20"/>
        </w:rPr>
        <w:t>ChecklistField</w:t>
      </w:r>
      <w:r>
        <w:rPr>
          <w:rFonts w:eastAsia="Times New Roman" w:cs="Arial"/>
          <w:szCs w:val="20"/>
        </w:rPr>
        <w:t>;</w:t>
      </w:r>
    </w:p>
    <w:p w:rsidR="002518F3" w:rsidRPr="000D1C5C" w:rsidRDefault="002518F3" w:rsidP="006E047F">
      <w:pPr>
        <w:pStyle w:val="ListParagraph"/>
        <w:numPr>
          <w:ilvl w:val="0"/>
          <w:numId w:val="21"/>
        </w:numPr>
        <w:rPr>
          <w:rFonts w:eastAsia="Times New Roman" w:cs="Arial"/>
          <w:szCs w:val="20"/>
        </w:rPr>
      </w:pPr>
      <w:r w:rsidRPr="000D1C5C">
        <w:rPr>
          <w:rFonts w:eastAsia="Times New Roman" w:cs="Arial"/>
          <w:szCs w:val="20"/>
        </w:rPr>
        <w:t>"Multilist"</w:t>
      </w:r>
      <w:r>
        <w:rPr>
          <w:rFonts w:eastAsia="Times New Roman" w:cs="Arial"/>
          <w:szCs w:val="20"/>
        </w:rPr>
        <w:t xml:space="preserve"> field</w:t>
      </w:r>
      <w:r w:rsidRPr="000D1C5C">
        <w:rPr>
          <w:rFonts w:eastAsia="Times New Roman" w:cs="Arial"/>
          <w:szCs w:val="20"/>
        </w:rPr>
        <w:t xml:space="preserve"> with </w:t>
      </w:r>
      <w:r w:rsidRPr="000D1C5C">
        <w:rPr>
          <w:rFonts w:ascii="Menlo-Regular" w:eastAsia="Menlo-Regular" w:hAnsi="Menlo-Regular" w:cs="Menlo-Regular"/>
          <w:color w:val="DE6C36" w:themeColor="accent3"/>
          <w:szCs w:val="20"/>
        </w:rPr>
        <w:t>SC</w:t>
      </w:r>
      <w:r w:rsidRPr="000D1C5C">
        <w:rPr>
          <w:rFonts w:eastAsia="Times New Roman" w:cs="Arial"/>
          <w:color w:val="DE6C36" w:themeColor="accent3"/>
          <w:szCs w:val="20"/>
        </w:rPr>
        <w:t>MultilistField</w:t>
      </w:r>
      <w:r>
        <w:rPr>
          <w:rFonts w:eastAsia="Times New Roman" w:cs="Arial"/>
          <w:szCs w:val="20"/>
        </w:rPr>
        <w:t>;</w:t>
      </w:r>
    </w:p>
    <w:p w:rsidR="002518F3" w:rsidRPr="000D1C5C" w:rsidRDefault="002518F3" w:rsidP="006E047F">
      <w:pPr>
        <w:pStyle w:val="ListParagraph"/>
        <w:numPr>
          <w:ilvl w:val="0"/>
          <w:numId w:val="21"/>
        </w:numPr>
        <w:rPr>
          <w:rFonts w:eastAsia="Times New Roman" w:cs="Arial"/>
          <w:szCs w:val="20"/>
        </w:rPr>
      </w:pPr>
      <w:r w:rsidRPr="000D1C5C">
        <w:rPr>
          <w:rFonts w:eastAsia="Times New Roman" w:cs="Arial"/>
          <w:szCs w:val="20"/>
        </w:rPr>
        <w:t>"Treelist"</w:t>
      </w:r>
      <w:r>
        <w:rPr>
          <w:rFonts w:eastAsia="Times New Roman" w:cs="Arial"/>
          <w:szCs w:val="20"/>
        </w:rPr>
        <w:t xml:space="preserve"> field</w:t>
      </w:r>
      <w:r w:rsidRPr="000D1C5C">
        <w:rPr>
          <w:rFonts w:eastAsia="Times New Roman" w:cs="Arial"/>
          <w:szCs w:val="20"/>
        </w:rPr>
        <w:t xml:space="preserve"> with </w:t>
      </w:r>
      <w:r w:rsidRPr="000D1C5C">
        <w:rPr>
          <w:rFonts w:ascii="Menlo-Regular" w:eastAsia="Menlo-Regular" w:hAnsi="Menlo-Regular" w:cs="Menlo-Regular"/>
          <w:color w:val="DE6C36" w:themeColor="accent3"/>
          <w:szCs w:val="20"/>
        </w:rPr>
        <w:t>SC</w:t>
      </w:r>
      <w:r w:rsidRPr="000D1C5C">
        <w:rPr>
          <w:rFonts w:eastAsia="Times New Roman" w:cs="Arial"/>
          <w:color w:val="DE6C36" w:themeColor="accent3"/>
          <w:szCs w:val="20"/>
        </w:rPr>
        <w:t>TreelistField</w:t>
      </w:r>
      <w:r w:rsidRPr="000D1C5C">
        <w:rPr>
          <w:rFonts w:eastAsia="Times New Roman" w:cs="Arial"/>
          <w:szCs w:val="20"/>
        </w:rPr>
        <w:t>.</w:t>
      </w:r>
    </w:p>
    <w:p w:rsidR="002518F3" w:rsidRDefault="002518F3" w:rsidP="002518F3">
      <w:pPr>
        <w:pStyle w:val="Standard"/>
        <w:rPr>
          <w:rFonts w:ascii="Arial" w:eastAsia="Menlo-Regular" w:hAnsi="Arial" w:cs="Arial"/>
          <w:sz w:val="20"/>
          <w:szCs w:val="20"/>
        </w:rPr>
      </w:pPr>
    </w:p>
    <w:p w:rsidR="002518F3" w:rsidRPr="000D1C5C" w:rsidRDefault="002518F3" w:rsidP="002518F3">
      <w:pPr>
        <w:rPr>
          <w:rFonts w:eastAsia="Times New Roman" w:cs="Arial"/>
          <w:szCs w:val="20"/>
        </w:rPr>
      </w:pPr>
      <w:r w:rsidRPr="000D1C5C">
        <w:rPr>
          <w:rFonts w:eastAsia="Times New Roman" w:cs="Arial"/>
          <w:szCs w:val="20"/>
        </w:rPr>
        <w:t>All Sitecore field</w:t>
      </w:r>
      <w:r>
        <w:rPr>
          <w:rFonts w:eastAsia="Times New Roman" w:cs="Arial"/>
          <w:szCs w:val="20"/>
        </w:rPr>
        <w:t>’</w:t>
      </w:r>
      <w:r w:rsidRPr="000D1C5C">
        <w:rPr>
          <w:rFonts w:eastAsia="Times New Roman" w:cs="Arial"/>
          <w:szCs w:val="20"/>
        </w:rPr>
        <w:t>s types</w:t>
      </w:r>
      <w:r>
        <w:rPr>
          <w:rFonts w:eastAsia="Times New Roman" w:cs="Arial"/>
          <w:szCs w:val="20"/>
        </w:rPr>
        <w:t xml:space="preserve"> not presented in list above</w:t>
      </w:r>
      <w:r w:rsidRPr="000D1C5C">
        <w:rPr>
          <w:rFonts w:eastAsia="Times New Roman" w:cs="Arial"/>
          <w:szCs w:val="20"/>
        </w:rPr>
        <w:t xml:space="preserve"> will be represented by </w:t>
      </w:r>
      <w:r w:rsidRPr="000D1C5C">
        <w:rPr>
          <w:rFonts w:eastAsia="Times New Roman" w:cs="Arial"/>
          <w:color w:val="DE6C36" w:themeColor="accent3"/>
          <w:szCs w:val="20"/>
        </w:rPr>
        <w:t xml:space="preserve">SCField </w:t>
      </w:r>
      <w:r w:rsidRPr="000D1C5C">
        <w:rPr>
          <w:rFonts w:eastAsia="Times New Roman" w:cs="Arial"/>
          <w:szCs w:val="20"/>
        </w:rPr>
        <w:t xml:space="preserve">class by default and </w:t>
      </w:r>
      <w:r>
        <w:rPr>
          <w:rFonts w:eastAsia="Times New Roman" w:cs="Arial"/>
          <w:szCs w:val="20"/>
        </w:rPr>
        <w:t>its</w:t>
      </w:r>
      <w:r w:rsidRPr="000D1C5C">
        <w:rPr>
          <w:rFonts w:eastAsia="Times New Roman" w:cs="Arial"/>
          <w:szCs w:val="20"/>
        </w:rPr>
        <w:t xml:space="preserve"> "</w:t>
      </w:r>
      <w:r w:rsidRPr="000D1C5C">
        <w:rPr>
          <w:rFonts w:eastAsia="Times New Roman" w:cs="Arial"/>
          <w:color w:val="DF824A"/>
          <w:szCs w:val="20"/>
        </w:rPr>
        <w:t>fieldValue</w:t>
      </w:r>
      <w:r w:rsidRPr="000D1C5C">
        <w:rPr>
          <w:rFonts w:eastAsia="Times New Roman" w:cs="Arial"/>
          <w:szCs w:val="20"/>
        </w:rPr>
        <w:t xml:space="preserve">" property will contain the raw value of </w:t>
      </w:r>
      <w:r>
        <w:rPr>
          <w:rFonts w:eastAsia="Times New Roman" w:cs="Arial"/>
          <w:szCs w:val="20"/>
        </w:rPr>
        <w:t>the field</w:t>
      </w:r>
      <w:r w:rsidRPr="000D1C5C">
        <w:rPr>
          <w:rFonts w:eastAsia="Times New Roman" w:cs="Arial"/>
          <w:szCs w:val="20"/>
        </w:rPr>
        <w:t>.</w:t>
      </w:r>
    </w:p>
    <w:p w:rsidR="002518F3" w:rsidRDefault="002518F3" w:rsidP="002518F3">
      <w:pPr>
        <w:pStyle w:val="Standard"/>
        <w:rPr>
          <w:rFonts w:ascii="Arial" w:eastAsia="Menlo-Regular" w:hAnsi="Arial" w:cs="Arial"/>
          <w:sz w:val="20"/>
          <w:szCs w:val="20"/>
        </w:rPr>
      </w:pPr>
    </w:p>
    <w:p w:rsidR="002518F3" w:rsidRDefault="002518F3" w:rsidP="002518F3">
      <w:pPr>
        <w:pStyle w:val="Standard"/>
        <w:rPr>
          <w:rFonts w:ascii="Arial" w:eastAsia="Menlo-Regular" w:hAnsi="Arial" w:cs="Arial"/>
          <w:sz w:val="20"/>
          <w:szCs w:val="20"/>
        </w:rPr>
      </w:pPr>
    </w:p>
    <w:p w:rsidR="002518F3" w:rsidRPr="000A7C3B" w:rsidRDefault="00210238" w:rsidP="002518F3">
      <w:pPr>
        <w:pStyle w:val="Heading3"/>
        <w:spacing w:after="240"/>
        <w:rPr>
          <w:rFonts w:eastAsia="Menlo-Regular"/>
        </w:rPr>
      </w:pPr>
      <w:bookmarkStart w:id="140" w:name="_Image_Field"/>
      <w:bookmarkStart w:id="141" w:name="_Toc318377063"/>
      <w:bookmarkEnd w:id="140"/>
      <w:r>
        <w:rPr>
          <w:rFonts w:eastAsia="Menlo-Regular"/>
        </w:rPr>
        <w:t xml:space="preserve">The </w:t>
      </w:r>
      <w:r w:rsidR="002518F3">
        <w:rPr>
          <w:rFonts w:eastAsia="Menlo-Regular"/>
        </w:rPr>
        <w:t>Image Field</w:t>
      </w:r>
      <w:bookmarkEnd w:id="141"/>
    </w:p>
    <w:p w:rsidR="002518F3" w:rsidRPr="004D127C" w:rsidRDefault="002518F3" w:rsidP="002518F3">
      <w:pPr>
        <w:pStyle w:val="Standard"/>
        <w:rPr>
          <w:rFonts w:ascii="Arial" w:eastAsia="Menlo-Regular" w:hAnsi="Arial" w:cs="Arial"/>
          <w:sz w:val="20"/>
          <w:szCs w:val="20"/>
        </w:rPr>
      </w:pPr>
      <w:r w:rsidRPr="004D127C">
        <w:rPr>
          <w:rFonts w:ascii="Arial" w:eastAsia="Menlo-Regular" w:hAnsi="Arial" w:cs="Arial"/>
          <w:sz w:val="20"/>
          <w:szCs w:val="20"/>
        </w:rPr>
        <w:t xml:space="preserve">If the type of the loaded Field is “Image”, the class of the field is </w:t>
      </w:r>
      <w:r w:rsidRPr="00A01B1B">
        <w:rPr>
          <w:rFonts w:ascii="Arial" w:eastAsia="Menlo-Regular" w:hAnsi="Arial" w:cs="Arial"/>
          <w:color w:val="DE6C36" w:themeColor="accent3"/>
          <w:sz w:val="20"/>
          <w:szCs w:val="20"/>
        </w:rPr>
        <w:t>SCImageField</w:t>
      </w:r>
      <w:r w:rsidRPr="004D127C">
        <w:rPr>
          <w:rFonts w:ascii="Arial" w:eastAsia="Menlo-Regular" w:hAnsi="Arial" w:cs="Arial"/>
          <w:sz w:val="20"/>
          <w:szCs w:val="20"/>
        </w:rPr>
        <w:t xml:space="preserve">. The instance of this class has an additional property – </w:t>
      </w:r>
      <w:r w:rsidRPr="00A01B1B">
        <w:rPr>
          <w:rFonts w:ascii="Arial" w:eastAsia="Menlo-Regular" w:hAnsi="Arial" w:cs="Arial"/>
          <w:color w:val="DE6C36" w:themeColor="accent3"/>
          <w:sz w:val="20"/>
          <w:szCs w:val="20"/>
        </w:rPr>
        <w:t xml:space="preserve">[SCImageField imagePath] </w:t>
      </w:r>
      <w:r w:rsidRPr="004D127C">
        <w:rPr>
          <w:rFonts w:ascii="Arial" w:eastAsia="Menlo-Regular" w:hAnsi="Arial" w:cs="Arial"/>
          <w:sz w:val="20"/>
          <w:szCs w:val="20"/>
        </w:rPr>
        <w:t xml:space="preserve">– the path to the Sitecore media item's image. It can be used to read an image using the </w:t>
      </w:r>
      <w:r w:rsidRPr="00A01B1B">
        <w:rPr>
          <w:rFonts w:ascii="Arial" w:eastAsia="Menlo-Regular" w:hAnsi="Arial" w:cs="Arial"/>
          <w:color w:val="DE6C36" w:themeColor="accent3"/>
          <w:sz w:val="20"/>
          <w:szCs w:val="20"/>
        </w:rPr>
        <w:t>[SCApiContext imageLoaderForSCImagePath:]</w:t>
      </w:r>
      <w:r w:rsidRPr="004D127C">
        <w:rPr>
          <w:rFonts w:ascii="Arial" w:eastAsia="Menlo-Regular" w:hAnsi="Arial" w:cs="Arial"/>
          <w:sz w:val="20"/>
          <w:szCs w:val="20"/>
        </w:rPr>
        <w:t xml:space="preserve"> or </w:t>
      </w:r>
      <w:r w:rsidRPr="00A01B1B">
        <w:rPr>
          <w:rFonts w:ascii="Arial" w:eastAsia="Menlo-Regular" w:hAnsi="Arial" w:cs="Arial"/>
          <w:color w:val="DE6C36" w:themeColor="accent3"/>
          <w:sz w:val="20"/>
          <w:szCs w:val="20"/>
        </w:rPr>
        <w:t xml:space="preserve">[SCImageField fieldValueReader] </w:t>
      </w:r>
      <w:r w:rsidRPr="004D127C">
        <w:rPr>
          <w:rFonts w:ascii="Arial" w:eastAsia="Menlo-Regular" w:hAnsi="Arial" w:cs="Arial"/>
          <w:sz w:val="20"/>
          <w:szCs w:val="20"/>
        </w:rPr>
        <w:t>methods.</w:t>
      </w:r>
    </w:p>
    <w:p w:rsidR="002518F3" w:rsidRPr="004D127C" w:rsidRDefault="002518F3" w:rsidP="002518F3">
      <w:pPr>
        <w:pStyle w:val="Standard"/>
        <w:rPr>
          <w:rFonts w:ascii="Arial" w:eastAsia="Menlo-Regular" w:hAnsi="Arial" w:cs="Arial"/>
          <w:sz w:val="20"/>
          <w:szCs w:val="20"/>
        </w:rPr>
      </w:pPr>
    </w:p>
    <w:p w:rsidR="002518F3" w:rsidRPr="004D127C" w:rsidRDefault="002518F3" w:rsidP="002518F3">
      <w:pPr>
        <w:pStyle w:val="Standard"/>
        <w:spacing w:after="240"/>
        <w:rPr>
          <w:rFonts w:ascii="Arial" w:eastAsia="Menlo-Regular" w:hAnsi="Arial" w:cs="Arial"/>
          <w:sz w:val="20"/>
          <w:szCs w:val="20"/>
        </w:rPr>
      </w:pPr>
      <w:r w:rsidRPr="004D127C">
        <w:rPr>
          <w:rFonts w:ascii="Arial" w:eastAsia="Menlo-Regular" w:hAnsi="Arial" w:cs="Arial"/>
          <w:sz w:val="20"/>
          <w:szCs w:val="20"/>
        </w:rPr>
        <w:t xml:space="preserve">So if you need to load </w:t>
      </w:r>
      <w:r w:rsidRPr="00A01B1B">
        <w:rPr>
          <w:rFonts w:ascii="Arial" w:eastAsia="Menlo-Regular" w:hAnsi="Arial" w:cs="Arial"/>
          <w:color w:val="DE6C36" w:themeColor="accent3"/>
          <w:sz w:val="20"/>
          <w:szCs w:val="20"/>
        </w:rPr>
        <w:t xml:space="preserve">UIImage </w:t>
      </w:r>
      <w:r w:rsidRPr="004D127C">
        <w:rPr>
          <w:rFonts w:ascii="Arial" w:eastAsia="Menlo-Regular" w:hAnsi="Arial" w:cs="Arial"/>
          <w:sz w:val="20"/>
          <w:szCs w:val="20"/>
        </w:rPr>
        <w:t xml:space="preserve">object for your </w:t>
      </w:r>
      <w:r w:rsidRPr="00A01B1B">
        <w:rPr>
          <w:rFonts w:ascii="Arial" w:eastAsia="Menlo-Regular" w:hAnsi="Arial" w:cs="Arial"/>
          <w:color w:val="DE6C36" w:themeColor="accent3"/>
          <w:sz w:val="20"/>
          <w:szCs w:val="20"/>
        </w:rPr>
        <w:t xml:space="preserve">SCImageField </w:t>
      </w:r>
      <w:r w:rsidRPr="004D127C">
        <w:rPr>
          <w:rFonts w:ascii="Arial" w:eastAsia="Menlo-Regular" w:hAnsi="Arial" w:cs="Arial"/>
          <w:sz w:val="20"/>
          <w:szCs w:val="20"/>
        </w:rPr>
        <w:t xml:space="preserve">you can call </w:t>
      </w:r>
      <w:r w:rsidRPr="00A01B1B">
        <w:rPr>
          <w:rFonts w:ascii="Arial" w:eastAsia="Menlo-Regular" w:hAnsi="Arial" w:cs="Arial"/>
          <w:color w:val="DE6C36" w:themeColor="accent3"/>
          <w:sz w:val="20"/>
          <w:szCs w:val="20"/>
        </w:rPr>
        <w:t>[SCImageField fieldValueReader]</w:t>
      </w:r>
      <w:r>
        <w:rPr>
          <w:rFonts w:ascii="Arial" w:eastAsia="Menlo-Regular" w:hAnsi="Arial" w:cs="Arial"/>
          <w:sz w:val="20"/>
          <w:szCs w:val="20"/>
        </w:rPr>
        <w:t>, example:</w:t>
      </w:r>
    </w:p>
    <w:p w:rsidR="002518F3" w:rsidRPr="00370B5A" w:rsidRDefault="002518F3" w:rsidP="00210238">
      <w:pPr>
        <w:pStyle w:val="SitecoreCodeSample"/>
      </w:pPr>
      <w:r w:rsidRPr="004D127C">
        <w:rPr>
          <w:rFonts w:ascii="Menlo-Regular" w:hAnsi="Menlo-Regular"/>
        </w:rPr>
        <w:t xml:space="preserve">    </w:t>
      </w:r>
      <w:r w:rsidRPr="00370B5A">
        <w:rPr>
          <w:color w:val="5C2699"/>
        </w:rPr>
        <w:t>SCImageField</w:t>
      </w:r>
      <w:r w:rsidRPr="00370B5A">
        <w:t xml:space="preserve">* field = [item </w:t>
      </w:r>
      <w:r w:rsidRPr="00370B5A">
        <w:rPr>
          <w:color w:val="2E0D6E"/>
        </w:rPr>
        <w:t>fieldWithName</w:t>
      </w:r>
      <w:r w:rsidRPr="00370B5A">
        <w:t xml:space="preserve">: </w:t>
      </w:r>
      <w:r w:rsidRPr="00370B5A">
        <w:rPr>
          <w:color w:val="C41A16"/>
        </w:rPr>
        <w:t>@"Tab Icon"</w:t>
      </w:r>
      <w:r w:rsidRPr="00370B5A">
        <w:t>];</w:t>
      </w:r>
    </w:p>
    <w:p w:rsidR="002518F3" w:rsidRPr="00370B5A" w:rsidRDefault="002518F3" w:rsidP="00210238">
      <w:pPr>
        <w:pStyle w:val="SitecoreCodeSample"/>
      </w:pPr>
      <w:r w:rsidRPr="00370B5A">
        <w:t xml:space="preserve">    [field </w:t>
      </w:r>
      <w:r w:rsidRPr="00370B5A">
        <w:rPr>
          <w:color w:val="2E0D6E"/>
        </w:rPr>
        <w:t>fieldValueReader</w:t>
      </w:r>
      <w:r w:rsidRPr="00370B5A">
        <w:t>](^(</w:t>
      </w:r>
      <w:r w:rsidRPr="00370B5A">
        <w:rPr>
          <w:color w:val="AA0D91"/>
        </w:rPr>
        <w:t>id</w:t>
      </w:r>
      <w:r w:rsidRPr="00370B5A">
        <w:t xml:space="preserve"> result, </w:t>
      </w:r>
      <w:r w:rsidRPr="00370B5A">
        <w:rPr>
          <w:color w:val="5C2699"/>
        </w:rPr>
        <w:t>NSError</w:t>
      </w:r>
      <w:r w:rsidRPr="00370B5A">
        <w:t xml:space="preserve"> *error)</w:t>
      </w:r>
    </w:p>
    <w:p w:rsidR="002518F3" w:rsidRPr="00370B5A" w:rsidRDefault="002518F3" w:rsidP="00210238">
      <w:pPr>
        <w:pStyle w:val="SitecoreCodeSample"/>
      </w:pPr>
      <w:r w:rsidRPr="00370B5A">
        <w:t xml:space="preserve">    {</w:t>
      </w:r>
    </w:p>
    <w:p w:rsidR="002518F3" w:rsidRPr="00370B5A" w:rsidRDefault="002518F3" w:rsidP="00210238">
      <w:pPr>
        <w:pStyle w:val="SitecoreCodeSample"/>
      </w:pPr>
      <w:r w:rsidRPr="00370B5A">
        <w:t xml:space="preserve">        </w:t>
      </w:r>
      <w:r w:rsidRPr="00370B5A">
        <w:rPr>
          <w:color w:val="5C2699"/>
        </w:rPr>
        <w:t>UIImage</w:t>
      </w:r>
      <w:r w:rsidRPr="00370B5A">
        <w:t>* image = result;</w:t>
      </w:r>
    </w:p>
    <w:p w:rsidR="002518F3" w:rsidRPr="00370B5A" w:rsidRDefault="002518F3" w:rsidP="00210238">
      <w:pPr>
        <w:pStyle w:val="SitecoreCodeSample"/>
      </w:pPr>
      <w:r w:rsidRPr="00370B5A">
        <w:t xml:space="preserve">        </w:t>
      </w:r>
      <w:r w:rsidRPr="00370B5A">
        <w:rPr>
          <w:color w:val="2E0D6E"/>
        </w:rPr>
        <w:t>NSLog</w:t>
      </w:r>
      <w:r w:rsidRPr="00370B5A">
        <w:t xml:space="preserve">( </w:t>
      </w:r>
      <w:r w:rsidRPr="00370B5A">
        <w:rPr>
          <w:color w:val="C41A16"/>
        </w:rPr>
        <w:t>@"image size: %@"</w:t>
      </w:r>
      <w:r w:rsidRPr="00370B5A">
        <w:t xml:space="preserve">, </w:t>
      </w:r>
      <w:r w:rsidRPr="00370B5A">
        <w:rPr>
          <w:color w:val="2E0D6E"/>
        </w:rPr>
        <w:t>NSStringFromCGSize</w:t>
      </w:r>
      <w:r w:rsidRPr="00370B5A">
        <w:t>( image.</w:t>
      </w:r>
      <w:r w:rsidRPr="00370B5A">
        <w:rPr>
          <w:color w:val="5C2699"/>
        </w:rPr>
        <w:t>size</w:t>
      </w:r>
      <w:r w:rsidRPr="00370B5A">
        <w:t xml:space="preserve"> ) );</w:t>
      </w:r>
    </w:p>
    <w:p w:rsidR="002518F3" w:rsidRPr="00370B5A" w:rsidRDefault="002518F3" w:rsidP="00210238">
      <w:pPr>
        <w:pStyle w:val="SitecoreCodeSample"/>
      </w:pPr>
      <w:r w:rsidRPr="00370B5A">
        <w:t xml:space="preserve">    } );</w:t>
      </w:r>
    </w:p>
    <w:p w:rsidR="002518F3" w:rsidRPr="00370B5A" w:rsidRDefault="002518F3" w:rsidP="00210238">
      <w:r w:rsidRPr="00370B5A">
        <w:t>Also may be useful to read images with fields together:</w:t>
      </w:r>
    </w:p>
    <w:p w:rsidR="002518F3" w:rsidRPr="00370B5A" w:rsidRDefault="002518F3" w:rsidP="00210238">
      <w:pPr>
        <w:pStyle w:val="SitecoreCodeSample"/>
      </w:pPr>
      <w:r w:rsidRPr="00370B5A">
        <w:t xml:space="preserve">    [item </w:t>
      </w:r>
      <w:r w:rsidRPr="00370B5A">
        <w:rPr>
          <w:color w:val="2E0D6E"/>
        </w:rPr>
        <w:t>fieldValueReaderForFieldName</w:t>
      </w:r>
      <w:r w:rsidRPr="00370B5A">
        <w:t xml:space="preserve">: </w:t>
      </w:r>
      <w:r w:rsidRPr="00370B5A">
        <w:rPr>
          <w:color w:val="C41A16"/>
        </w:rPr>
        <w:t>@"Tab Icon"</w:t>
      </w:r>
      <w:r w:rsidRPr="00370B5A">
        <w:t>](^(</w:t>
      </w:r>
      <w:r w:rsidRPr="00370B5A">
        <w:rPr>
          <w:color w:val="AA0D91"/>
        </w:rPr>
        <w:t>id</w:t>
      </w:r>
      <w:r w:rsidRPr="00370B5A">
        <w:t xml:space="preserve"> result, </w:t>
      </w:r>
      <w:r w:rsidRPr="00370B5A">
        <w:rPr>
          <w:color w:val="5C2699"/>
        </w:rPr>
        <w:t>NSError</w:t>
      </w:r>
      <w:r w:rsidRPr="00370B5A">
        <w:t xml:space="preserve"> *error)</w:t>
      </w:r>
    </w:p>
    <w:p w:rsidR="002518F3" w:rsidRPr="00370B5A" w:rsidRDefault="002518F3" w:rsidP="00210238">
      <w:pPr>
        <w:pStyle w:val="SitecoreCodeSample"/>
      </w:pPr>
      <w:r w:rsidRPr="00370B5A">
        <w:t xml:space="preserve">    {</w:t>
      </w:r>
    </w:p>
    <w:p w:rsidR="002518F3" w:rsidRPr="00370B5A" w:rsidRDefault="002518F3" w:rsidP="00210238">
      <w:pPr>
        <w:pStyle w:val="SitecoreCodeSample"/>
      </w:pPr>
      <w:r w:rsidRPr="00370B5A">
        <w:t xml:space="preserve">        </w:t>
      </w:r>
      <w:r w:rsidRPr="00370B5A">
        <w:rPr>
          <w:color w:val="5C2699"/>
        </w:rPr>
        <w:t>UIImage</w:t>
      </w:r>
      <w:r w:rsidRPr="00370B5A">
        <w:t>* image = result;</w:t>
      </w:r>
    </w:p>
    <w:p w:rsidR="002518F3" w:rsidRPr="00370B5A" w:rsidRDefault="002518F3" w:rsidP="00210238">
      <w:pPr>
        <w:pStyle w:val="SitecoreCodeSample"/>
      </w:pPr>
      <w:r w:rsidRPr="00370B5A">
        <w:t xml:space="preserve">        </w:t>
      </w:r>
      <w:r w:rsidRPr="00370B5A">
        <w:rPr>
          <w:color w:val="2E0D6E"/>
        </w:rPr>
        <w:t>NSLog</w:t>
      </w:r>
      <w:r w:rsidRPr="00370B5A">
        <w:t>(</w:t>
      </w:r>
      <w:r w:rsidRPr="00370B5A">
        <w:rPr>
          <w:color w:val="C41A16"/>
        </w:rPr>
        <w:t>@"image size: %@"</w:t>
      </w:r>
      <w:r w:rsidRPr="00370B5A">
        <w:t xml:space="preserve">, </w:t>
      </w:r>
      <w:r w:rsidRPr="00370B5A">
        <w:rPr>
          <w:color w:val="2E0D6E"/>
        </w:rPr>
        <w:t>NSStringFromCGSize</w:t>
      </w:r>
      <w:r w:rsidRPr="00370B5A">
        <w:t>(image.</w:t>
      </w:r>
      <w:r w:rsidRPr="00370B5A">
        <w:rPr>
          <w:color w:val="5C2699"/>
        </w:rPr>
        <w:t>size</w:t>
      </w:r>
      <w:r w:rsidRPr="00370B5A">
        <w:t>));</w:t>
      </w:r>
    </w:p>
    <w:p w:rsidR="002518F3" w:rsidRPr="00370B5A" w:rsidRDefault="002518F3" w:rsidP="00210238">
      <w:pPr>
        <w:pStyle w:val="SitecoreCodeSample"/>
      </w:pPr>
      <w:r w:rsidRPr="00370B5A">
        <w:t xml:space="preserve">    });</w:t>
      </w:r>
    </w:p>
    <w:p w:rsidR="002518F3" w:rsidRPr="004D127C" w:rsidRDefault="002518F3" w:rsidP="002518F3">
      <w:pPr>
        <w:pStyle w:val="Standard"/>
        <w:autoSpaceDE w:val="0"/>
        <w:rPr>
          <w:rFonts w:ascii="Menlo-Regular" w:eastAsia="Menlo-Regular" w:hAnsi="Menlo-Regular" w:cs="Menlo-Regular"/>
          <w:color w:val="000000"/>
          <w:sz w:val="20"/>
          <w:szCs w:val="20"/>
        </w:rPr>
      </w:pPr>
    </w:p>
    <w:p w:rsidR="002518F3" w:rsidRPr="00473E52" w:rsidRDefault="002518F3" w:rsidP="002518F3">
      <w:pPr>
        <w:pStyle w:val="Standard"/>
        <w:autoSpaceDE w:val="0"/>
        <w:spacing w:after="240"/>
        <w:rPr>
          <w:rFonts w:ascii="Arial" w:eastAsia="Menlo-Regular" w:hAnsi="Arial" w:cs="Arial"/>
          <w:color w:val="000000"/>
          <w:sz w:val="20"/>
          <w:szCs w:val="20"/>
        </w:rPr>
      </w:pPr>
      <w:r w:rsidRPr="004D127C">
        <w:rPr>
          <w:rFonts w:ascii="Arial" w:eastAsia="Menlo-Regular" w:hAnsi="Arial" w:cs="Arial"/>
          <w:color w:val="000000"/>
          <w:sz w:val="20"/>
          <w:szCs w:val="20"/>
        </w:rPr>
        <w:t>Or to read the fields with th</w:t>
      </w:r>
      <w:r>
        <w:rPr>
          <w:rFonts w:ascii="Arial" w:eastAsia="Menlo-Regular" w:hAnsi="Arial" w:cs="Arial"/>
          <w:color w:val="000000"/>
          <w:sz w:val="20"/>
          <w:szCs w:val="20"/>
        </w:rPr>
        <w:t>e values at the item's loading:</w:t>
      </w:r>
    </w:p>
    <w:p w:rsidR="002518F3" w:rsidRPr="00210238" w:rsidRDefault="002518F3" w:rsidP="00210238">
      <w:pPr>
        <w:pStyle w:val="Standard"/>
        <w:shd w:val="clear" w:color="auto" w:fill="F2F2F2" w:themeFill="background1" w:themeFillShade="F2"/>
        <w:autoSpaceDE w:val="0"/>
        <w:rPr>
          <w:rFonts w:ascii="Courier New" w:hAnsi="Courier New" w:cs="Courier New"/>
          <w:sz w:val="16"/>
          <w:szCs w:val="16"/>
        </w:rPr>
      </w:pP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5C2699"/>
          <w:sz w:val="16"/>
          <w:szCs w:val="16"/>
        </w:rPr>
        <w:t>SCApiContext</w:t>
      </w:r>
      <w:r w:rsidRPr="00210238">
        <w:rPr>
          <w:rFonts w:ascii="Courier New" w:eastAsia="Menlo-Regular" w:hAnsi="Courier New" w:cs="Courier New"/>
          <w:color w:val="000000"/>
          <w:sz w:val="16"/>
          <w:szCs w:val="16"/>
        </w:rPr>
        <w:t>* context = [</w:t>
      </w:r>
      <w:r w:rsidRPr="00210238">
        <w:rPr>
          <w:rFonts w:ascii="Courier New" w:eastAsia="Menlo-Regular" w:hAnsi="Courier New" w:cs="Courier New"/>
          <w:color w:val="5C2699"/>
          <w:sz w:val="16"/>
          <w:szCs w:val="16"/>
        </w:rPr>
        <w:t>SCApiContext</w:t>
      </w: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2E0D6E"/>
          <w:sz w:val="16"/>
          <w:szCs w:val="16"/>
        </w:rPr>
        <w:t>contextWithHost</w:t>
      </w: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C41A16"/>
          <w:sz w:val="16"/>
          <w:szCs w:val="16"/>
        </w:rPr>
        <w:t>@"mobilesdk.sc-demo.net/-/webapi"</w:t>
      </w:r>
      <w:r w:rsidRPr="00210238">
        <w:rPr>
          <w:rFonts w:ascii="Courier New" w:eastAsia="Menlo-Regular" w:hAnsi="Courier New" w:cs="Courier New"/>
          <w:color w:val="000000"/>
          <w:sz w:val="16"/>
          <w:szCs w:val="16"/>
        </w:rPr>
        <w:t>];</w:t>
      </w:r>
    </w:p>
    <w:p w:rsidR="002518F3" w:rsidRPr="00210238" w:rsidRDefault="002518F3" w:rsidP="00210238">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210238" w:rsidRDefault="002518F3" w:rsidP="00210238">
      <w:pPr>
        <w:pStyle w:val="Standard"/>
        <w:shd w:val="clear" w:color="auto" w:fill="F2F2F2" w:themeFill="background1" w:themeFillShade="F2"/>
        <w:tabs>
          <w:tab w:val="left" w:pos="560"/>
        </w:tabs>
        <w:autoSpaceDE w:val="0"/>
        <w:rPr>
          <w:rFonts w:ascii="Courier New" w:hAnsi="Courier New" w:cs="Courier New"/>
          <w:sz w:val="16"/>
          <w:szCs w:val="16"/>
        </w:rPr>
      </w:pP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5C2699"/>
          <w:sz w:val="16"/>
          <w:szCs w:val="16"/>
        </w:rPr>
        <w:t>SCItemsReaderRequest</w:t>
      </w:r>
      <w:r w:rsidRPr="00210238">
        <w:rPr>
          <w:rFonts w:ascii="Courier New" w:eastAsia="Menlo-Regular" w:hAnsi="Courier New" w:cs="Courier New"/>
          <w:color w:val="000000"/>
          <w:sz w:val="16"/>
          <w:szCs w:val="16"/>
        </w:rPr>
        <w:t>* request = [</w:t>
      </w:r>
      <w:r w:rsidRPr="00210238">
        <w:rPr>
          <w:rFonts w:ascii="Courier New" w:eastAsia="Menlo-Regular" w:hAnsi="Courier New" w:cs="Courier New"/>
          <w:color w:val="5C2699"/>
          <w:sz w:val="16"/>
          <w:szCs w:val="16"/>
        </w:rPr>
        <w:t>SCItemsReaderRequest</w:t>
      </w: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2E0D6E"/>
          <w:sz w:val="16"/>
          <w:szCs w:val="16"/>
        </w:rPr>
        <w:t>new</w:t>
      </w:r>
      <w:r w:rsidRPr="00210238">
        <w:rPr>
          <w:rFonts w:ascii="Courier New" w:eastAsia="Menlo-Regular" w:hAnsi="Courier New" w:cs="Courier New"/>
          <w:color w:val="000000"/>
          <w:sz w:val="16"/>
          <w:szCs w:val="16"/>
        </w:rPr>
        <w:t>];</w:t>
      </w:r>
    </w:p>
    <w:p w:rsidR="002518F3" w:rsidRPr="00210238" w:rsidRDefault="002518F3" w:rsidP="00210238">
      <w:pPr>
        <w:pStyle w:val="Standard"/>
        <w:shd w:val="clear" w:color="auto" w:fill="F2F2F2" w:themeFill="background1" w:themeFillShade="F2"/>
        <w:tabs>
          <w:tab w:val="left" w:pos="560"/>
        </w:tabs>
        <w:autoSpaceDE w:val="0"/>
        <w:rPr>
          <w:rFonts w:ascii="Courier New" w:hAnsi="Courier New" w:cs="Courier New"/>
          <w:sz w:val="16"/>
          <w:szCs w:val="16"/>
        </w:rPr>
      </w:pPr>
      <w:r w:rsidRPr="00210238">
        <w:rPr>
          <w:rFonts w:ascii="Courier New" w:eastAsia="Menlo-Regular" w:hAnsi="Courier New" w:cs="Courier New"/>
          <w:color w:val="000000"/>
          <w:sz w:val="16"/>
          <w:szCs w:val="16"/>
        </w:rPr>
        <w:t xml:space="preserve">    request.</w:t>
      </w:r>
      <w:r w:rsidRPr="00210238">
        <w:rPr>
          <w:rFonts w:ascii="Courier New" w:eastAsia="Menlo-Regular" w:hAnsi="Courier New" w:cs="Courier New"/>
          <w:color w:val="5C2699"/>
          <w:sz w:val="16"/>
          <w:szCs w:val="16"/>
        </w:rPr>
        <w:t>request</w:t>
      </w:r>
      <w:r w:rsidRPr="00210238">
        <w:rPr>
          <w:rFonts w:ascii="Courier New" w:eastAsia="Menlo-Regular" w:hAnsi="Courier New" w:cs="Courier New"/>
          <w:color w:val="000000"/>
          <w:sz w:val="16"/>
          <w:szCs w:val="16"/>
        </w:rPr>
        <w:t xml:space="preserve"> = </w:t>
      </w:r>
      <w:r w:rsidRPr="00210238">
        <w:rPr>
          <w:rFonts w:ascii="Courier New" w:eastAsia="Menlo-Regular" w:hAnsi="Courier New" w:cs="Courier New"/>
          <w:color w:val="C41A16"/>
          <w:sz w:val="16"/>
          <w:szCs w:val="16"/>
        </w:rPr>
        <w:t>@"/sitecore/content/nicam"</w:t>
      </w:r>
      <w:r w:rsidRPr="00210238">
        <w:rPr>
          <w:rFonts w:ascii="Courier New" w:eastAsia="Menlo-Regular" w:hAnsi="Courier New" w:cs="Courier New"/>
          <w:color w:val="000000"/>
          <w:sz w:val="16"/>
          <w:szCs w:val="16"/>
        </w:rPr>
        <w:t>;</w:t>
      </w:r>
    </w:p>
    <w:p w:rsidR="002518F3" w:rsidRPr="00210238" w:rsidRDefault="002518F3" w:rsidP="00210238">
      <w:pPr>
        <w:pStyle w:val="Standard"/>
        <w:shd w:val="clear" w:color="auto" w:fill="F2F2F2" w:themeFill="background1" w:themeFillShade="F2"/>
        <w:tabs>
          <w:tab w:val="left" w:pos="560"/>
        </w:tabs>
        <w:autoSpaceDE w:val="0"/>
        <w:rPr>
          <w:rFonts w:ascii="Courier New" w:hAnsi="Courier New" w:cs="Courier New"/>
          <w:sz w:val="16"/>
          <w:szCs w:val="16"/>
        </w:rPr>
      </w:pPr>
      <w:r w:rsidRPr="00210238">
        <w:rPr>
          <w:rFonts w:ascii="Courier New" w:eastAsia="Menlo-Regular" w:hAnsi="Courier New" w:cs="Courier New"/>
          <w:color w:val="000000"/>
          <w:sz w:val="16"/>
          <w:szCs w:val="16"/>
        </w:rPr>
        <w:t xml:space="preserve">    request.</w:t>
      </w:r>
      <w:r w:rsidRPr="00210238">
        <w:rPr>
          <w:rFonts w:ascii="Courier New" w:eastAsia="Menlo-Regular" w:hAnsi="Courier New" w:cs="Courier New"/>
          <w:color w:val="5C2699"/>
          <w:sz w:val="16"/>
          <w:szCs w:val="16"/>
        </w:rPr>
        <w:t>requestType</w:t>
      </w:r>
      <w:r w:rsidRPr="00210238">
        <w:rPr>
          <w:rFonts w:ascii="Courier New" w:eastAsia="Menlo-Regular" w:hAnsi="Courier New" w:cs="Courier New"/>
          <w:color w:val="000000"/>
          <w:sz w:val="16"/>
          <w:szCs w:val="16"/>
        </w:rPr>
        <w:t xml:space="preserve"> = </w:t>
      </w:r>
      <w:r w:rsidRPr="00210238">
        <w:rPr>
          <w:rFonts w:ascii="Courier New" w:eastAsia="Menlo-Regular" w:hAnsi="Courier New" w:cs="Courier New"/>
          <w:color w:val="2E0D6E"/>
          <w:sz w:val="16"/>
          <w:szCs w:val="16"/>
        </w:rPr>
        <w:t>SCItemReaderRequestItemPath</w:t>
      </w:r>
      <w:r w:rsidRPr="00210238">
        <w:rPr>
          <w:rFonts w:ascii="Courier New" w:eastAsia="Menlo-Regular" w:hAnsi="Courier New" w:cs="Courier New"/>
          <w:color w:val="000000"/>
          <w:sz w:val="16"/>
          <w:szCs w:val="16"/>
        </w:rPr>
        <w:t>;</w:t>
      </w:r>
    </w:p>
    <w:p w:rsidR="002518F3" w:rsidRPr="00210238" w:rsidRDefault="002518F3" w:rsidP="00210238">
      <w:pPr>
        <w:pStyle w:val="Standard"/>
        <w:shd w:val="clear" w:color="auto" w:fill="F2F2F2" w:themeFill="background1" w:themeFillShade="F2"/>
        <w:tabs>
          <w:tab w:val="left" w:pos="560"/>
        </w:tabs>
        <w:autoSpaceDE w:val="0"/>
        <w:rPr>
          <w:rFonts w:ascii="Courier New" w:hAnsi="Courier New" w:cs="Courier New"/>
          <w:sz w:val="16"/>
          <w:szCs w:val="16"/>
        </w:rPr>
      </w:pPr>
      <w:r w:rsidRPr="00210238">
        <w:rPr>
          <w:rFonts w:ascii="Courier New" w:eastAsia="Menlo-Regular" w:hAnsi="Courier New" w:cs="Courier New"/>
          <w:color w:val="000000"/>
          <w:sz w:val="16"/>
          <w:szCs w:val="16"/>
        </w:rPr>
        <w:t xml:space="preserve">    request.</w:t>
      </w:r>
      <w:r w:rsidRPr="00210238">
        <w:rPr>
          <w:rFonts w:ascii="Courier New" w:eastAsia="Menlo-Regular" w:hAnsi="Courier New" w:cs="Courier New"/>
          <w:color w:val="5C2699"/>
          <w:sz w:val="16"/>
          <w:szCs w:val="16"/>
        </w:rPr>
        <w:t>scope</w:t>
      </w:r>
      <w:r w:rsidRPr="00210238">
        <w:rPr>
          <w:rFonts w:ascii="Courier New" w:eastAsia="Menlo-Regular" w:hAnsi="Courier New" w:cs="Courier New"/>
          <w:color w:val="000000"/>
          <w:sz w:val="16"/>
          <w:szCs w:val="16"/>
        </w:rPr>
        <w:t xml:space="preserve"> = </w:t>
      </w:r>
      <w:r w:rsidRPr="00210238">
        <w:rPr>
          <w:rFonts w:ascii="Courier New" w:eastAsia="Menlo-Regular" w:hAnsi="Courier New" w:cs="Courier New"/>
          <w:color w:val="2E0D6E"/>
          <w:sz w:val="16"/>
          <w:szCs w:val="16"/>
        </w:rPr>
        <w:t>SCItemReaderSelfScope</w:t>
      </w:r>
      <w:r w:rsidRPr="00210238">
        <w:rPr>
          <w:rFonts w:ascii="Courier New" w:eastAsia="Menlo-Regular" w:hAnsi="Courier New" w:cs="Courier New"/>
          <w:color w:val="000000"/>
          <w:sz w:val="16"/>
          <w:szCs w:val="16"/>
        </w:rPr>
        <w:t>;</w:t>
      </w:r>
    </w:p>
    <w:p w:rsidR="002518F3" w:rsidRPr="00210238" w:rsidRDefault="002518F3" w:rsidP="00210238">
      <w:pPr>
        <w:pStyle w:val="Standard"/>
        <w:shd w:val="clear" w:color="auto" w:fill="F2F2F2" w:themeFill="background1" w:themeFillShade="F2"/>
        <w:tabs>
          <w:tab w:val="left" w:pos="560"/>
        </w:tabs>
        <w:autoSpaceDE w:val="0"/>
        <w:rPr>
          <w:rFonts w:ascii="Courier New" w:hAnsi="Courier New" w:cs="Courier New"/>
          <w:sz w:val="16"/>
          <w:szCs w:val="16"/>
        </w:rPr>
      </w:pPr>
      <w:r w:rsidRPr="00210238">
        <w:rPr>
          <w:rFonts w:ascii="Courier New" w:eastAsia="Menlo-Regular" w:hAnsi="Courier New" w:cs="Courier New"/>
          <w:color w:val="000000"/>
          <w:sz w:val="16"/>
          <w:szCs w:val="16"/>
        </w:rPr>
        <w:t xml:space="preserve">    request.</w:t>
      </w:r>
      <w:r w:rsidRPr="00210238">
        <w:rPr>
          <w:rFonts w:ascii="Courier New" w:eastAsia="Menlo-Regular" w:hAnsi="Courier New" w:cs="Courier New"/>
          <w:color w:val="5C2699"/>
          <w:sz w:val="16"/>
          <w:szCs w:val="16"/>
        </w:rPr>
        <w:t>fieldNames</w:t>
      </w:r>
      <w:r w:rsidRPr="00210238">
        <w:rPr>
          <w:rFonts w:ascii="Courier New" w:eastAsia="Menlo-Regular" w:hAnsi="Courier New" w:cs="Courier New"/>
          <w:color w:val="000000"/>
          <w:sz w:val="16"/>
          <w:szCs w:val="16"/>
        </w:rPr>
        <w:t xml:space="preserve"> = [</w:t>
      </w:r>
      <w:r w:rsidRPr="00210238">
        <w:rPr>
          <w:rFonts w:ascii="Courier New" w:eastAsia="Menlo-Regular" w:hAnsi="Courier New" w:cs="Courier New"/>
          <w:color w:val="5C2699"/>
          <w:sz w:val="16"/>
          <w:szCs w:val="16"/>
        </w:rPr>
        <w:t>NSSet</w:t>
      </w: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2E0D6E"/>
          <w:sz w:val="16"/>
          <w:szCs w:val="16"/>
        </w:rPr>
        <w:t>setWithObject</w:t>
      </w: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C41A16"/>
          <w:sz w:val="16"/>
          <w:szCs w:val="16"/>
        </w:rPr>
        <w:t>@"Tab Icon"</w:t>
      </w:r>
      <w:r w:rsidRPr="00210238">
        <w:rPr>
          <w:rFonts w:ascii="Courier New" w:eastAsia="Menlo-Regular" w:hAnsi="Courier New" w:cs="Courier New"/>
          <w:color w:val="000000"/>
          <w:sz w:val="16"/>
          <w:szCs w:val="16"/>
        </w:rPr>
        <w:t>];</w:t>
      </w:r>
    </w:p>
    <w:p w:rsidR="002518F3" w:rsidRPr="00210238" w:rsidRDefault="002518F3" w:rsidP="00210238">
      <w:pPr>
        <w:pStyle w:val="Standard"/>
        <w:shd w:val="clear" w:color="auto" w:fill="F2F2F2" w:themeFill="background1" w:themeFillShade="F2"/>
        <w:tabs>
          <w:tab w:val="left" w:pos="560"/>
        </w:tabs>
        <w:autoSpaceDE w:val="0"/>
        <w:rPr>
          <w:rFonts w:ascii="Courier New" w:hAnsi="Courier New" w:cs="Courier New"/>
          <w:sz w:val="16"/>
          <w:szCs w:val="16"/>
        </w:rPr>
      </w:pPr>
      <w:r w:rsidRPr="00210238">
        <w:rPr>
          <w:rFonts w:ascii="Courier New" w:eastAsia="Menlo-Regular" w:hAnsi="Courier New" w:cs="Courier New"/>
          <w:color w:val="000000"/>
          <w:sz w:val="16"/>
          <w:szCs w:val="16"/>
        </w:rPr>
        <w:t xml:space="preserve">    request.</w:t>
      </w:r>
      <w:r w:rsidRPr="00210238">
        <w:rPr>
          <w:rFonts w:ascii="Courier New" w:eastAsia="Menlo-Regular" w:hAnsi="Courier New" w:cs="Courier New"/>
          <w:color w:val="5C2699"/>
          <w:sz w:val="16"/>
          <w:szCs w:val="16"/>
        </w:rPr>
        <w:t>flags</w:t>
      </w:r>
      <w:r w:rsidRPr="00210238">
        <w:rPr>
          <w:rFonts w:ascii="Courier New" w:eastAsia="Menlo-Regular" w:hAnsi="Courier New" w:cs="Courier New"/>
          <w:color w:val="000000"/>
          <w:sz w:val="16"/>
          <w:szCs w:val="16"/>
        </w:rPr>
        <w:t xml:space="preserve"> = </w:t>
      </w:r>
      <w:r w:rsidRPr="00210238">
        <w:rPr>
          <w:rFonts w:ascii="Courier New" w:eastAsia="Menlo-Regular" w:hAnsi="Courier New" w:cs="Courier New"/>
          <w:color w:val="2E0D6E"/>
          <w:sz w:val="16"/>
          <w:szCs w:val="16"/>
        </w:rPr>
        <w:t>SCItemReaderRequestReadFieldsValues</w:t>
      </w: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007400"/>
          <w:sz w:val="16"/>
          <w:szCs w:val="16"/>
        </w:rPr>
        <w:t>//special flags which says to load field's values</w:t>
      </w:r>
    </w:p>
    <w:p w:rsidR="002518F3" w:rsidRPr="00210238" w:rsidRDefault="002518F3" w:rsidP="00210238">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210238" w:rsidRDefault="002518F3" w:rsidP="00210238">
      <w:pPr>
        <w:pStyle w:val="Standard"/>
        <w:shd w:val="clear" w:color="auto" w:fill="F2F2F2" w:themeFill="background1" w:themeFillShade="F2"/>
        <w:tabs>
          <w:tab w:val="left" w:pos="560"/>
        </w:tabs>
        <w:autoSpaceDE w:val="0"/>
        <w:rPr>
          <w:rFonts w:ascii="Courier New" w:hAnsi="Courier New" w:cs="Courier New"/>
          <w:sz w:val="16"/>
          <w:szCs w:val="16"/>
        </w:rPr>
      </w:pPr>
      <w:r w:rsidRPr="00210238">
        <w:rPr>
          <w:rFonts w:ascii="Courier New" w:eastAsia="Menlo-Regular" w:hAnsi="Courier New" w:cs="Courier New"/>
          <w:color w:val="000000"/>
          <w:sz w:val="16"/>
          <w:szCs w:val="16"/>
        </w:rPr>
        <w:lastRenderedPageBreak/>
        <w:t xml:space="preserve">    [context </w:t>
      </w:r>
      <w:r w:rsidRPr="00210238">
        <w:rPr>
          <w:rFonts w:ascii="Courier New" w:eastAsia="Menlo-Regular" w:hAnsi="Courier New" w:cs="Courier New"/>
          <w:color w:val="2E0D6E"/>
          <w:sz w:val="16"/>
          <w:szCs w:val="16"/>
        </w:rPr>
        <w:t>itemsReaderWithRequest</w:t>
      </w:r>
      <w:r w:rsidRPr="00210238">
        <w:rPr>
          <w:rFonts w:ascii="Courier New" w:eastAsia="Menlo-Regular" w:hAnsi="Courier New" w:cs="Courier New"/>
          <w:color w:val="000000"/>
          <w:sz w:val="16"/>
          <w:szCs w:val="16"/>
        </w:rPr>
        <w:t>: request ](^(</w:t>
      </w:r>
      <w:r w:rsidRPr="00210238">
        <w:rPr>
          <w:rFonts w:ascii="Courier New" w:eastAsia="Menlo-Regular" w:hAnsi="Courier New" w:cs="Courier New"/>
          <w:color w:val="AA0D91"/>
          <w:sz w:val="16"/>
          <w:szCs w:val="16"/>
        </w:rPr>
        <w:t>id</w:t>
      </w:r>
      <w:r w:rsidRPr="00210238">
        <w:rPr>
          <w:rFonts w:ascii="Courier New" w:eastAsia="Menlo-Regular" w:hAnsi="Courier New" w:cs="Courier New"/>
          <w:color w:val="000000"/>
          <w:sz w:val="16"/>
          <w:szCs w:val="16"/>
        </w:rPr>
        <w:t xml:space="preserve"> result, </w:t>
      </w:r>
      <w:r w:rsidRPr="00210238">
        <w:rPr>
          <w:rFonts w:ascii="Courier New" w:eastAsia="Menlo-Regular" w:hAnsi="Courier New" w:cs="Courier New"/>
          <w:color w:val="5C2699"/>
          <w:sz w:val="16"/>
          <w:szCs w:val="16"/>
        </w:rPr>
        <w:t>NSError</w:t>
      </w:r>
      <w:r w:rsidRPr="00210238">
        <w:rPr>
          <w:rFonts w:ascii="Courier New" w:eastAsia="Menlo-Regular" w:hAnsi="Courier New" w:cs="Courier New"/>
          <w:color w:val="000000"/>
          <w:sz w:val="16"/>
          <w:szCs w:val="16"/>
        </w:rPr>
        <w:t>* error)</w:t>
      </w:r>
    </w:p>
    <w:p w:rsidR="002518F3" w:rsidRPr="00210238" w:rsidRDefault="002518F3" w:rsidP="00210238">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r w:rsidRPr="00210238">
        <w:rPr>
          <w:rFonts w:ascii="Courier New" w:eastAsia="Menlo-Regular" w:hAnsi="Courier New" w:cs="Courier New"/>
          <w:color w:val="000000"/>
          <w:sz w:val="16"/>
          <w:szCs w:val="16"/>
        </w:rPr>
        <w:t xml:space="preserve">    {</w:t>
      </w:r>
    </w:p>
    <w:p w:rsidR="002518F3" w:rsidRPr="00210238" w:rsidRDefault="002518F3" w:rsidP="00210238">
      <w:pPr>
        <w:pStyle w:val="Standard"/>
        <w:shd w:val="clear" w:color="auto" w:fill="F2F2F2" w:themeFill="background1" w:themeFillShade="F2"/>
        <w:tabs>
          <w:tab w:val="left" w:pos="560"/>
        </w:tabs>
        <w:autoSpaceDE w:val="0"/>
        <w:rPr>
          <w:rFonts w:ascii="Courier New" w:hAnsi="Courier New" w:cs="Courier New"/>
          <w:sz w:val="16"/>
          <w:szCs w:val="16"/>
        </w:rPr>
      </w:pP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5C2699"/>
          <w:sz w:val="16"/>
          <w:szCs w:val="16"/>
        </w:rPr>
        <w:t>SCItem</w:t>
      </w:r>
      <w:r w:rsidRPr="00210238">
        <w:rPr>
          <w:rFonts w:ascii="Courier New" w:eastAsia="Menlo-Regular" w:hAnsi="Courier New" w:cs="Courier New"/>
          <w:color w:val="000000"/>
          <w:sz w:val="16"/>
          <w:szCs w:val="16"/>
        </w:rPr>
        <w:t xml:space="preserve">* item = [result </w:t>
      </w:r>
      <w:r w:rsidRPr="00210238">
        <w:rPr>
          <w:rFonts w:ascii="Courier New" w:eastAsia="Menlo-Regular" w:hAnsi="Courier New" w:cs="Courier New"/>
          <w:color w:val="2E0D6E"/>
          <w:sz w:val="16"/>
          <w:szCs w:val="16"/>
        </w:rPr>
        <w:t>objectAtIndex</w:t>
      </w: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1C00CF"/>
          <w:sz w:val="16"/>
          <w:szCs w:val="16"/>
        </w:rPr>
        <w:t>0</w:t>
      </w:r>
      <w:r w:rsidRPr="00210238">
        <w:rPr>
          <w:rFonts w:ascii="Courier New" w:eastAsia="Menlo-Regular" w:hAnsi="Courier New" w:cs="Courier New"/>
          <w:color w:val="000000"/>
          <w:sz w:val="16"/>
          <w:szCs w:val="16"/>
        </w:rPr>
        <w:t>];</w:t>
      </w:r>
    </w:p>
    <w:p w:rsidR="002518F3" w:rsidRPr="00210238" w:rsidRDefault="002518F3" w:rsidP="00210238">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210238" w:rsidRDefault="002518F3" w:rsidP="00210238">
      <w:pPr>
        <w:pStyle w:val="Standard"/>
        <w:shd w:val="clear" w:color="auto" w:fill="F2F2F2" w:themeFill="background1" w:themeFillShade="F2"/>
        <w:tabs>
          <w:tab w:val="left" w:pos="560"/>
        </w:tabs>
        <w:autoSpaceDE w:val="0"/>
        <w:rPr>
          <w:rFonts w:ascii="Courier New" w:hAnsi="Courier New" w:cs="Courier New"/>
          <w:sz w:val="16"/>
          <w:szCs w:val="16"/>
        </w:rPr>
      </w:pP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5C2699"/>
          <w:sz w:val="16"/>
          <w:szCs w:val="16"/>
        </w:rPr>
        <w:t>UIImage</w:t>
      </w:r>
      <w:r w:rsidRPr="00210238">
        <w:rPr>
          <w:rFonts w:ascii="Courier New" w:eastAsia="Menlo-Regular" w:hAnsi="Courier New" w:cs="Courier New"/>
          <w:color w:val="000000"/>
          <w:sz w:val="16"/>
          <w:szCs w:val="16"/>
        </w:rPr>
        <w:t xml:space="preserve">* image = [item </w:t>
      </w:r>
      <w:r w:rsidRPr="00210238">
        <w:rPr>
          <w:rFonts w:ascii="Courier New" w:eastAsia="Menlo-Regular" w:hAnsi="Courier New" w:cs="Courier New"/>
          <w:color w:val="2E0D6E"/>
          <w:sz w:val="16"/>
          <w:szCs w:val="16"/>
        </w:rPr>
        <w:t>fieldValueWithName</w:t>
      </w: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C41A16"/>
          <w:sz w:val="16"/>
          <w:szCs w:val="16"/>
        </w:rPr>
        <w:t>@"Tab Icon"</w:t>
      </w:r>
      <w:r w:rsidRPr="00210238">
        <w:rPr>
          <w:rFonts w:ascii="Courier New" w:eastAsia="Menlo-Regular" w:hAnsi="Courier New" w:cs="Courier New"/>
          <w:color w:val="000000"/>
          <w:sz w:val="16"/>
          <w:szCs w:val="16"/>
        </w:rPr>
        <w:t>];</w:t>
      </w:r>
    </w:p>
    <w:p w:rsidR="002518F3" w:rsidRPr="00210238" w:rsidRDefault="002518F3" w:rsidP="00210238">
      <w:pPr>
        <w:pStyle w:val="Standard"/>
        <w:shd w:val="clear" w:color="auto" w:fill="F2F2F2" w:themeFill="background1" w:themeFillShade="F2"/>
        <w:tabs>
          <w:tab w:val="left" w:pos="560"/>
        </w:tabs>
        <w:autoSpaceDE w:val="0"/>
        <w:rPr>
          <w:rFonts w:ascii="Courier New" w:hAnsi="Courier New" w:cs="Courier New"/>
          <w:sz w:val="16"/>
          <w:szCs w:val="16"/>
        </w:rPr>
      </w:pP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2E0D6E"/>
          <w:sz w:val="16"/>
          <w:szCs w:val="16"/>
        </w:rPr>
        <w:t>NSLog</w:t>
      </w: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C41A16"/>
          <w:sz w:val="16"/>
          <w:szCs w:val="16"/>
        </w:rPr>
        <w:t>@"image size: %@"</w:t>
      </w:r>
      <w:r w:rsidRPr="00210238">
        <w:rPr>
          <w:rFonts w:ascii="Courier New" w:eastAsia="Menlo-Regular" w:hAnsi="Courier New" w:cs="Courier New"/>
          <w:color w:val="000000"/>
          <w:sz w:val="16"/>
          <w:szCs w:val="16"/>
        </w:rPr>
        <w:t xml:space="preserve">, </w:t>
      </w:r>
      <w:r w:rsidRPr="00210238">
        <w:rPr>
          <w:rFonts w:ascii="Courier New" w:eastAsia="Menlo-Regular" w:hAnsi="Courier New" w:cs="Courier New"/>
          <w:color w:val="2E0D6E"/>
          <w:sz w:val="16"/>
          <w:szCs w:val="16"/>
        </w:rPr>
        <w:t>NSStringFromCGSize</w:t>
      </w:r>
      <w:r w:rsidRPr="00210238">
        <w:rPr>
          <w:rFonts w:ascii="Courier New" w:eastAsia="Menlo-Regular" w:hAnsi="Courier New" w:cs="Courier New"/>
          <w:color w:val="000000"/>
          <w:sz w:val="16"/>
          <w:szCs w:val="16"/>
        </w:rPr>
        <w:t>(image.</w:t>
      </w:r>
      <w:r w:rsidRPr="00210238">
        <w:rPr>
          <w:rFonts w:ascii="Courier New" w:eastAsia="Menlo-Regular" w:hAnsi="Courier New" w:cs="Courier New"/>
          <w:color w:val="5C2699"/>
          <w:sz w:val="16"/>
          <w:szCs w:val="16"/>
        </w:rPr>
        <w:t>size</w:t>
      </w:r>
      <w:r w:rsidRPr="00210238">
        <w:rPr>
          <w:rFonts w:ascii="Courier New" w:eastAsia="Menlo-Regular" w:hAnsi="Courier New" w:cs="Courier New"/>
          <w:color w:val="000000"/>
          <w:sz w:val="16"/>
          <w:szCs w:val="16"/>
        </w:rPr>
        <w:t>));</w:t>
      </w:r>
    </w:p>
    <w:p w:rsidR="002518F3" w:rsidRPr="00210238" w:rsidRDefault="002518F3" w:rsidP="00210238">
      <w:pPr>
        <w:pStyle w:val="Standard"/>
        <w:shd w:val="clear" w:color="auto" w:fill="F2F2F2" w:themeFill="background1" w:themeFillShade="F2"/>
        <w:autoSpaceDE w:val="0"/>
        <w:spacing w:after="240"/>
        <w:rPr>
          <w:rFonts w:ascii="Courier New" w:eastAsia="Menlo-Regular" w:hAnsi="Courier New" w:cs="Courier New"/>
          <w:color w:val="000000"/>
          <w:sz w:val="16"/>
          <w:szCs w:val="16"/>
        </w:rPr>
      </w:pPr>
      <w:r w:rsidRPr="00210238">
        <w:rPr>
          <w:rFonts w:ascii="Courier New" w:eastAsia="Menlo-Regular" w:hAnsi="Courier New" w:cs="Courier New"/>
          <w:color w:val="000000"/>
          <w:sz w:val="16"/>
          <w:szCs w:val="16"/>
        </w:rPr>
        <w:t xml:space="preserve">    });</w:t>
      </w:r>
    </w:p>
    <w:p w:rsidR="002518F3" w:rsidRDefault="002518F3" w:rsidP="002518F3">
      <w:pPr>
        <w:spacing w:before="0"/>
        <w:rPr>
          <w:rFonts w:eastAsia="Times New Roman" w:cs="Arial"/>
          <w:szCs w:val="20"/>
        </w:rPr>
      </w:pPr>
    </w:p>
    <w:p w:rsidR="002518F3" w:rsidRPr="000A7C3B" w:rsidRDefault="00210238" w:rsidP="002518F3">
      <w:pPr>
        <w:pStyle w:val="Heading3"/>
        <w:rPr>
          <w:rFonts w:eastAsia="Menlo-Regular"/>
        </w:rPr>
      </w:pPr>
      <w:bookmarkStart w:id="142" w:name="_Toc318377064"/>
      <w:r>
        <w:rPr>
          <w:rFonts w:eastAsia="Menlo-Regular"/>
        </w:rPr>
        <w:t xml:space="preserve">The </w:t>
      </w:r>
      <w:r w:rsidR="002518F3">
        <w:rPr>
          <w:rFonts w:eastAsia="Menlo-Regular"/>
        </w:rPr>
        <w:t>Checkbox Field</w:t>
      </w:r>
      <w:bookmarkEnd w:id="142"/>
    </w:p>
    <w:p w:rsidR="002518F3" w:rsidRPr="000A7C3B" w:rsidRDefault="002518F3" w:rsidP="002518F3">
      <w:pPr>
        <w:rPr>
          <w:rFonts w:eastAsia="Times New Roman" w:cs="Arial"/>
          <w:szCs w:val="20"/>
        </w:rPr>
      </w:pPr>
      <w:r w:rsidRPr="000A7C3B">
        <w:rPr>
          <w:rFonts w:eastAsia="Times New Roman" w:cs="Arial"/>
          <w:color w:val="DF824A"/>
          <w:szCs w:val="20"/>
        </w:rPr>
        <w:t>SCCheckboxField</w:t>
      </w:r>
      <w:r w:rsidRPr="000A7C3B">
        <w:rPr>
          <w:rFonts w:eastAsia="Times New Roman" w:cs="Arial"/>
          <w:szCs w:val="20"/>
        </w:rPr>
        <w:t xml:space="preserve"> class represents the </w:t>
      </w:r>
      <w:r>
        <w:rPr>
          <w:rFonts w:eastAsia="Times New Roman" w:cs="Arial"/>
          <w:szCs w:val="20"/>
        </w:rPr>
        <w:t>Sitecore "Checkbox" field.</w:t>
      </w:r>
    </w:p>
    <w:p w:rsidR="002518F3" w:rsidRDefault="002518F3" w:rsidP="002370E5">
      <w:pPr>
        <w:spacing w:before="0"/>
        <w:rPr>
          <w:rFonts w:eastAsia="Times New Roman" w:cs="Arial"/>
          <w:szCs w:val="20"/>
        </w:rPr>
      </w:pPr>
      <w:r w:rsidRPr="000A7C3B">
        <w:rPr>
          <w:rFonts w:eastAsia="Times New Roman" w:cs="Arial"/>
          <w:color w:val="DE6C36" w:themeColor="accent3"/>
          <w:szCs w:val="20"/>
        </w:rPr>
        <w:t>-[</w:t>
      </w:r>
      <w:r w:rsidR="002370E5" w:rsidRPr="002370E5">
        <w:t xml:space="preserve"> </w:t>
      </w:r>
      <w:r w:rsidR="002370E5" w:rsidRPr="002370E5">
        <w:rPr>
          <w:rFonts w:eastAsia="Times New Roman" w:cs="Arial"/>
          <w:color w:val="DF824A"/>
          <w:szCs w:val="20"/>
        </w:rPr>
        <w:t xml:space="preserve">SCCheckboxField </w:t>
      </w:r>
      <w:r w:rsidRPr="000A7C3B">
        <w:rPr>
          <w:rFonts w:eastAsia="Times New Roman" w:cs="Arial"/>
          <w:color w:val="DF824A"/>
          <w:szCs w:val="20"/>
        </w:rPr>
        <w:t xml:space="preserve">fieldValue] </w:t>
      </w:r>
      <w:r w:rsidRPr="000A7C3B">
        <w:rPr>
          <w:rFonts w:eastAsia="Times New Roman" w:cs="Arial"/>
          <w:color w:val="000000"/>
          <w:szCs w:val="20"/>
        </w:rPr>
        <w:t xml:space="preserve">property of this class is </w:t>
      </w:r>
      <w:r w:rsidRPr="000A7C3B">
        <w:rPr>
          <w:rFonts w:eastAsia="Times New Roman" w:cs="Arial"/>
          <w:color w:val="DE6C36" w:themeColor="accent3"/>
          <w:szCs w:val="20"/>
        </w:rPr>
        <w:t xml:space="preserve">NSNumber </w:t>
      </w:r>
      <w:r w:rsidRPr="000A7C3B">
        <w:rPr>
          <w:rFonts w:eastAsia="Times New Roman" w:cs="Arial"/>
          <w:szCs w:val="20"/>
        </w:rPr>
        <w:t>object</w:t>
      </w:r>
      <w:r>
        <w:rPr>
          <w:rFonts w:eastAsia="Times New Roman" w:cs="Arial"/>
          <w:szCs w:val="20"/>
        </w:rPr>
        <w:t>.</w:t>
      </w:r>
    </w:p>
    <w:p w:rsidR="002518F3" w:rsidRPr="000A7C3B" w:rsidRDefault="002518F3" w:rsidP="002370E5">
      <w:pPr>
        <w:spacing w:before="0"/>
        <w:rPr>
          <w:rFonts w:eastAsia="Times New Roman" w:cs="Arial"/>
          <w:szCs w:val="20"/>
        </w:rPr>
      </w:pPr>
      <w:r>
        <w:rPr>
          <w:rFonts w:eastAsia="Times New Roman" w:cs="Arial"/>
          <w:color w:val="DE6C36" w:themeColor="accent3"/>
          <w:szCs w:val="20"/>
        </w:rPr>
        <w:t>[</w:t>
      </w:r>
      <w:r w:rsidRPr="000A7C3B">
        <w:rPr>
          <w:rFonts w:eastAsia="Times New Roman" w:cs="Arial"/>
          <w:color w:val="DF824A"/>
          <w:szCs w:val="20"/>
        </w:rPr>
        <w:t>[</w:t>
      </w:r>
      <w:r w:rsidR="002370E5" w:rsidRPr="002370E5">
        <w:rPr>
          <w:rFonts w:eastAsia="Times New Roman" w:cs="Arial"/>
          <w:color w:val="DF824A"/>
          <w:szCs w:val="20"/>
        </w:rPr>
        <w:t xml:space="preserve">SCCheckboxField </w:t>
      </w:r>
      <w:r w:rsidRPr="000A7C3B">
        <w:rPr>
          <w:rFonts w:eastAsia="Times New Roman" w:cs="Arial"/>
          <w:color w:val="DF824A"/>
          <w:szCs w:val="20"/>
        </w:rPr>
        <w:t>fieldValue]</w:t>
      </w:r>
      <w:r w:rsidRPr="000A7C3B">
        <w:rPr>
          <w:rFonts w:eastAsia="Times New Roman" w:cs="Arial"/>
          <w:color w:val="158600"/>
          <w:szCs w:val="20"/>
        </w:rPr>
        <w:t xml:space="preserve"> </w:t>
      </w:r>
      <w:r w:rsidRPr="000A7C3B">
        <w:rPr>
          <w:rFonts w:eastAsia="Times New Roman" w:cs="Arial"/>
          <w:color w:val="DE6C36" w:themeColor="accent3"/>
          <w:szCs w:val="20"/>
        </w:rPr>
        <w:t xml:space="preserve">boolValue] </w:t>
      </w:r>
      <w:r w:rsidRPr="000A7C3B">
        <w:rPr>
          <w:rFonts w:eastAsia="Times New Roman" w:cs="Arial"/>
          <w:szCs w:val="20"/>
        </w:rPr>
        <w:t>is NO if checkbox does not selected and YES otherwise</w:t>
      </w:r>
      <w:r>
        <w:rPr>
          <w:rFonts w:eastAsia="Times New Roman" w:cs="Arial"/>
          <w:szCs w:val="20"/>
        </w:rPr>
        <w:t>.</w:t>
      </w:r>
    </w:p>
    <w:p w:rsidR="002518F3" w:rsidRPr="004D127C" w:rsidRDefault="002518F3" w:rsidP="002518F3">
      <w:pPr>
        <w:spacing w:before="0"/>
        <w:rPr>
          <w:rFonts w:eastAsia="Times New Roman" w:cs="Arial"/>
          <w:szCs w:val="20"/>
        </w:rPr>
      </w:pPr>
    </w:p>
    <w:p w:rsidR="002518F3" w:rsidRDefault="002518F3" w:rsidP="002518F3">
      <w:pPr>
        <w:spacing w:before="0" w:after="240"/>
        <w:rPr>
          <w:rFonts w:eastAsia="Times New Roman" w:cs="Arial"/>
          <w:szCs w:val="20"/>
        </w:rPr>
      </w:pPr>
      <w:r w:rsidRPr="000A7C3B">
        <w:rPr>
          <w:rFonts w:eastAsia="Times New Roman" w:cs="Arial"/>
          <w:szCs w:val="20"/>
          <w:u w:val="single"/>
        </w:rPr>
        <w:t>Example</w:t>
      </w:r>
      <w:r>
        <w:rPr>
          <w:rFonts w:eastAsia="Times New Roman" w:cs="Arial"/>
          <w:szCs w:val="20"/>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7035A9"/>
          <w:sz w:val="16"/>
          <w:szCs w:val="16"/>
        </w:rPr>
      </w:pPr>
      <w:r w:rsidRPr="00660D9B">
        <w:rPr>
          <w:rFonts w:ascii="Menlo" w:eastAsia="Times New Roman" w:hAnsi="Menlo"/>
          <w:color w:val="7035A9"/>
          <w:szCs w:val="20"/>
        </w:rPr>
        <w:t xml:space="preserve">    </w:t>
      </w:r>
      <w:r w:rsidRPr="00210238">
        <w:rPr>
          <w:rFonts w:ascii="Courier New" w:eastAsia="Times New Roman" w:hAnsi="Courier New" w:cs="Courier New"/>
          <w:color w:val="7035A9"/>
          <w:sz w:val="16"/>
          <w:szCs w:val="16"/>
        </w:rPr>
        <w:t xml:space="preserve">SCField* field = [item </w:t>
      </w:r>
      <w:r w:rsidRPr="00210238">
        <w:rPr>
          <w:rFonts w:ascii="Courier New" w:eastAsia="Times New Roman" w:hAnsi="Courier New" w:cs="Courier New"/>
          <w:color w:val="3F1281"/>
          <w:sz w:val="16"/>
          <w:szCs w:val="16"/>
        </w:rPr>
        <w:t>fieldWithName</w:t>
      </w:r>
      <w:r w:rsidRPr="00210238">
        <w:rPr>
          <w:rFonts w:ascii="Courier New" w:eastAsia="Times New Roman" w:hAnsi="Courier New" w:cs="Courier New"/>
          <w:color w:val="7035A9"/>
          <w:sz w:val="16"/>
          <w:szCs w:val="16"/>
        </w:rPr>
        <w:t xml:space="preserve">: </w:t>
      </w:r>
      <w:r w:rsidRPr="00210238">
        <w:rPr>
          <w:rFonts w:ascii="Courier New" w:eastAsia="Times New Roman" w:hAnsi="Courier New" w:cs="Courier New"/>
          <w:color w:val="C92D25"/>
          <w:sz w:val="16"/>
          <w:szCs w:val="16"/>
        </w:rPr>
        <w:t>@"CheckBoxField"</w:t>
      </w:r>
      <w:r w:rsidRPr="00210238">
        <w:rPr>
          <w:rFonts w:ascii="Courier New" w:eastAsia="Times New Roman" w:hAnsi="Courier New" w:cs="Courier New"/>
          <w:color w:val="7035A9"/>
          <w:sz w:val="16"/>
          <w:szCs w:val="16"/>
        </w:rPr>
        <w:t>];</w:t>
      </w:r>
    </w:p>
    <w:p w:rsidR="002518F3" w:rsidRPr="00210238" w:rsidRDefault="002518F3" w:rsidP="00210238">
      <w:pPr>
        <w:shd w:val="clear" w:color="auto" w:fill="F2F2F2" w:themeFill="background1" w:themeFillShade="F2"/>
        <w:spacing w:before="0" w:after="24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NSLog</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@"checkbox value: %@"</w:t>
      </w:r>
      <w:r w:rsidRPr="00210238">
        <w:rPr>
          <w:rFonts w:ascii="Courier New" w:eastAsia="Times New Roman" w:hAnsi="Courier New" w:cs="Courier New"/>
          <w:color w:val="000000"/>
          <w:sz w:val="16"/>
          <w:szCs w:val="16"/>
        </w:rPr>
        <w:t xml:space="preserve">, [[field </w:t>
      </w:r>
      <w:r w:rsidRPr="00210238">
        <w:rPr>
          <w:rFonts w:ascii="Courier New" w:eastAsia="Times New Roman" w:hAnsi="Courier New" w:cs="Courier New"/>
          <w:color w:val="3F1281"/>
          <w:sz w:val="16"/>
          <w:szCs w:val="16"/>
        </w:rPr>
        <w:t>fieldValue</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boolValue</w:t>
      </w:r>
      <w:r w:rsidRPr="00210238">
        <w:rPr>
          <w:rFonts w:ascii="Courier New" w:eastAsia="Times New Roman" w:hAnsi="Courier New" w:cs="Courier New"/>
          <w:color w:val="000000"/>
          <w:sz w:val="16"/>
          <w:szCs w:val="16"/>
        </w:rPr>
        <w:t>] );</w:t>
      </w:r>
    </w:p>
    <w:p w:rsidR="002518F3" w:rsidRPr="00660D9B" w:rsidRDefault="002518F3" w:rsidP="002518F3">
      <w:pPr>
        <w:spacing w:before="0" w:after="240"/>
        <w:rPr>
          <w:rFonts w:ascii="Menlo" w:eastAsia="Times New Roman" w:hAnsi="Menlo"/>
          <w:color w:val="3F1281"/>
          <w:szCs w:val="20"/>
        </w:rPr>
      </w:pPr>
    </w:p>
    <w:p w:rsidR="002518F3" w:rsidRDefault="00210238" w:rsidP="002518F3">
      <w:pPr>
        <w:pStyle w:val="Heading3"/>
        <w:rPr>
          <w:rFonts w:eastAsia="Menlo-Regular"/>
        </w:rPr>
      </w:pPr>
      <w:bookmarkStart w:id="143" w:name="_Toc318377065"/>
      <w:r>
        <w:rPr>
          <w:rFonts w:eastAsia="Menlo-Regular"/>
        </w:rPr>
        <w:t xml:space="preserve">The </w:t>
      </w:r>
      <w:r w:rsidR="002518F3">
        <w:rPr>
          <w:rFonts w:eastAsia="Menlo-Regular"/>
        </w:rPr>
        <w:t>Date and Datetime Fields</w:t>
      </w:r>
      <w:bookmarkEnd w:id="143"/>
    </w:p>
    <w:p w:rsidR="002518F3" w:rsidRPr="006D0930" w:rsidRDefault="002518F3" w:rsidP="002518F3">
      <w:pPr>
        <w:rPr>
          <w:rFonts w:eastAsia="Times New Roman" w:cs="Arial"/>
          <w:szCs w:val="20"/>
        </w:rPr>
      </w:pPr>
      <w:r w:rsidRPr="006D0930">
        <w:rPr>
          <w:rFonts w:eastAsia="Times New Roman" w:cs="Arial"/>
          <w:color w:val="DE6C36" w:themeColor="accent3"/>
          <w:szCs w:val="20"/>
        </w:rPr>
        <w:t xml:space="preserve">SCDateField </w:t>
      </w:r>
      <w:r w:rsidRPr="006D0930">
        <w:rPr>
          <w:rFonts w:eastAsia="Times New Roman" w:cs="Arial"/>
          <w:szCs w:val="20"/>
        </w:rPr>
        <w:t xml:space="preserve">and </w:t>
      </w:r>
      <w:r w:rsidRPr="006D0930">
        <w:rPr>
          <w:rFonts w:eastAsia="Times New Roman" w:cs="Arial"/>
          <w:color w:val="DE6C36" w:themeColor="accent3"/>
          <w:szCs w:val="20"/>
        </w:rPr>
        <w:t xml:space="preserve">SCDateTimeField </w:t>
      </w:r>
      <w:r w:rsidRPr="006D0930">
        <w:rPr>
          <w:rFonts w:eastAsia="Times New Roman" w:cs="Arial"/>
          <w:szCs w:val="20"/>
        </w:rPr>
        <w:t>classes represent the</w:t>
      </w:r>
      <w:r w:rsidRPr="00436E2D">
        <w:rPr>
          <w:rFonts w:eastAsia="Times New Roman" w:cs="Arial"/>
          <w:szCs w:val="20"/>
        </w:rPr>
        <w:t xml:space="preserve"> </w:t>
      </w:r>
      <w:r>
        <w:rPr>
          <w:rFonts w:eastAsia="Times New Roman" w:cs="Arial"/>
          <w:szCs w:val="20"/>
        </w:rPr>
        <w:t>S</w:t>
      </w:r>
      <w:r w:rsidRPr="006D0930">
        <w:rPr>
          <w:rFonts w:eastAsia="Times New Roman" w:cs="Arial"/>
          <w:szCs w:val="20"/>
        </w:rPr>
        <w:t>itecore "Date" and "Datetime" fields accordingly</w:t>
      </w:r>
      <w:r>
        <w:rPr>
          <w:rFonts w:eastAsia="Times New Roman" w:cs="Arial"/>
          <w:szCs w:val="20"/>
        </w:rPr>
        <w:t>.</w:t>
      </w:r>
    </w:p>
    <w:p w:rsidR="002518F3" w:rsidRPr="006D0930" w:rsidRDefault="002518F3" w:rsidP="002518F3">
      <w:pPr>
        <w:spacing w:after="240"/>
        <w:rPr>
          <w:rFonts w:eastAsia="Times New Roman" w:cs="Arial"/>
          <w:color w:val="158600"/>
          <w:szCs w:val="20"/>
        </w:rPr>
      </w:pPr>
      <w:r w:rsidRPr="006D0930">
        <w:rPr>
          <w:rFonts w:eastAsia="Times New Roman" w:cs="Arial"/>
          <w:szCs w:val="20"/>
        </w:rPr>
        <w:t>"fieldValue" propert</w:t>
      </w:r>
      <w:r>
        <w:rPr>
          <w:rFonts w:eastAsia="Times New Roman" w:cs="Arial"/>
          <w:szCs w:val="20"/>
        </w:rPr>
        <w:t>y</w:t>
      </w:r>
      <w:r w:rsidRPr="006D0930">
        <w:rPr>
          <w:rFonts w:eastAsia="Times New Roman" w:cs="Arial"/>
          <w:szCs w:val="20"/>
        </w:rPr>
        <w:t xml:space="preserve"> of this classes is </w:t>
      </w:r>
      <w:r w:rsidRPr="006D0930">
        <w:rPr>
          <w:rFonts w:eastAsia="Times New Roman" w:cs="Arial"/>
          <w:color w:val="DE6C36" w:themeColor="accent3"/>
          <w:szCs w:val="20"/>
        </w:rPr>
        <w:t>NSDate</w:t>
      </w:r>
      <w:r w:rsidRPr="006D0930">
        <w:rPr>
          <w:rFonts w:eastAsia="Times New Roman" w:cs="Arial"/>
          <w:color w:val="158600"/>
          <w:szCs w:val="20"/>
        </w:rPr>
        <w:t xml:space="preserve"> </w:t>
      </w:r>
      <w:r w:rsidRPr="006D0930">
        <w:rPr>
          <w:rFonts w:eastAsia="Times New Roman" w:cs="Arial"/>
          <w:szCs w:val="20"/>
        </w:rPr>
        <w:t>object which holds corresponding date value</w:t>
      </w:r>
      <w:r w:rsidRPr="006D0930">
        <w:rPr>
          <w:rFonts w:eastAsia="Times New Roman" w:cs="Arial"/>
          <w:color w:val="158600"/>
          <w:szCs w:val="20"/>
        </w:rPr>
        <w:t>.</w:t>
      </w:r>
    </w:p>
    <w:p w:rsidR="002518F3" w:rsidRDefault="002518F3" w:rsidP="002518F3">
      <w:pPr>
        <w:spacing w:after="240"/>
        <w:rPr>
          <w:rFonts w:eastAsia="Times New Roman" w:cs="Arial"/>
          <w:szCs w:val="20"/>
        </w:rPr>
      </w:pPr>
      <w:r w:rsidRPr="000A7C3B">
        <w:rPr>
          <w:rFonts w:eastAsia="Times New Roman" w:cs="Arial"/>
          <w:szCs w:val="20"/>
          <w:u w:val="single"/>
        </w:rPr>
        <w:t>Example</w:t>
      </w:r>
      <w:r>
        <w:rPr>
          <w:rFonts w:eastAsia="Times New Roman" w:cs="Arial"/>
          <w:szCs w:val="20"/>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SCField</w:t>
      </w:r>
      <w:r w:rsidRPr="00210238">
        <w:rPr>
          <w:rFonts w:ascii="Courier New" w:eastAsia="Times New Roman" w:hAnsi="Courier New" w:cs="Courier New"/>
          <w:color w:val="000000"/>
          <w:sz w:val="16"/>
          <w:szCs w:val="16"/>
        </w:rPr>
        <w:t xml:space="preserve">* field = [item </w:t>
      </w:r>
      <w:r w:rsidRPr="00210238">
        <w:rPr>
          <w:rFonts w:ascii="Courier New" w:eastAsia="Times New Roman" w:hAnsi="Courier New" w:cs="Courier New"/>
          <w:color w:val="3F1281"/>
          <w:sz w:val="16"/>
          <w:szCs w:val="16"/>
        </w:rPr>
        <w:t>fieldWithName</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@"DateField"</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[field </w:t>
      </w:r>
      <w:r w:rsidRPr="00210238">
        <w:rPr>
          <w:rFonts w:ascii="Courier New" w:eastAsia="Times New Roman" w:hAnsi="Courier New" w:cs="Courier New"/>
          <w:color w:val="3F1281"/>
          <w:sz w:val="16"/>
          <w:szCs w:val="16"/>
        </w:rPr>
        <w:t>fieldValueReader</w:t>
      </w:r>
      <w:r w:rsidRPr="00210238">
        <w:rPr>
          <w:rFonts w:ascii="Courier New" w:eastAsia="Times New Roman" w:hAnsi="Courier New" w:cs="Courier New"/>
          <w:color w:val="000000"/>
          <w:sz w:val="16"/>
          <w:szCs w:val="16"/>
        </w:rPr>
        <w:t>](^(</w:t>
      </w:r>
      <w:r w:rsidRPr="00210238">
        <w:rPr>
          <w:rFonts w:ascii="Courier New" w:eastAsia="Times New Roman" w:hAnsi="Courier New" w:cs="Courier New"/>
          <w:color w:val="B51FA2"/>
          <w:sz w:val="16"/>
          <w:szCs w:val="16"/>
        </w:rPr>
        <w:t>id</w:t>
      </w:r>
      <w:r w:rsidRPr="00210238">
        <w:rPr>
          <w:rFonts w:ascii="Courier New" w:eastAsia="Times New Roman" w:hAnsi="Courier New" w:cs="Courier New"/>
          <w:color w:val="000000"/>
          <w:sz w:val="16"/>
          <w:szCs w:val="16"/>
        </w:rPr>
        <w:t xml:space="preserve"> result, </w:t>
      </w:r>
      <w:r w:rsidRPr="00210238">
        <w:rPr>
          <w:rFonts w:ascii="Courier New" w:eastAsia="Times New Roman" w:hAnsi="Courier New" w:cs="Courier New"/>
          <w:color w:val="7035A9"/>
          <w:sz w:val="16"/>
          <w:szCs w:val="16"/>
        </w:rPr>
        <w:t>NSError</w:t>
      </w:r>
      <w:r w:rsidRPr="00210238">
        <w:rPr>
          <w:rFonts w:ascii="Courier New" w:eastAsia="Times New Roman" w:hAnsi="Courier New" w:cs="Courier New"/>
          <w:color w:val="000000"/>
          <w:sz w:val="16"/>
          <w:szCs w:val="16"/>
        </w:rPr>
        <w:t xml:space="preserve"> *error)</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NSDate</w:t>
      </w:r>
      <w:r w:rsidRPr="00210238">
        <w:rPr>
          <w:rFonts w:ascii="Courier New" w:eastAsia="Times New Roman" w:hAnsi="Courier New" w:cs="Courier New"/>
          <w:color w:val="000000"/>
          <w:sz w:val="16"/>
          <w:szCs w:val="16"/>
        </w:rPr>
        <w:t>* date = result;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NSLog</w:t>
      </w:r>
      <w:r w:rsidRPr="00210238">
        <w:rPr>
          <w:rFonts w:ascii="Courier New" w:eastAsia="Times New Roman" w:hAnsi="Courier New" w:cs="Courier New"/>
          <w:color w:val="000000"/>
          <w:sz w:val="16"/>
          <w:szCs w:val="16"/>
        </w:rPr>
        <w:t>(</w:t>
      </w:r>
      <w:r w:rsidRPr="00210238">
        <w:rPr>
          <w:rFonts w:ascii="Courier New" w:eastAsia="Times New Roman" w:hAnsi="Courier New" w:cs="Courier New"/>
          <w:color w:val="C92D25"/>
          <w:sz w:val="16"/>
          <w:szCs w:val="16"/>
        </w:rPr>
        <w:t>@"date value: %@"</w:t>
      </w:r>
      <w:r w:rsidRPr="00210238">
        <w:rPr>
          <w:rFonts w:ascii="Courier New" w:eastAsia="Times New Roman" w:hAnsi="Courier New" w:cs="Courier New"/>
          <w:color w:val="000000"/>
          <w:sz w:val="16"/>
          <w:szCs w:val="16"/>
        </w:rPr>
        <w:t>, date );</w:t>
      </w:r>
    </w:p>
    <w:p w:rsidR="002518F3" w:rsidRPr="00210238" w:rsidRDefault="002518F3" w:rsidP="00210238">
      <w:pPr>
        <w:shd w:val="clear" w:color="auto" w:fill="F2F2F2" w:themeFill="background1" w:themeFillShade="F2"/>
        <w:spacing w:before="0" w:after="24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 );</w:t>
      </w:r>
    </w:p>
    <w:p w:rsidR="002518F3" w:rsidRPr="00660D9B" w:rsidRDefault="002518F3" w:rsidP="002518F3">
      <w:pPr>
        <w:spacing w:before="0" w:after="240"/>
        <w:rPr>
          <w:rFonts w:ascii="Menlo" w:eastAsia="Times New Roman" w:hAnsi="Menlo"/>
          <w:color w:val="000000"/>
          <w:szCs w:val="20"/>
        </w:rPr>
      </w:pPr>
    </w:p>
    <w:p w:rsidR="002518F3" w:rsidRDefault="00210238" w:rsidP="002518F3">
      <w:pPr>
        <w:pStyle w:val="Heading3"/>
        <w:rPr>
          <w:rFonts w:eastAsia="Menlo-Regular"/>
        </w:rPr>
      </w:pPr>
      <w:bookmarkStart w:id="144" w:name="_Toc318377066"/>
      <w:r>
        <w:rPr>
          <w:rFonts w:eastAsia="Menlo-Regular"/>
        </w:rPr>
        <w:t xml:space="preserve">The </w:t>
      </w:r>
      <w:r w:rsidR="002518F3">
        <w:rPr>
          <w:rFonts w:eastAsia="Menlo-Regular"/>
        </w:rPr>
        <w:t>Color Picker Field</w:t>
      </w:r>
      <w:bookmarkEnd w:id="144"/>
    </w:p>
    <w:p w:rsidR="002518F3" w:rsidRPr="006D0930" w:rsidRDefault="002518F3" w:rsidP="002518F3">
      <w:pPr>
        <w:rPr>
          <w:rFonts w:eastAsia="Times New Roman" w:cs="Arial"/>
          <w:szCs w:val="20"/>
        </w:rPr>
      </w:pPr>
      <w:r w:rsidRPr="006D0930">
        <w:rPr>
          <w:rFonts w:eastAsia="Times New Roman" w:cs="Arial"/>
          <w:color w:val="DE6C36" w:themeColor="accent3"/>
          <w:szCs w:val="20"/>
        </w:rPr>
        <w:t>SC</w:t>
      </w:r>
      <w:r>
        <w:rPr>
          <w:rFonts w:eastAsia="Times New Roman" w:cs="Arial"/>
          <w:color w:val="DE6C36" w:themeColor="accent3"/>
          <w:szCs w:val="20"/>
        </w:rPr>
        <w:t>ColorPicker</w:t>
      </w:r>
      <w:r w:rsidRPr="006D0930">
        <w:rPr>
          <w:rFonts w:eastAsia="Times New Roman" w:cs="Arial"/>
          <w:color w:val="DE6C36" w:themeColor="accent3"/>
          <w:szCs w:val="20"/>
        </w:rPr>
        <w:t xml:space="preserve">Field </w:t>
      </w:r>
      <w:r w:rsidRPr="006D0930">
        <w:rPr>
          <w:rFonts w:eastAsia="Times New Roman" w:cs="Arial"/>
          <w:szCs w:val="20"/>
        </w:rPr>
        <w:t xml:space="preserve">class represents the </w:t>
      </w:r>
      <w:r>
        <w:rPr>
          <w:rFonts w:eastAsia="Times New Roman" w:cs="Arial"/>
          <w:szCs w:val="20"/>
        </w:rPr>
        <w:t>S</w:t>
      </w:r>
      <w:r w:rsidRPr="006D0930">
        <w:rPr>
          <w:rFonts w:eastAsia="Times New Roman" w:cs="Arial"/>
          <w:szCs w:val="20"/>
        </w:rPr>
        <w:t>itecore "</w:t>
      </w:r>
      <w:r>
        <w:rPr>
          <w:rFonts w:eastAsia="Times New Roman" w:cs="Arial"/>
          <w:szCs w:val="20"/>
        </w:rPr>
        <w:t>Color Picker</w:t>
      </w:r>
      <w:r w:rsidRPr="006D0930">
        <w:rPr>
          <w:rFonts w:eastAsia="Times New Roman" w:cs="Arial"/>
          <w:szCs w:val="20"/>
        </w:rPr>
        <w:t>" field</w:t>
      </w:r>
      <w:r>
        <w:rPr>
          <w:rFonts w:eastAsia="Times New Roman" w:cs="Arial"/>
          <w:szCs w:val="20"/>
        </w:rPr>
        <w:t>.</w:t>
      </w:r>
    </w:p>
    <w:p w:rsidR="002518F3" w:rsidRPr="006D0930" w:rsidRDefault="002518F3" w:rsidP="002518F3">
      <w:pPr>
        <w:spacing w:after="240"/>
        <w:rPr>
          <w:rFonts w:eastAsia="Times New Roman" w:cs="Arial"/>
          <w:color w:val="158600"/>
          <w:szCs w:val="20"/>
        </w:rPr>
      </w:pPr>
      <w:r w:rsidRPr="006D0930">
        <w:rPr>
          <w:rFonts w:eastAsia="Times New Roman" w:cs="Arial"/>
          <w:szCs w:val="20"/>
        </w:rPr>
        <w:t>"fieldValue" propert</w:t>
      </w:r>
      <w:r>
        <w:rPr>
          <w:rFonts w:eastAsia="Times New Roman" w:cs="Arial"/>
          <w:szCs w:val="20"/>
        </w:rPr>
        <w:t>y</w:t>
      </w:r>
      <w:r w:rsidRPr="006D0930">
        <w:rPr>
          <w:rFonts w:eastAsia="Times New Roman" w:cs="Arial"/>
          <w:szCs w:val="20"/>
        </w:rPr>
        <w:t xml:space="preserve"> of this class is </w:t>
      </w:r>
      <w:r>
        <w:rPr>
          <w:rFonts w:eastAsia="Times New Roman" w:cs="Arial"/>
          <w:color w:val="DE6C36" w:themeColor="accent3"/>
          <w:szCs w:val="20"/>
        </w:rPr>
        <w:t>UIColor</w:t>
      </w:r>
      <w:r w:rsidRPr="006D0930">
        <w:rPr>
          <w:rFonts w:eastAsia="Times New Roman" w:cs="Arial"/>
          <w:color w:val="158600"/>
          <w:szCs w:val="20"/>
        </w:rPr>
        <w:t xml:space="preserve"> </w:t>
      </w:r>
      <w:r w:rsidRPr="006D0930">
        <w:rPr>
          <w:rFonts w:eastAsia="Times New Roman" w:cs="Arial"/>
          <w:szCs w:val="20"/>
        </w:rPr>
        <w:t xml:space="preserve">object which holds corresponding </w:t>
      </w:r>
      <w:r>
        <w:rPr>
          <w:rFonts w:eastAsia="Times New Roman" w:cs="Arial"/>
          <w:szCs w:val="20"/>
        </w:rPr>
        <w:t>color</w:t>
      </w:r>
      <w:r w:rsidRPr="006D0930">
        <w:rPr>
          <w:rFonts w:eastAsia="Times New Roman" w:cs="Arial"/>
          <w:szCs w:val="20"/>
        </w:rPr>
        <w:t xml:space="preserve"> value</w:t>
      </w:r>
      <w:r w:rsidRPr="006D0930">
        <w:rPr>
          <w:rFonts w:eastAsia="Times New Roman" w:cs="Arial"/>
          <w:color w:val="158600"/>
          <w:szCs w:val="20"/>
        </w:rPr>
        <w:t>.</w:t>
      </w:r>
    </w:p>
    <w:p w:rsidR="002518F3" w:rsidRDefault="002518F3" w:rsidP="002518F3">
      <w:pPr>
        <w:spacing w:after="240"/>
        <w:rPr>
          <w:rFonts w:eastAsia="Times New Roman" w:cs="Arial"/>
          <w:szCs w:val="20"/>
        </w:rPr>
      </w:pPr>
      <w:r w:rsidRPr="000A7C3B">
        <w:rPr>
          <w:rFonts w:eastAsia="Times New Roman" w:cs="Arial"/>
          <w:szCs w:val="20"/>
          <w:u w:val="single"/>
        </w:rPr>
        <w:t>Example</w:t>
      </w:r>
      <w:r>
        <w:rPr>
          <w:rFonts w:eastAsia="Times New Roman" w:cs="Arial"/>
          <w:szCs w:val="20"/>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SCField</w:t>
      </w:r>
      <w:r w:rsidRPr="00210238">
        <w:rPr>
          <w:rFonts w:ascii="Courier New" w:eastAsia="Times New Roman" w:hAnsi="Courier New" w:cs="Courier New"/>
          <w:color w:val="000000"/>
          <w:sz w:val="16"/>
          <w:szCs w:val="16"/>
        </w:rPr>
        <w:t xml:space="preserve">* field = [item </w:t>
      </w:r>
      <w:r w:rsidRPr="00210238">
        <w:rPr>
          <w:rFonts w:ascii="Courier New" w:eastAsia="Times New Roman" w:hAnsi="Courier New" w:cs="Courier New"/>
          <w:color w:val="3F1281"/>
          <w:sz w:val="16"/>
          <w:szCs w:val="16"/>
        </w:rPr>
        <w:t>fieldWithName</w:t>
      </w: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C92D25"/>
          <w:sz w:val="16"/>
          <w:szCs w:val="16"/>
        </w:rPr>
        <w:t>@"ColorPickerField"</w:t>
      </w:r>
      <w:r w:rsidRPr="00210238">
        <w:rPr>
          <w:rFonts w:ascii="Courier New" w:eastAsia="Times New Roman" w:hAnsi="Courier New" w:cs="Courier New"/>
          <w:color w:val="000000"/>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[field </w:t>
      </w:r>
      <w:r w:rsidRPr="00210238">
        <w:rPr>
          <w:rFonts w:ascii="Courier New" w:eastAsia="Times New Roman" w:hAnsi="Courier New" w:cs="Courier New"/>
          <w:color w:val="3F1281"/>
          <w:sz w:val="16"/>
          <w:szCs w:val="16"/>
        </w:rPr>
        <w:t>fieldValueReader</w:t>
      </w:r>
      <w:r w:rsidRPr="00210238">
        <w:rPr>
          <w:rFonts w:ascii="Courier New" w:eastAsia="Times New Roman" w:hAnsi="Courier New" w:cs="Courier New"/>
          <w:color w:val="000000"/>
          <w:sz w:val="16"/>
          <w:szCs w:val="16"/>
        </w:rPr>
        <w:t>](^(</w:t>
      </w:r>
      <w:r w:rsidRPr="00210238">
        <w:rPr>
          <w:rFonts w:ascii="Courier New" w:eastAsia="Times New Roman" w:hAnsi="Courier New" w:cs="Courier New"/>
          <w:color w:val="B51FA2"/>
          <w:sz w:val="16"/>
          <w:szCs w:val="16"/>
        </w:rPr>
        <w:t>id</w:t>
      </w:r>
      <w:r w:rsidRPr="00210238">
        <w:rPr>
          <w:rFonts w:ascii="Courier New" w:eastAsia="Times New Roman" w:hAnsi="Courier New" w:cs="Courier New"/>
          <w:color w:val="000000"/>
          <w:sz w:val="16"/>
          <w:szCs w:val="16"/>
        </w:rPr>
        <w:t xml:space="preserve"> result, </w:t>
      </w:r>
      <w:r w:rsidRPr="00210238">
        <w:rPr>
          <w:rFonts w:ascii="Courier New" w:eastAsia="Times New Roman" w:hAnsi="Courier New" w:cs="Courier New"/>
          <w:color w:val="7035A9"/>
          <w:sz w:val="16"/>
          <w:szCs w:val="16"/>
        </w:rPr>
        <w:t>NSError</w:t>
      </w:r>
      <w:r w:rsidRPr="00210238">
        <w:rPr>
          <w:rFonts w:ascii="Courier New" w:eastAsia="Times New Roman" w:hAnsi="Courier New" w:cs="Courier New"/>
          <w:color w:val="000000"/>
          <w:sz w:val="16"/>
          <w:szCs w:val="16"/>
        </w:rPr>
        <w:t xml:space="preserve"> *error)</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7035A9"/>
          <w:sz w:val="16"/>
          <w:szCs w:val="16"/>
        </w:rPr>
        <w:t>UIColor</w:t>
      </w:r>
      <w:r w:rsidRPr="00210238">
        <w:rPr>
          <w:rFonts w:ascii="Courier New" w:eastAsia="Times New Roman" w:hAnsi="Courier New" w:cs="Courier New"/>
          <w:color w:val="000000"/>
          <w:sz w:val="16"/>
          <w:szCs w:val="16"/>
        </w:rPr>
        <w:t>* color = result;</w:t>
      </w:r>
    </w:p>
    <w:p w:rsidR="002518F3" w:rsidRPr="00210238" w:rsidRDefault="002518F3" w:rsidP="00210238">
      <w:pPr>
        <w:shd w:val="clear" w:color="auto" w:fill="F2F2F2" w:themeFill="background1" w:themeFillShade="F2"/>
        <w:spacing w:before="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xml:space="preserve">        </w:t>
      </w:r>
      <w:r w:rsidRPr="00210238">
        <w:rPr>
          <w:rFonts w:ascii="Courier New" w:eastAsia="Times New Roman" w:hAnsi="Courier New" w:cs="Courier New"/>
          <w:color w:val="3F1281"/>
          <w:sz w:val="16"/>
          <w:szCs w:val="16"/>
        </w:rPr>
        <w:t>NSLog</w:t>
      </w:r>
      <w:r w:rsidRPr="00210238">
        <w:rPr>
          <w:rFonts w:ascii="Courier New" w:eastAsia="Times New Roman" w:hAnsi="Courier New" w:cs="Courier New"/>
          <w:color w:val="000000"/>
          <w:sz w:val="16"/>
          <w:szCs w:val="16"/>
        </w:rPr>
        <w:t>(</w:t>
      </w:r>
      <w:r w:rsidRPr="00210238">
        <w:rPr>
          <w:rFonts w:ascii="Courier New" w:eastAsia="Times New Roman" w:hAnsi="Courier New" w:cs="Courier New"/>
          <w:color w:val="C92D25"/>
          <w:sz w:val="16"/>
          <w:szCs w:val="16"/>
        </w:rPr>
        <w:t>@"color value: %@"</w:t>
      </w:r>
      <w:r w:rsidRPr="00210238">
        <w:rPr>
          <w:rFonts w:ascii="Courier New" w:eastAsia="Times New Roman" w:hAnsi="Courier New" w:cs="Courier New"/>
          <w:color w:val="000000"/>
          <w:sz w:val="16"/>
          <w:szCs w:val="16"/>
        </w:rPr>
        <w:t>, color);</w:t>
      </w:r>
    </w:p>
    <w:p w:rsidR="002518F3" w:rsidRPr="00210238" w:rsidRDefault="002518F3" w:rsidP="00210238">
      <w:pPr>
        <w:shd w:val="clear" w:color="auto" w:fill="F2F2F2" w:themeFill="background1" w:themeFillShade="F2"/>
        <w:spacing w:before="0" w:after="240"/>
        <w:rPr>
          <w:rFonts w:ascii="Courier New" w:eastAsia="Times New Roman" w:hAnsi="Courier New" w:cs="Courier New"/>
          <w:color w:val="000000"/>
          <w:sz w:val="16"/>
          <w:szCs w:val="16"/>
        </w:rPr>
      </w:pPr>
      <w:r w:rsidRPr="00210238">
        <w:rPr>
          <w:rFonts w:ascii="Courier New" w:eastAsia="Times New Roman" w:hAnsi="Courier New" w:cs="Courier New"/>
          <w:color w:val="000000"/>
          <w:sz w:val="16"/>
          <w:szCs w:val="16"/>
        </w:rPr>
        <w:t>    } );</w:t>
      </w:r>
    </w:p>
    <w:p w:rsidR="002518F3" w:rsidRDefault="002518F3" w:rsidP="002518F3">
      <w:pPr>
        <w:rPr>
          <w:rFonts w:cs="Arial"/>
          <w:szCs w:val="20"/>
        </w:rPr>
      </w:pPr>
    </w:p>
    <w:p w:rsidR="002518F3" w:rsidRDefault="00210238" w:rsidP="002518F3">
      <w:pPr>
        <w:pStyle w:val="Heading3"/>
        <w:rPr>
          <w:rFonts w:eastAsia="Menlo-Regular"/>
        </w:rPr>
      </w:pPr>
      <w:bookmarkStart w:id="145" w:name="_Toc318377067"/>
      <w:r>
        <w:rPr>
          <w:rFonts w:eastAsia="Menlo-Regular"/>
        </w:rPr>
        <w:lastRenderedPageBreak/>
        <w:t xml:space="preserve">The </w:t>
      </w:r>
      <w:r w:rsidR="002518F3">
        <w:rPr>
          <w:rFonts w:eastAsia="Menlo-Regular"/>
        </w:rPr>
        <w:t>Checklist, Multilist and Treelist Fields</w:t>
      </w:r>
      <w:bookmarkEnd w:id="145"/>
    </w:p>
    <w:p w:rsidR="002518F3" w:rsidRPr="006D0930" w:rsidRDefault="002518F3" w:rsidP="002518F3">
      <w:pPr>
        <w:rPr>
          <w:rFonts w:eastAsia="Times New Roman" w:cs="Arial"/>
          <w:szCs w:val="20"/>
        </w:rPr>
      </w:pPr>
      <w:r w:rsidRPr="006D0930">
        <w:rPr>
          <w:rFonts w:eastAsia="Times New Roman" w:cs="Arial"/>
          <w:color w:val="DE6C36" w:themeColor="accent3"/>
          <w:szCs w:val="20"/>
        </w:rPr>
        <w:t>SCChecklistField</w:t>
      </w:r>
      <w:r w:rsidRPr="006D0930">
        <w:rPr>
          <w:rFonts w:eastAsia="Times New Roman" w:cs="Arial"/>
          <w:szCs w:val="20"/>
        </w:rPr>
        <w:t xml:space="preserve">, </w:t>
      </w:r>
      <w:r w:rsidRPr="006D0930">
        <w:rPr>
          <w:rFonts w:eastAsia="Times New Roman" w:cs="Arial"/>
          <w:color w:val="DE6C36" w:themeColor="accent3"/>
          <w:szCs w:val="20"/>
        </w:rPr>
        <w:t xml:space="preserve">SCMultilistField </w:t>
      </w:r>
      <w:r w:rsidRPr="006D0930">
        <w:rPr>
          <w:rFonts w:eastAsia="Times New Roman" w:cs="Arial"/>
          <w:szCs w:val="20"/>
        </w:rPr>
        <w:t xml:space="preserve">and </w:t>
      </w:r>
      <w:r w:rsidRPr="006D0930">
        <w:rPr>
          <w:rFonts w:eastAsia="Times New Roman" w:cs="Arial"/>
          <w:color w:val="DE6C36" w:themeColor="accent3"/>
          <w:szCs w:val="20"/>
        </w:rPr>
        <w:t xml:space="preserve">SCTreelistField </w:t>
      </w:r>
      <w:r w:rsidRPr="006D0930">
        <w:rPr>
          <w:rFonts w:eastAsia="Times New Roman" w:cs="Arial"/>
          <w:szCs w:val="20"/>
        </w:rPr>
        <w:t xml:space="preserve">classes represent the "Checklist", "Multilist" and "Treelist" </w:t>
      </w:r>
      <w:r>
        <w:rPr>
          <w:rFonts w:eastAsia="Times New Roman" w:cs="Arial"/>
          <w:szCs w:val="20"/>
        </w:rPr>
        <w:t>S</w:t>
      </w:r>
      <w:r w:rsidRPr="006D0930">
        <w:rPr>
          <w:rFonts w:eastAsia="Times New Roman" w:cs="Arial"/>
          <w:szCs w:val="20"/>
        </w:rPr>
        <w:t>itecore fields accordingly.</w:t>
      </w:r>
    </w:p>
    <w:p w:rsidR="002518F3" w:rsidRPr="006D0930" w:rsidRDefault="002518F3" w:rsidP="002518F3">
      <w:pPr>
        <w:rPr>
          <w:rFonts w:eastAsia="Times New Roman" w:cs="Arial"/>
          <w:szCs w:val="20"/>
        </w:rPr>
      </w:pPr>
      <w:r w:rsidRPr="006D0930">
        <w:rPr>
          <w:rFonts w:eastAsia="Times New Roman" w:cs="Arial"/>
          <w:szCs w:val="20"/>
        </w:rPr>
        <w:t>"fieldValue"</w:t>
      </w:r>
      <w:r w:rsidRPr="006D0930">
        <w:rPr>
          <w:rFonts w:eastAsia="Times New Roman" w:cs="Arial"/>
          <w:color w:val="DF824A"/>
          <w:szCs w:val="20"/>
        </w:rPr>
        <w:t xml:space="preserve"> </w:t>
      </w:r>
      <w:r>
        <w:rPr>
          <w:rFonts w:eastAsia="Times New Roman" w:cs="Arial"/>
          <w:szCs w:val="20"/>
        </w:rPr>
        <w:t>property</w:t>
      </w:r>
      <w:r w:rsidRPr="006D0930">
        <w:rPr>
          <w:rFonts w:eastAsia="Times New Roman" w:cs="Arial"/>
          <w:szCs w:val="20"/>
        </w:rPr>
        <w:t xml:space="preserve"> of this classes is </w:t>
      </w:r>
      <w:r w:rsidRPr="006D0930">
        <w:rPr>
          <w:rFonts w:eastAsia="Times New Roman" w:cs="Arial"/>
          <w:color w:val="DE6C36" w:themeColor="accent3"/>
          <w:szCs w:val="20"/>
        </w:rPr>
        <w:t xml:space="preserve">NSArray </w:t>
      </w:r>
      <w:r w:rsidRPr="006D0930">
        <w:rPr>
          <w:rFonts w:eastAsia="Times New Roman" w:cs="Arial"/>
          <w:szCs w:val="20"/>
        </w:rPr>
        <w:t xml:space="preserve">object which holds the list of </w:t>
      </w:r>
      <w:r>
        <w:rPr>
          <w:rFonts w:eastAsia="Times New Roman" w:cs="Arial"/>
          <w:szCs w:val="20"/>
        </w:rPr>
        <w:t xml:space="preserve">the </w:t>
      </w:r>
      <w:r w:rsidRPr="006D0930">
        <w:rPr>
          <w:rFonts w:eastAsia="Times New Roman" w:cs="Arial"/>
          <w:szCs w:val="20"/>
        </w:rPr>
        <w:t xml:space="preserve">items specified </w:t>
      </w:r>
      <w:r>
        <w:rPr>
          <w:rFonts w:eastAsia="Times New Roman" w:cs="Arial"/>
          <w:szCs w:val="20"/>
        </w:rPr>
        <w:t>with</w:t>
      </w:r>
      <w:r w:rsidRPr="006D0930">
        <w:rPr>
          <w:rFonts w:eastAsia="Times New Roman" w:cs="Arial"/>
          <w:szCs w:val="20"/>
        </w:rPr>
        <w:t xml:space="preserve"> this fields</w:t>
      </w:r>
      <w:r w:rsidRPr="006D0930">
        <w:rPr>
          <w:rFonts w:eastAsia="Times New Roman" w:cs="Arial"/>
          <w:color w:val="158600"/>
          <w:szCs w:val="20"/>
        </w:rPr>
        <w:t>.</w:t>
      </w:r>
    </w:p>
    <w:p w:rsidR="002518F3" w:rsidRDefault="002518F3" w:rsidP="002518F3">
      <w:pPr>
        <w:rPr>
          <w:rFonts w:eastAsia="Times New Roman" w:cs="Arial"/>
          <w:szCs w:val="20"/>
        </w:rPr>
      </w:pPr>
      <w:r w:rsidRPr="006D0930">
        <w:rPr>
          <w:rFonts w:eastAsia="Times New Roman" w:cs="Arial"/>
          <w:szCs w:val="20"/>
        </w:rPr>
        <w:t xml:space="preserve">Also in the "rawValue" property you can find raw value of field: the list item's </w:t>
      </w:r>
      <w:r>
        <w:rPr>
          <w:rFonts w:eastAsia="Times New Roman" w:cs="Arial"/>
          <w:szCs w:val="20"/>
        </w:rPr>
        <w:t>ID</w:t>
      </w:r>
      <w:r w:rsidRPr="006D0930">
        <w:rPr>
          <w:rFonts w:eastAsia="Times New Roman" w:cs="Arial"/>
          <w:szCs w:val="20"/>
        </w:rPr>
        <w:t>s separated by "|" symbol.</w:t>
      </w:r>
    </w:p>
    <w:p w:rsidR="002518F3" w:rsidRPr="006D0930" w:rsidRDefault="002518F3" w:rsidP="002518F3">
      <w:pPr>
        <w:rPr>
          <w:rFonts w:eastAsia="Times New Roman" w:cs="Arial"/>
          <w:szCs w:val="20"/>
        </w:rPr>
      </w:pPr>
      <w:r w:rsidRPr="006D0930">
        <w:rPr>
          <w:rFonts w:eastAsia="Times New Roman" w:cs="Arial"/>
          <w:szCs w:val="20"/>
        </w:rPr>
        <w:t xml:space="preserve">"fieldValue" property is nil by default, so use </w:t>
      </w:r>
      <w:r w:rsidRPr="000A7C3B">
        <w:rPr>
          <w:rFonts w:eastAsia="Times New Roman" w:cs="Arial"/>
          <w:color w:val="DE6C36" w:themeColor="accent3"/>
          <w:szCs w:val="20"/>
        </w:rPr>
        <w:t>-[</w:t>
      </w:r>
      <w:r w:rsidRPr="000A7C3B">
        <w:rPr>
          <w:rFonts w:eastAsia="Times New Roman" w:cs="Arial"/>
          <w:color w:val="DF824A"/>
          <w:szCs w:val="20"/>
        </w:rPr>
        <w:t xml:space="preserve">SCField </w:t>
      </w:r>
      <w:r w:rsidRPr="006D0930">
        <w:rPr>
          <w:rFonts w:eastAsia="Times New Roman" w:cs="Arial"/>
          <w:color w:val="DE6C36" w:themeColor="accent3"/>
          <w:szCs w:val="20"/>
        </w:rPr>
        <w:t>fieldValueReader</w:t>
      </w:r>
      <w:r w:rsidRPr="000A7C3B">
        <w:rPr>
          <w:rFonts w:eastAsia="Times New Roman" w:cs="Arial"/>
          <w:color w:val="DF824A"/>
          <w:szCs w:val="20"/>
        </w:rPr>
        <w:t>]</w:t>
      </w:r>
      <w:r w:rsidRPr="006D0930">
        <w:rPr>
          <w:rFonts w:eastAsia="Times New Roman" w:cs="Arial"/>
          <w:szCs w:val="20"/>
        </w:rPr>
        <w:t xml:space="preserve"> method to load </w:t>
      </w:r>
      <w:r w:rsidRPr="006D0930">
        <w:rPr>
          <w:rFonts w:eastAsia="Times New Roman" w:cs="Arial"/>
          <w:color w:val="DE6C36" w:themeColor="accent3"/>
          <w:szCs w:val="20"/>
        </w:rPr>
        <w:t xml:space="preserve">NSArray </w:t>
      </w:r>
      <w:r w:rsidRPr="006D0930">
        <w:rPr>
          <w:rFonts w:eastAsia="Times New Roman" w:cs="Arial"/>
          <w:szCs w:val="20"/>
        </w:rPr>
        <w:t xml:space="preserve">of items. </w:t>
      </w:r>
      <w:r w:rsidRPr="006D0930">
        <w:rPr>
          <w:rFonts w:eastAsia="Times New Roman" w:cs="Arial"/>
          <w:color w:val="DE6C36" w:themeColor="accent3"/>
          <w:szCs w:val="20"/>
        </w:rPr>
        <w:t xml:space="preserve">SCField </w:t>
      </w:r>
      <w:r w:rsidRPr="006D0930">
        <w:rPr>
          <w:rFonts w:eastAsia="Times New Roman" w:cs="Arial"/>
          <w:szCs w:val="20"/>
        </w:rPr>
        <w:t>object does not own loaded items to avoid retain cycles.</w:t>
      </w:r>
    </w:p>
    <w:p w:rsidR="002518F3" w:rsidRPr="006D0930" w:rsidRDefault="002518F3" w:rsidP="002518F3">
      <w:pPr>
        <w:spacing w:after="240"/>
        <w:rPr>
          <w:rFonts w:eastAsia="Times New Roman" w:cs="Arial"/>
          <w:szCs w:val="20"/>
          <w:u w:val="single"/>
        </w:rPr>
      </w:pPr>
      <w:r w:rsidRPr="006D0930">
        <w:rPr>
          <w:rFonts w:eastAsia="Times New Roman" w:cs="Arial"/>
          <w:szCs w:val="20"/>
          <w:u w:val="single"/>
        </w:rPr>
        <w:t>Example</w:t>
      </w:r>
      <w:r w:rsidRPr="006D0930">
        <w:rPr>
          <w:rFonts w:eastAsia="Times New Roman" w:cs="Arial"/>
          <w:szCs w:val="20"/>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 xml:space="preserve">    [item </w:t>
      </w:r>
      <w:r w:rsidRPr="00210238">
        <w:rPr>
          <w:rFonts w:ascii="Courier New" w:eastAsia="Times New Roman" w:hAnsi="Courier New" w:cs="Courier New"/>
          <w:color w:val="3F1281"/>
          <w:sz w:val="16"/>
          <w:szCs w:val="16"/>
        </w:rPr>
        <w:t>fieldValueReaderForFieldName</w:t>
      </w:r>
      <w:r w:rsidRPr="00210238">
        <w:rPr>
          <w:rFonts w:ascii="Courier New" w:eastAsia="Times New Roman" w:hAnsi="Courier New" w:cs="Courier New"/>
          <w:sz w:val="16"/>
          <w:szCs w:val="16"/>
        </w:rPr>
        <w:t xml:space="preserve">: </w:t>
      </w:r>
      <w:r w:rsidRPr="00210238">
        <w:rPr>
          <w:rFonts w:ascii="Courier New" w:eastAsia="Times New Roman" w:hAnsi="Courier New" w:cs="Courier New"/>
          <w:color w:val="C92D25"/>
          <w:sz w:val="16"/>
          <w:szCs w:val="16"/>
        </w:rPr>
        <w:t>@"Products List"</w:t>
      </w:r>
      <w:r w:rsidRPr="00210238">
        <w:rPr>
          <w:rFonts w:ascii="Courier New" w:eastAsia="Times New Roman" w:hAnsi="Courier New" w:cs="Courier New"/>
          <w:sz w:val="16"/>
          <w:szCs w:val="16"/>
        </w:rPr>
        <w:t>](^(</w:t>
      </w:r>
      <w:r w:rsidRPr="00210238">
        <w:rPr>
          <w:rFonts w:ascii="Courier New" w:eastAsia="Times New Roman" w:hAnsi="Courier New" w:cs="Courier New"/>
          <w:color w:val="B51FA2"/>
          <w:sz w:val="16"/>
          <w:szCs w:val="16"/>
        </w:rPr>
        <w:t>id</w:t>
      </w:r>
      <w:r w:rsidRPr="00210238">
        <w:rPr>
          <w:rFonts w:ascii="Courier New" w:eastAsia="Times New Roman" w:hAnsi="Courier New" w:cs="Courier New"/>
          <w:sz w:val="16"/>
          <w:szCs w:val="16"/>
        </w:rPr>
        <w:t xml:space="preserve"> result, </w:t>
      </w:r>
      <w:r w:rsidRPr="00210238">
        <w:rPr>
          <w:rFonts w:ascii="Courier New" w:eastAsia="Times New Roman" w:hAnsi="Courier New" w:cs="Courier New"/>
          <w:color w:val="7035A9"/>
          <w:sz w:val="16"/>
          <w:szCs w:val="16"/>
        </w:rPr>
        <w:t>NSError</w:t>
      </w:r>
      <w:r w:rsidRPr="00210238">
        <w:rPr>
          <w:rFonts w:ascii="Courier New" w:eastAsia="Times New Roman" w:hAnsi="Courier New" w:cs="Courier New"/>
          <w:sz w:val="16"/>
          <w:szCs w:val="16"/>
        </w:rPr>
        <w:t xml:space="preserve"> *error)</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    {</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 xml:space="preserve">        </w:t>
      </w:r>
      <w:r w:rsidRPr="00210238">
        <w:rPr>
          <w:rFonts w:ascii="Courier New" w:eastAsia="Times New Roman" w:hAnsi="Courier New" w:cs="Courier New"/>
          <w:color w:val="7035A9"/>
          <w:sz w:val="16"/>
          <w:szCs w:val="16"/>
        </w:rPr>
        <w:t xml:space="preserve">NSArray </w:t>
      </w:r>
      <w:r w:rsidRPr="00210238">
        <w:rPr>
          <w:rFonts w:ascii="Courier New" w:eastAsia="Times New Roman" w:hAnsi="Courier New" w:cs="Courier New"/>
          <w:sz w:val="16"/>
          <w:szCs w:val="16"/>
        </w:rPr>
        <w:t>*items = result;</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 xml:space="preserve">        </w:t>
      </w:r>
      <w:r w:rsidRPr="00210238">
        <w:rPr>
          <w:rFonts w:ascii="Courier New" w:eastAsia="Times New Roman" w:hAnsi="Courier New" w:cs="Courier New"/>
          <w:color w:val="3F1281"/>
          <w:sz w:val="16"/>
          <w:szCs w:val="16"/>
        </w:rPr>
        <w:t>NSLog</w:t>
      </w:r>
      <w:r w:rsidRPr="00210238">
        <w:rPr>
          <w:rFonts w:ascii="Courier New" w:eastAsia="Times New Roman" w:hAnsi="Courier New" w:cs="Courier New"/>
          <w:sz w:val="16"/>
          <w:szCs w:val="16"/>
        </w:rPr>
        <w:t>(</w:t>
      </w:r>
      <w:r w:rsidRPr="00210238">
        <w:rPr>
          <w:rFonts w:ascii="Courier New" w:eastAsia="Times New Roman" w:hAnsi="Courier New" w:cs="Courier New"/>
          <w:color w:val="C92D25"/>
          <w:sz w:val="16"/>
          <w:szCs w:val="16"/>
        </w:rPr>
        <w:t>@"items count: %d"</w:t>
      </w:r>
      <w:r w:rsidRPr="00210238">
        <w:rPr>
          <w:rFonts w:ascii="Courier New" w:eastAsia="Times New Roman" w:hAnsi="Courier New" w:cs="Courier New"/>
          <w:sz w:val="16"/>
          <w:szCs w:val="16"/>
        </w:rPr>
        <w:t xml:space="preserve">, </w:t>
      </w:r>
      <w:r w:rsidRPr="00210238">
        <w:rPr>
          <w:rFonts w:ascii="Courier New" w:eastAsia="Times New Roman" w:hAnsi="Courier New" w:cs="Courier New"/>
          <w:color w:val="3F1281"/>
          <w:sz w:val="16"/>
          <w:szCs w:val="16"/>
        </w:rPr>
        <w:t>[</w:t>
      </w:r>
      <w:r w:rsidRPr="00210238">
        <w:rPr>
          <w:rFonts w:ascii="Courier New" w:eastAsia="Times New Roman" w:hAnsi="Courier New" w:cs="Courier New"/>
          <w:sz w:val="16"/>
          <w:szCs w:val="16"/>
        </w:rPr>
        <w:t>items count</w:t>
      </w:r>
      <w:r w:rsidRPr="00210238">
        <w:rPr>
          <w:rFonts w:ascii="Courier New" w:eastAsia="Times New Roman" w:hAnsi="Courier New" w:cs="Courier New"/>
          <w:color w:val="3F1281"/>
          <w:sz w:val="16"/>
          <w:szCs w:val="16"/>
        </w:rPr>
        <w:t>]</w:t>
      </w:r>
      <w:r w:rsidRPr="00210238">
        <w:rPr>
          <w:rFonts w:ascii="Courier New" w:eastAsia="Times New Roman" w:hAnsi="Courier New" w:cs="Courier New"/>
          <w:sz w:val="16"/>
          <w:szCs w:val="16"/>
        </w:rPr>
        <w:t>);</w:t>
      </w:r>
    </w:p>
    <w:p w:rsidR="002518F3" w:rsidRPr="00210238" w:rsidRDefault="002518F3" w:rsidP="00210238">
      <w:pPr>
        <w:shd w:val="clear" w:color="auto" w:fill="F2F2F2" w:themeFill="background1" w:themeFillShade="F2"/>
        <w:spacing w:before="0"/>
        <w:rPr>
          <w:rFonts w:ascii="Courier New" w:eastAsia="Times New Roman" w:hAnsi="Courier New" w:cs="Courier New"/>
          <w:sz w:val="16"/>
          <w:szCs w:val="16"/>
        </w:rPr>
      </w:pPr>
      <w:r w:rsidRPr="00210238">
        <w:rPr>
          <w:rFonts w:ascii="Courier New" w:eastAsia="Times New Roman" w:hAnsi="Courier New" w:cs="Courier New"/>
          <w:sz w:val="16"/>
          <w:szCs w:val="16"/>
        </w:rPr>
        <w:t>    });</w:t>
      </w:r>
    </w:p>
    <w:p w:rsidR="002518F3" w:rsidRPr="00370B5A" w:rsidRDefault="002518F3" w:rsidP="002518F3">
      <w:pPr>
        <w:rPr>
          <w:rFonts w:ascii="Menlo" w:eastAsia="Times New Roman" w:hAnsi="Menlo"/>
          <w:color w:val="158600"/>
          <w:sz w:val="17"/>
          <w:szCs w:val="17"/>
        </w:rPr>
      </w:pPr>
      <w:r w:rsidRPr="006D0930">
        <w:rPr>
          <w:rFonts w:eastAsia="Times New Roman" w:cs="Arial"/>
          <w:szCs w:val="20"/>
        </w:rPr>
        <w:t xml:space="preserve">Some other convenient cases of using </w:t>
      </w:r>
      <w:r w:rsidRPr="000A7C3B">
        <w:rPr>
          <w:rFonts w:eastAsia="Times New Roman" w:cs="Arial"/>
          <w:color w:val="DE6C36" w:themeColor="accent3"/>
          <w:szCs w:val="20"/>
        </w:rPr>
        <w:t>-[</w:t>
      </w:r>
      <w:r w:rsidRPr="000A7C3B">
        <w:rPr>
          <w:rFonts w:eastAsia="Times New Roman" w:cs="Arial"/>
          <w:color w:val="DF824A"/>
          <w:szCs w:val="20"/>
        </w:rPr>
        <w:t xml:space="preserve">SCField </w:t>
      </w:r>
      <w:r w:rsidRPr="006D0930">
        <w:rPr>
          <w:rFonts w:eastAsia="Times New Roman" w:cs="Arial"/>
          <w:color w:val="DE6C36" w:themeColor="accent3"/>
          <w:szCs w:val="20"/>
        </w:rPr>
        <w:t>fieldValueReader</w:t>
      </w:r>
      <w:r w:rsidRPr="000A7C3B">
        <w:rPr>
          <w:rFonts w:eastAsia="Times New Roman" w:cs="Arial"/>
          <w:color w:val="DF824A"/>
          <w:szCs w:val="20"/>
        </w:rPr>
        <w:t>]</w:t>
      </w:r>
      <w:r>
        <w:rPr>
          <w:rFonts w:eastAsia="Times New Roman" w:cs="Arial"/>
          <w:color w:val="DF824A"/>
          <w:szCs w:val="20"/>
        </w:rPr>
        <w:t xml:space="preserve"> </w:t>
      </w:r>
      <w:r w:rsidRPr="006D0930">
        <w:rPr>
          <w:rFonts w:eastAsia="Times New Roman" w:cs="Arial"/>
          <w:szCs w:val="20"/>
        </w:rPr>
        <w:t xml:space="preserve">method you can find in </w:t>
      </w:r>
      <w:hyperlink w:anchor="_Image_Field" w:history="1">
        <w:r w:rsidRPr="006D0930">
          <w:rPr>
            <w:rStyle w:val="Hyperlink"/>
            <w:rFonts w:eastAsia="Times New Roman" w:cs="Arial"/>
            <w:szCs w:val="20"/>
          </w:rPr>
          <w:t>Image Field</w:t>
        </w:r>
      </w:hyperlink>
      <w:r>
        <w:rPr>
          <w:rFonts w:eastAsia="Times New Roman" w:cs="Arial"/>
          <w:szCs w:val="20"/>
        </w:rPr>
        <w:t xml:space="preserve"> section</w:t>
      </w:r>
      <w:r w:rsidRPr="006D0930">
        <w:rPr>
          <w:rFonts w:eastAsia="Times New Roman" w:cs="Arial"/>
          <w:szCs w:val="20"/>
        </w:rPr>
        <w:t>.</w:t>
      </w:r>
    </w:p>
    <w:p w:rsidR="002518F3" w:rsidRDefault="002518F3" w:rsidP="002518F3">
      <w:pPr>
        <w:ind w:left="1162" w:hanging="357"/>
        <w:rPr>
          <w:rFonts w:eastAsia="Times New Roman" w:cs="Arial"/>
          <w:b/>
          <w:bCs/>
          <w:sz w:val="28"/>
          <w:szCs w:val="20"/>
        </w:rPr>
      </w:pPr>
      <w:r>
        <w:rPr>
          <w:rFonts w:eastAsia="Times New Roman" w:cs="Arial"/>
          <w:szCs w:val="20"/>
        </w:rPr>
        <w:br w:type="page"/>
      </w:r>
    </w:p>
    <w:p w:rsidR="002518F3" w:rsidRDefault="002518F3" w:rsidP="002518F3">
      <w:pPr>
        <w:pStyle w:val="Heading2"/>
        <w:spacing w:before="0"/>
      </w:pPr>
      <w:bookmarkStart w:id="146" w:name="_Toc316481912"/>
      <w:bookmarkStart w:id="147" w:name="_Toc318377068"/>
      <w:r w:rsidRPr="00FD09F9">
        <w:rPr>
          <w:rFonts w:eastAsia="Times New Roman" w:cs="Arial"/>
          <w:szCs w:val="20"/>
        </w:rPr>
        <w:lastRenderedPageBreak/>
        <w:t>Access</w:t>
      </w:r>
      <w:r w:rsidR="006523B3">
        <w:rPr>
          <w:rFonts w:eastAsia="Times New Roman" w:cs="Arial"/>
          <w:szCs w:val="20"/>
        </w:rPr>
        <w:t>ing</w:t>
      </w:r>
      <w:r w:rsidRPr="00FD09F9">
        <w:rPr>
          <w:rFonts w:eastAsia="Times New Roman" w:cs="Arial"/>
          <w:szCs w:val="20"/>
        </w:rPr>
        <w:t xml:space="preserve"> the</w:t>
      </w:r>
      <w:r>
        <w:rPr>
          <w:rFonts w:eastAsia="Times New Roman" w:cs="Arial"/>
          <w:szCs w:val="20"/>
        </w:rPr>
        <w:t xml:space="preserve"> Parent of an</w:t>
      </w:r>
      <w:r w:rsidRPr="00FD09F9">
        <w:rPr>
          <w:rFonts w:eastAsia="Times New Roman" w:cs="Arial"/>
          <w:szCs w:val="20"/>
        </w:rPr>
        <w:t xml:space="preserve"> Item</w:t>
      </w:r>
      <w:bookmarkEnd w:id="146"/>
      <w:bookmarkEnd w:id="147"/>
    </w:p>
    <w:p w:rsidR="002518F3" w:rsidRDefault="002518F3" w:rsidP="002518F3">
      <w:pPr>
        <w:spacing w:before="0"/>
        <w:rPr>
          <w:rFonts w:eastAsia="Times New Roman" w:cs="Arial"/>
          <w:szCs w:val="20"/>
        </w:rPr>
      </w:pPr>
    </w:p>
    <w:p w:rsidR="002518F3" w:rsidRPr="00473E52" w:rsidRDefault="002518F3" w:rsidP="002518F3">
      <w:pPr>
        <w:spacing w:before="0" w:after="240"/>
        <w:rPr>
          <w:rFonts w:ascii="Times New Roman" w:eastAsia="Menlo-Regular" w:hAnsi="Times New Roman" w:cs="Menlo-Regular"/>
          <w:color w:val="000000"/>
          <w:sz w:val="16"/>
          <w:szCs w:val="16"/>
        </w:rPr>
      </w:pPr>
      <w:r>
        <w:t xml:space="preserve">To read the parent of an existed item you can use </w:t>
      </w:r>
      <w:r w:rsidRPr="00EF26F1">
        <w:rPr>
          <w:rFonts w:eastAsia="Menlo-Regular" w:cs="Arial"/>
          <w:color w:val="DE6C36" w:themeColor="accent3"/>
          <w:szCs w:val="20"/>
        </w:rPr>
        <w:t>-[SCItem itemsReaderWithRequest:]</w:t>
      </w:r>
      <w:r w:rsidRPr="00EF26F1">
        <w:rPr>
          <w:rFonts w:eastAsia="Menlo-Regular" w:cs="Arial"/>
          <w:color w:val="000000"/>
          <w:szCs w:val="20"/>
        </w:rPr>
        <w:t xml:space="preserve"> method</w:t>
      </w:r>
      <w:r>
        <w:rPr>
          <w:rFonts w:eastAsia="Times New Roman" w:cs="Arial"/>
          <w:szCs w:val="20"/>
        </w:rPr>
        <w:t xml:space="preserve"> with </w:t>
      </w:r>
      <w:r w:rsidRPr="00377476">
        <w:rPr>
          <w:rFonts w:eastAsia="Times New Roman" w:cs="Arial"/>
          <w:color w:val="DE6C36" w:themeColor="accent3"/>
          <w:szCs w:val="20"/>
        </w:rPr>
        <w:t>SCItemReader</w:t>
      </w:r>
      <w:r>
        <w:rPr>
          <w:rFonts w:eastAsia="Times New Roman" w:cs="Arial"/>
          <w:color w:val="DE6C36" w:themeColor="accent3"/>
          <w:szCs w:val="20"/>
        </w:rPr>
        <w:t>Parent</w:t>
      </w:r>
      <w:r w:rsidRPr="00377476">
        <w:rPr>
          <w:rFonts w:eastAsia="Times New Roman" w:cs="Arial"/>
          <w:color w:val="DE6C36" w:themeColor="accent3"/>
          <w:szCs w:val="20"/>
        </w:rPr>
        <w:t xml:space="preserve">Scope </w:t>
      </w:r>
      <w:r>
        <w:rPr>
          <w:rFonts w:eastAsia="Times New Roman" w:cs="Arial"/>
          <w:szCs w:val="20"/>
        </w:rPr>
        <w:t>scope:</w:t>
      </w:r>
    </w:p>
    <w:p w:rsidR="002518F3" w:rsidRPr="00B83C27" w:rsidRDefault="002518F3" w:rsidP="00B83C27">
      <w:pPr>
        <w:shd w:val="clear" w:color="auto" w:fill="F2F2F2" w:themeFill="background1" w:themeFillShade="F2"/>
        <w:spacing w:before="0"/>
        <w:rPr>
          <w:rFonts w:ascii="Courier New" w:eastAsia="Times New Roman" w:hAnsi="Courier New" w:cs="Courier New"/>
          <w:color w:val="158600"/>
          <w:sz w:val="16"/>
          <w:szCs w:val="16"/>
        </w:rPr>
      </w:pPr>
      <w:r w:rsidRPr="00B83C27">
        <w:rPr>
          <w:rFonts w:ascii="Courier New" w:eastAsia="Times New Roman" w:hAnsi="Courier New" w:cs="Courier New"/>
          <w:color w:val="158600"/>
          <w:sz w:val="16"/>
          <w:szCs w:val="16"/>
        </w:rPr>
        <w:t>// read the parent of an item with item Path</w:t>
      </w:r>
    </w:p>
    <w:p w:rsidR="002518F3" w:rsidRPr="00B83C27" w:rsidRDefault="002518F3" w:rsidP="00B83C27">
      <w:pPr>
        <w:pStyle w:val="Standard"/>
        <w:shd w:val="clear" w:color="auto" w:fill="F2F2F2" w:themeFill="background1" w:themeFillShade="F2"/>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SCApiContext</w:t>
      </w:r>
      <w:r w:rsidRPr="00B83C27">
        <w:rPr>
          <w:rFonts w:ascii="Courier New" w:eastAsia="Menlo-Regular" w:hAnsi="Courier New" w:cs="Courier New"/>
          <w:color w:val="000000"/>
          <w:sz w:val="16"/>
          <w:szCs w:val="16"/>
        </w:rPr>
        <w:t>* context = [</w:t>
      </w:r>
      <w:r w:rsidRPr="00B83C27">
        <w:rPr>
          <w:rFonts w:ascii="Courier New" w:eastAsia="Menlo-Regular" w:hAnsi="Courier New" w:cs="Courier New"/>
          <w:color w:val="5C2699"/>
          <w:sz w:val="16"/>
          <w:szCs w:val="16"/>
        </w:rPr>
        <w:t>SCApiContext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contextWithHost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@"mobilesdk.sc-demo.net/-/webapi"</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SCItemsReaderRequest</w:t>
      </w:r>
      <w:r w:rsidRPr="00B83C27">
        <w:rPr>
          <w:rFonts w:ascii="Courier New" w:eastAsia="Menlo-Regular" w:hAnsi="Courier New" w:cs="Courier New"/>
          <w:color w:val="000000"/>
          <w:sz w:val="16"/>
          <w:szCs w:val="16"/>
        </w:rPr>
        <w:t xml:space="preserve"> *request = [</w:t>
      </w:r>
      <w:r w:rsidRPr="00B83C27">
        <w:rPr>
          <w:rFonts w:ascii="Courier New" w:eastAsia="Menlo-Regular" w:hAnsi="Courier New" w:cs="Courier New"/>
          <w:color w:val="5C2699"/>
          <w:sz w:val="16"/>
          <w:szCs w:val="16"/>
        </w:rPr>
        <w:t>SCItemsReaderRequest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new</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C41A16"/>
          <w:sz w:val="16"/>
          <w:szCs w:val="16"/>
        </w:rPr>
        <w:t>@"/sitecore/content/nicam"</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requestType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2E0D6E"/>
          <w:sz w:val="16"/>
          <w:szCs w:val="16"/>
        </w:rPr>
        <w:t>SCItemReaderRequestItemPath</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scope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2E0D6E"/>
          <w:sz w:val="16"/>
          <w:szCs w:val="16"/>
        </w:rPr>
        <w:t>SCItemReaderParentScope</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fieldNames</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5C2699"/>
          <w:sz w:val="16"/>
          <w:szCs w:val="16"/>
        </w:rPr>
        <w:t>NSSet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set</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[context </w:t>
      </w:r>
      <w:r w:rsidRPr="00B83C27">
        <w:rPr>
          <w:rFonts w:ascii="Courier New" w:eastAsia="Menlo-Regular" w:hAnsi="Courier New" w:cs="Courier New"/>
          <w:color w:val="2E0D6E"/>
          <w:sz w:val="16"/>
          <w:szCs w:val="16"/>
        </w:rPr>
        <w:t>itemsReaderWithRequest</w:t>
      </w:r>
      <w:r w:rsidRPr="00B83C27">
        <w:rPr>
          <w:rFonts w:ascii="Courier New" w:eastAsia="Menlo-Regular" w:hAnsi="Courier New" w:cs="Courier New"/>
          <w:color w:val="000000"/>
          <w:sz w:val="16"/>
          <w:szCs w:val="16"/>
        </w:rPr>
        <w:t>: request](^(</w:t>
      </w:r>
      <w:r w:rsidRPr="00B83C27">
        <w:rPr>
          <w:rFonts w:ascii="Courier New" w:eastAsia="Menlo-Regular" w:hAnsi="Courier New" w:cs="Courier New"/>
          <w:color w:val="AA0D91"/>
          <w:sz w:val="16"/>
          <w:szCs w:val="16"/>
        </w:rPr>
        <w:t>id</w:t>
      </w:r>
      <w:r w:rsidRPr="00B83C27">
        <w:rPr>
          <w:rFonts w:ascii="Courier New" w:eastAsia="Menlo-Regular" w:hAnsi="Courier New" w:cs="Courier New"/>
          <w:color w:val="000000"/>
          <w:sz w:val="16"/>
          <w:szCs w:val="16"/>
        </w:rPr>
        <w:t xml:space="preserve"> result, </w:t>
      </w:r>
      <w:r w:rsidRPr="00B83C27">
        <w:rPr>
          <w:rFonts w:ascii="Courier New" w:eastAsia="Menlo-Regular" w:hAnsi="Courier New" w:cs="Courier New"/>
          <w:color w:val="5C2699"/>
          <w:sz w:val="16"/>
          <w:szCs w:val="16"/>
        </w:rPr>
        <w:t xml:space="preserve">NSError </w:t>
      </w:r>
      <w:r w:rsidRPr="00B83C27">
        <w:rPr>
          <w:rFonts w:ascii="Courier New" w:eastAsia="Menlo-Regular" w:hAnsi="Courier New" w:cs="Courier New"/>
          <w:color w:val="000000"/>
          <w:sz w:val="16"/>
          <w:szCs w:val="16"/>
        </w:rPr>
        <w:t>*error)</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SCItem</w:t>
      </w:r>
      <w:r w:rsidRPr="00B83C27">
        <w:rPr>
          <w:rFonts w:ascii="Courier New" w:eastAsia="Menlo-Regular" w:hAnsi="Courier New" w:cs="Courier New"/>
          <w:color w:val="000000"/>
          <w:sz w:val="16"/>
          <w:szCs w:val="16"/>
        </w:rPr>
        <w:t xml:space="preserve">* parent = [result </w:t>
      </w:r>
      <w:r w:rsidRPr="00B83C27">
        <w:rPr>
          <w:rFonts w:ascii="Courier New" w:eastAsia="Menlo-Regular" w:hAnsi="Courier New" w:cs="Courier New"/>
          <w:color w:val="2E0D6E"/>
          <w:sz w:val="16"/>
          <w:szCs w:val="16"/>
        </w:rPr>
        <w:t>objectAtIndex</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1C00CF"/>
          <w:sz w:val="16"/>
          <w:szCs w:val="16"/>
        </w:rPr>
        <w:t>0</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NSLog</w:t>
      </w:r>
      <w:r w:rsidRPr="00B83C27">
        <w:rPr>
          <w:rFonts w:ascii="Courier New" w:eastAsia="Menlo-Regular" w:hAnsi="Courier New" w:cs="Courier New"/>
          <w:color w:val="000000"/>
          <w:sz w:val="16"/>
          <w:szCs w:val="16"/>
        </w:rPr>
        <w:t>(</w:t>
      </w:r>
      <w:r w:rsidRPr="00B83C27">
        <w:rPr>
          <w:rFonts w:ascii="Courier New" w:eastAsia="Menlo-Regular" w:hAnsi="Courier New" w:cs="Courier New"/>
          <w:color w:val="C41A16"/>
          <w:sz w:val="16"/>
          <w:szCs w:val="16"/>
        </w:rPr>
        <w:t>@"parent display name: %@"</w:t>
      </w:r>
      <w:r w:rsidRPr="00B83C27">
        <w:rPr>
          <w:rFonts w:ascii="Courier New" w:eastAsia="Menlo-Regular" w:hAnsi="Courier New" w:cs="Courier New"/>
          <w:color w:val="000000"/>
          <w:sz w:val="16"/>
          <w:szCs w:val="16"/>
        </w:rPr>
        <w:t>, parent.</w:t>
      </w:r>
      <w:r w:rsidRPr="00B83C27">
        <w:rPr>
          <w:rFonts w:ascii="Courier New" w:eastAsia="Menlo-Regular" w:hAnsi="Courier New" w:cs="Courier New"/>
          <w:color w:val="5C2699"/>
          <w:sz w:val="16"/>
          <w:szCs w:val="16"/>
        </w:rPr>
        <w:t>displayName</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autoSpaceDE w:val="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 );</w:t>
      </w:r>
    </w:p>
    <w:p w:rsidR="002518F3" w:rsidRPr="00B83C27" w:rsidRDefault="002518F3" w:rsidP="00B83C27">
      <w:pPr>
        <w:pStyle w:val="Standard"/>
        <w:shd w:val="clear" w:color="auto" w:fill="F2F2F2" w:themeFill="background1" w:themeFillShade="F2"/>
        <w:rPr>
          <w:rFonts w:ascii="Courier New" w:hAnsi="Courier New" w:cs="Courier New"/>
          <w:sz w:val="16"/>
          <w:szCs w:val="16"/>
        </w:rPr>
      </w:pPr>
    </w:p>
    <w:p w:rsidR="002518F3" w:rsidRPr="00B83C27" w:rsidRDefault="002518F3" w:rsidP="00B83C27">
      <w:pPr>
        <w:shd w:val="clear" w:color="auto" w:fill="F2F2F2" w:themeFill="background1" w:themeFillShade="F2"/>
        <w:spacing w:before="0"/>
        <w:rPr>
          <w:rFonts w:ascii="Courier New" w:eastAsia="Times New Roman" w:hAnsi="Courier New" w:cs="Courier New"/>
          <w:color w:val="158600"/>
          <w:sz w:val="16"/>
          <w:szCs w:val="16"/>
        </w:rPr>
      </w:pPr>
      <w:r w:rsidRPr="00B83C27">
        <w:rPr>
          <w:rFonts w:ascii="Courier New" w:eastAsia="Times New Roman" w:hAnsi="Courier New" w:cs="Courier New"/>
          <w:color w:val="158600"/>
          <w:sz w:val="16"/>
          <w:szCs w:val="16"/>
        </w:rPr>
        <w:t>// read the parent of an item with item ID</w:t>
      </w:r>
    </w:p>
    <w:p w:rsidR="002518F3" w:rsidRPr="00B83C27" w:rsidRDefault="002518F3" w:rsidP="00B83C27">
      <w:pPr>
        <w:pStyle w:val="Standard"/>
        <w:shd w:val="clear" w:color="auto" w:fill="F2F2F2" w:themeFill="background1" w:themeFillShade="F2"/>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SCApiContext</w:t>
      </w:r>
      <w:r w:rsidRPr="00B83C27">
        <w:rPr>
          <w:rFonts w:ascii="Courier New" w:eastAsia="Menlo-Regular" w:hAnsi="Courier New" w:cs="Courier New"/>
          <w:color w:val="000000"/>
          <w:sz w:val="16"/>
          <w:szCs w:val="16"/>
        </w:rPr>
        <w:t>* context = [</w:t>
      </w:r>
      <w:r w:rsidRPr="00B83C27">
        <w:rPr>
          <w:rFonts w:ascii="Courier New" w:eastAsia="Menlo-Regular" w:hAnsi="Courier New" w:cs="Courier New"/>
          <w:color w:val="5C2699"/>
          <w:sz w:val="16"/>
          <w:szCs w:val="16"/>
        </w:rPr>
        <w:t>SCApiContext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contextWithHost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@"mobilesdk.sc-demo.net/-/webapi"</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SCItemsReaderRequest</w:t>
      </w:r>
      <w:r w:rsidRPr="00B83C27">
        <w:rPr>
          <w:rFonts w:ascii="Courier New" w:eastAsia="Menlo-Regular" w:hAnsi="Courier New" w:cs="Courier New"/>
          <w:color w:val="000000"/>
          <w:sz w:val="16"/>
          <w:szCs w:val="16"/>
        </w:rPr>
        <w:t xml:space="preserve"> *request = [</w:t>
      </w:r>
      <w:r w:rsidRPr="00B83C27">
        <w:rPr>
          <w:rFonts w:ascii="Courier New" w:eastAsia="Menlo-Regular" w:hAnsi="Courier New" w:cs="Courier New"/>
          <w:color w:val="5C2699"/>
          <w:sz w:val="16"/>
          <w:szCs w:val="16"/>
        </w:rPr>
        <w:t>SCItemsReaderRequest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new</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C41A16"/>
          <w:sz w:val="16"/>
          <w:szCs w:val="16"/>
        </w:rPr>
        <w:t>@"{110D559F-DEA5-42EA-9C1C-8A5DF7E70EF9}"</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requestType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2E0D6E"/>
          <w:sz w:val="16"/>
          <w:szCs w:val="16"/>
        </w:rPr>
        <w:t>SCItemReaderRequestItemId</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scope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2E0D6E"/>
          <w:sz w:val="16"/>
          <w:szCs w:val="16"/>
        </w:rPr>
        <w:t>SCItemReaderParentScope</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fieldNames</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5C2699"/>
          <w:sz w:val="16"/>
          <w:szCs w:val="16"/>
        </w:rPr>
        <w:t>NSSet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set</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[context </w:t>
      </w:r>
      <w:r w:rsidRPr="00B83C27">
        <w:rPr>
          <w:rFonts w:ascii="Courier New" w:eastAsia="Menlo-Regular" w:hAnsi="Courier New" w:cs="Courier New"/>
          <w:color w:val="2E0D6E"/>
          <w:sz w:val="16"/>
          <w:szCs w:val="16"/>
        </w:rPr>
        <w:t>itemsReaderWithRequest</w:t>
      </w:r>
      <w:r w:rsidRPr="00B83C27">
        <w:rPr>
          <w:rFonts w:ascii="Courier New" w:eastAsia="Menlo-Regular" w:hAnsi="Courier New" w:cs="Courier New"/>
          <w:color w:val="000000"/>
          <w:sz w:val="16"/>
          <w:szCs w:val="16"/>
        </w:rPr>
        <w:t>: request](^(</w:t>
      </w:r>
      <w:r w:rsidRPr="00B83C27">
        <w:rPr>
          <w:rFonts w:ascii="Courier New" w:eastAsia="Menlo-Regular" w:hAnsi="Courier New" w:cs="Courier New"/>
          <w:color w:val="AA0D91"/>
          <w:sz w:val="16"/>
          <w:szCs w:val="16"/>
        </w:rPr>
        <w:t>id</w:t>
      </w:r>
      <w:r w:rsidRPr="00B83C27">
        <w:rPr>
          <w:rFonts w:ascii="Courier New" w:eastAsia="Menlo-Regular" w:hAnsi="Courier New" w:cs="Courier New"/>
          <w:color w:val="000000"/>
          <w:sz w:val="16"/>
          <w:szCs w:val="16"/>
        </w:rPr>
        <w:t xml:space="preserve"> result, </w:t>
      </w:r>
      <w:r w:rsidRPr="00B83C27">
        <w:rPr>
          <w:rFonts w:ascii="Courier New" w:eastAsia="Menlo-Regular" w:hAnsi="Courier New" w:cs="Courier New"/>
          <w:color w:val="5C2699"/>
          <w:sz w:val="16"/>
          <w:szCs w:val="16"/>
        </w:rPr>
        <w:t xml:space="preserve">NSError </w:t>
      </w:r>
      <w:r w:rsidRPr="00B83C27">
        <w:rPr>
          <w:rFonts w:ascii="Courier New" w:eastAsia="Menlo-Regular" w:hAnsi="Courier New" w:cs="Courier New"/>
          <w:color w:val="000000"/>
          <w:sz w:val="16"/>
          <w:szCs w:val="16"/>
        </w:rPr>
        <w:t>*error)</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SCItem</w:t>
      </w:r>
      <w:r w:rsidRPr="00B83C27">
        <w:rPr>
          <w:rFonts w:ascii="Courier New" w:eastAsia="Menlo-Regular" w:hAnsi="Courier New" w:cs="Courier New"/>
          <w:color w:val="000000"/>
          <w:sz w:val="16"/>
          <w:szCs w:val="16"/>
        </w:rPr>
        <w:t xml:space="preserve">* parent = [result </w:t>
      </w:r>
      <w:r w:rsidRPr="00B83C27">
        <w:rPr>
          <w:rFonts w:ascii="Courier New" w:eastAsia="Menlo-Regular" w:hAnsi="Courier New" w:cs="Courier New"/>
          <w:color w:val="2E0D6E"/>
          <w:sz w:val="16"/>
          <w:szCs w:val="16"/>
        </w:rPr>
        <w:t>objectAtIndex</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1C00CF"/>
          <w:sz w:val="16"/>
          <w:szCs w:val="16"/>
        </w:rPr>
        <w:t>0</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NSLog</w:t>
      </w:r>
      <w:r w:rsidRPr="00B83C27">
        <w:rPr>
          <w:rFonts w:ascii="Courier New" w:eastAsia="Menlo-Regular" w:hAnsi="Courier New" w:cs="Courier New"/>
          <w:color w:val="000000"/>
          <w:sz w:val="16"/>
          <w:szCs w:val="16"/>
        </w:rPr>
        <w:t>(</w:t>
      </w:r>
      <w:r w:rsidRPr="00B83C27">
        <w:rPr>
          <w:rFonts w:ascii="Courier New" w:eastAsia="Menlo-Regular" w:hAnsi="Courier New" w:cs="Courier New"/>
          <w:color w:val="C41A16"/>
          <w:sz w:val="16"/>
          <w:szCs w:val="16"/>
        </w:rPr>
        <w:t>@"parent display name: %@"</w:t>
      </w:r>
      <w:r w:rsidRPr="00B83C27">
        <w:rPr>
          <w:rFonts w:ascii="Courier New" w:eastAsia="Menlo-Regular" w:hAnsi="Courier New" w:cs="Courier New"/>
          <w:color w:val="000000"/>
          <w:sz w:val="16"/>
          <w:szCs w:val="16"/>
        </w:rPr>
        <w:t>, parent.</w:t>
      </w:r>
      <w:r w:rsidRPr="00B83C27">
        <w:rPr>
          <w:rFonts w:ascii="Courier New" w:eastAsia="Menlo-Regular" w:hAnsi="Courier New" w:cs="Courier New"/>
          <w:color w:val="5C2699"/>
          <w:sz w:val="16"/>
          <w:szCs w:val="16"/>
        </w:rPr>
        <w:t>displayName</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autoSpaceDE w:val="0"/>
        <w:spacing w:after="24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 );</w:t>
      </w:r>
    </w:p>
    <w:p w:rsidR="002518F3" w:rsidRDefault="002518F3" w:rsidP="002518F3">
      <w:pPr>
        <w:pStyle w:val="Standard"/>
        <w:autoSpaceDE w:val="0"/>
        <w:rPr>
          <w:rFonts w:ascii="Arial" w:eastAsia="Menlo-Regular" w:hAnsi="Arial" w:cs="Arial"/>
          <w:color w:val="000000"/>
          <w:sz w:val="20"/>
          <w:szCs w:val="20"/>
        </w:rPr>
      </w:pPr>
      <w:r w:rsidRPr="00464F84">
        <w:rPr>
          <w:rFonts w:ascii="Arial" w:eastAsia="Menlo-Regular" w:hAnsi="Arial" w:cs="Arial"/>
          <w:color w:val="000000"/>
          <w:sz w:val="20"/>
          <w:szCs w:val="20"/>
        </w:rPr>
        <w:t xml:space="preserve">If the parent item was already read and still exists in the memory, you can access it using </w:t>
      </w:r>
      <w:r w:rsidRPr="00464F84">
        <w:rPr>
          <w:rFonts w:ascii="Arial" w:eastAsia="Menlo-Regular" w:hAnsi="Arial" w:cs="Arial"/>
          <w:color w:val="DE6C36" w:themeColor="accent3"/>
          <w:sz w:val="20"/>
          <w:szCs w:val="20"/>
        </w:rPr>
        <w:t xml:space="preserve">SCItem </w:t>
      </w:r>
      <w:r w:rsidRPr="00464F84">
        <w:rPr>
          <w:rFonts w:ascii="Arial" w:eastAsia="Menlo-Regular" w:hAnsi="Arial" w:cs="Arial"/>
          <w:color w:val="000000"/>
          <w:sz w:val="20"/>
          <w:szCs w:val="20"/>
        </w:rPr>
        <w:t xml:space="preserve">property </w:t>
      </w:r>
      <w:r w:rsidRPr="00464F84">
        <w:rPr>
          <w:rFonts w:ascii="Arial" w:eastAsia="Menlo-Regular" w:hAnsi="Arial" w:cs="Arial"/>
          <w:color w:val="DE6C36" w:themeColor="accent3"/>
          <w:sz w:val="20"/>
          <w:szCs w:val="20"/>
        </w:rPr>
        <w:t>-[SCItem parent]</w:t>
      </w:r>
      <w:r w:rsidRPr="00464F84">
        <w:rPr>
          <w:rFonts w:ascii="Arial" w:eastAsia="Menlo-Regular" w:hAnsi="Arial" w:cs="Arial"/>
          <w:color w:val="000000"/>
          <w:sz w:val="20"/>
          <w:szCs w:val="20"/>
        </w:rPr>
        <w:t>.</w:t>
      </w:r>
    </w:p>
    <w:p w:rsidR="002518F3" w:rsidRDefault="002518F3" w:rsidP="002518F3">
      <w:pPr>
        <w:pStyle w:val="Standard"/>
        <w:autoSpaceDE w:val="0"/>
        <w:rPr>
          <w:rFonts w:ascii="Arial" w:eastAsia="Menlo-Regular" w:hAnsi="Arial" w:cs="Arial"/>
          <w:color w:val="000000"/>
          <w:sz w:val="20"/>
          <w:szCs w:val="20"/>
        </w:rPr>
      </w:pPr>
    </w:p>
    <w:p w:rsidR="002518F3" w:rsidRDefault="002518F3" w:rsidP="002518F3">
      <w:pPr>
        <w:pStyle w:val="Standard"/>
        <w:autoSpaceDE w:val="0"/>
        <w:rPr>
          <w:rFonts w:ascii="Arial" w:eastAsia="Menlo-Regular" w:hAnsi="Arial" w:cs="Arial"/>
          <w:color w:val="000000"/>
          <w:sz w:val="20"/>
          <w:szCs w:val="20"/>
        </w:rPr>
      </w:pPr>
    </w:p>
    <w:p w:rsidR="002518F3" w:rsidRDefault="002518F3" w:rsidP="002518F3">
      <w:pPr>
        <w:pStyle w:val="Standard"/>
        <w:autoSpaceDE w:val="0"/>
        <w:rPr>
          <w:rFonts w:ascii="Arial" w:eastAsia="Menlo-Regular" w:hAnsi="Arial" w:cs="Arial"/>
          <w:color w:val="000000"/>
          <w:sz w:val="20"/>
          <w:szCs w:val="20"/>
        </w:rPr>
      </w:pPr>
    </w:p>
    <w:p w:rsidR="002518F3" w:rsidRDefault="002518F3" w:rsidP="002518F3">
      <w:pPr>
        <w:pStyle w:val="Standard"/>
        <w:autoSpaceDE w:val="0"/>
        <w:rPr>
          <w:rFonts w:ascii="Arial" w:eastAsia="Menlo-Regular" w:hAnsi="Arial" w:cs="Arial"/>
          <w:color w:val="000000"/>
          <w:sz w:val="20"/>
          <w:szCs w:val="20"/>
        </w:rPr>
      </w:pPr>
    </w:p>
    <w:p w:rsidR="002518F3" w:rsidRDefault="002518F3" w:rsidP="002518F3">
      <w:pPr>
        <w:ind w:left="1162" w:hanging="357"/>
        <w:rPr>
          <w:rFonts w:eastAsia="Times New Roman" w:cs="Arial"/>
          <w:b/>
          <w:bCs/>
          <w:sz w:val="28"/>
          <w:szCs w:val="20"/>
        </w:rPr>
      </w:pPr>
      <w:r>
        <w:rPr>
          <w:rFonts w:eastAsia="Times New Roman" w:cs="Arial"/>
          <w:szCs w:val="20"/>
        </w:rPr>
        <w:br w:type="page"/>
      </w:r>
    </w:p>
    <w:p w:rsidR="002518F3" w:rsidRDefault="00B83C27" w:rsidP="002518F3">
      <w:pPr>
        <w:pStyle w:val="Heading2"/>
        <w:spacing w:before="0"/>
      </w:pPr>
      <w:bookmarkStart w:id="148" w:name="_Toc316481913"/>
      <w:bookmarkStart w:id="149" w:name="_Toc318377069"/>
      <w:r>
        <w:rPr>
          <w:rFonts w:eastAsia="Times New Roman" w:cs="Arial"/>
          <w:szCs w:val="20"/>
        </w:rPr>
        <w:lastRenderedPageBreak/>
        <w:t>A</w:t>
      </w:r>
      <w:r w:rsidR="002518F3">
        <w:rPr>
          <w:rFonts w:eastAsia="Times New Roman" w:cs="Arial"/>
          <w:szCs w:val="20"/>
        </w:rPr>
        <w:t>ccess</w:t>
      </w:r>
      <w:r>
        <w:rPr>
          <w:rFonts w:eastAsia="Times New Roman" w:cs="Arial"/>
          <w:szCs w:val="20"/>
        </w:rPr>
        <w:t>ing</w:t>
      </w:r>
      <w:r w:rsidR="00A02606">
        <w:rPr>
          <w:rFonts w:eastAsia="Times New Roman" w:cs="Arial"/>
          <w:szCs w:val="20"/>
        </w:rPr>
        <w:t xml:space="preserve"> Items U</w:t>
      </w:r>
      <w:r w:rsidR="002518F3">
        <w:rPr>
          <w:rFonts w:eastAsia="Times New Roman" w:cs="Arial"/>
          <w:szCs w:val="20"/>
        </w:rPr>
        <w:t>sing the Sitecore Query</w:t>
      </w:r>
      <w:bookmarkEnd w:id="148"/>
      <w:bookmarkEnd w:id="149"/>
    </w:p>
    <w:p w:rsidR="002518F3" w:rsidRPr="006D0BD6" w:rsidRDefault="002518F3" w:rsidP="002518F3">
      <w:pPr>
        <w:pStyle w:val="Standard"/>
        <w:autoSpaceDE w:val="0"/>
        <w:rPr>
          <w:rFonts w:ascii="Menlo-Regular" w:eastAsia="Menlo-Regular" w:hAnsi="Menlo-Regular" w:cs="Menlo-Regular"/>
          <w:color w:val="000000"/>
          <w:sz w:val="20"/>
          <w:szCs w:val="20"/>
        </w:rPr>
      </w:pPr>
    </w:p>
    <w:p w:rsidR="002518F3" w:rsidRPr="006D0BD6" w:rsidRDefault="002518F3" w:rsidP="002518F3">
      <w:pPr>
        <w:pStyle w:val="Standard"/>
        <w:autoSpaceDE w:val="0"/>
        <w:rPr>
          <w:rFonts w:ascii="Arial" w:eastAsia="Menlo-Regular" w:hAnsi="Arial" w:cs="Arial"/>
          <w:color w:val="000000"/>
          <w:sz w:val="20"/>
          <w:szCs w:val="20"/>
        </w:rPr>
      </w:pPr>
      <w:r w:rsidRPr="006D0BD6">
        <w:rPr>
          <w:rFonts w:ascii="Arial" w:eastAsia="Menlo-Regular" w:hAnsi="Arial" w:cs="Arial"/>
          <w:color w:val="000000"/>
          <w:sz w:val="20"/>
          <w:szCs w:val="20"/>
        </w:rPr>
        <w:t xml:space="preserve">You can use the </w:t>
      </w:r>
      <w:r w:rsidRPr="006D0BD6">
        <w:rPr>
          <w:rFonts w:ascii="Arial" w:eastAsia="Menlo-Regular" w:hAnsi="Arial" w:cs="Arial"/>
          <w:color w:val="DE6C36" w:themeColor="accent3"/>
          <w:sz w:val="20"/>
          <w:szCs w:val="20"/>
        </w:rPr>
        <w:t>-[SCItem itemsReaderWithRequest:]</w:t>
      </w:r>
      <w:r w:rsidRPr="006D0BD6">
        <w:rPr>
          <w:rFonts w:ascii="Arial" w:eastAsia="Menlo-Regular" w:hAnsi="Arial" w:cs="Arial"/>
          <w:color w:val="000000"/>
          <w:sz w:val="20"/>
          <w:szCs w:val="20"/>
        </w:rPr>
        <w:t xml:space="preserve"> method to retrieve items from a site that match a Sitecore query.</w:t>
      </w:r>
      <w:r>
        <w:rPr>
          <w:rFonts w:ascii="Arial" w:eastAsia="Menlo-Regular" w:hAnsi="Arial" w:cs="Arial"/>
          <w:color w:val="000000"/>
          <w:sz w:val="20"/>
          <w:szCs w:val="20"/>
        </w:rPr>
        <w:t xml:space="preserve"> Set the </w:t>
      </w:r>
      <w:r w:rsidRPr="006D0BD6">
        <w:rPr>
          <w:rFonts w:ascii="Arial" w:eastAsia="Menlo-Regular" w:hAnsi="Arial" w:cs="Arial"/>
          <w:color w:val="DE6C36" w:themeColor="accent3"/>
          <w:sz w:val="20"/>
          <w:szCs w:val="20"/>
        </w:rPr>
        <w:t xml:space="preserve">[SCItemsReaderRequest requestType] </w:t>
      </w:r>
      <w:r w:rsidRPr="006D0BD6">
        <w:rPr>
          <w:rFonts w:ascii="Arial" w:eastAsia="Menlo-Regular" w:hAnsi="Arial" w:cs="Arial"/>
          <w:sz w:val="20"/>
          <w:szCs w:val="20"/>
        </w:rPr>
        <w:t xml:space="preserve">to the </w:t>
      </w:r>
      <w:r w:rsidRPr="006D0BD6">
        <w:rPr>
          <w:rFonts w:ascii="Arial" w:eastAsia="Menlo-Regular" w:hAnsi="Arial" w:cs="Arial"/>
          <w:color w:val="DE6C36" w:themeColor="accent3"/>
          <w:sz w:val="20"/>
          <w:szCs w:val="20"/>
        </w:rPr>
        <w:t>SCItemReaderRequestQuery</w:t>
      </w:r>
      <w:r w:rsidRPr="006D0BD6">
        <w:rPr>
          <w:rFonts w:ascii="Arial" w:eastAsia="Menlo-Regular" w:hAnsi="Arial" w:cs="Arial"/>
          <w:sz w:val="20"/>
          <w:szCs w:val="20"/>
        </w:rPr>
        <w:t>.</w:t>
      </w:r>
    </w:p>
    <w:p w:rsidR="002518F3" w:rsidRPr="006D0BD6" w:rsidRDefault="002518F3" w:rsidP="002518F3">
      <w:pPr>
        <w:pStyle w:val="Standard"/>
        <w:autoSpaceDE w:val="0"/>
        <w:rPr>
          <w:rFonts w:ascii="Arial" w:eastAsia="Menlo-Regular" w:hAnsi="Arial" w:cs="Arial"/>
          <w:color w:val="000000"/>
          <w:sz w:val="20"/>
          <w:szCs w:val="20"/>
        </w:rPr>
      </w:pPr>
    </w:p>
    <w:p w:rsidR="002518F3" w:rsidRPr="006D0BD6" w:rsidRDefault="002518F3" w:rsidP="002518F3">
      <w:pPr>
        <w:pStyle w:val="Standard"/>
        <w:autoSpaceDE w:val="0"/>
        <w:rPr>
          <w:rFonts w:ascii="Arial" w:eastAsia="Menlo-Regular" w:hAnsi="Arial" w:cs="Arial"/>
          <w:color w:val="000000"/>
          <w:sz w:val="20"/>
          <w:szCs w:val="20"/>
        </w:rPr>
      </w:pPr>
      <w:r w:rsidRPr="006D0BD6">
        <w:rPr>
          <w:rFonts w:ascii="Arial" w:eastAsia="Menlo-Regular" w:hAnsi="Arial" w:cs="Arial"/>
          <w:color w:val="000000"/>
          <w:sz w:val="20"/>
          <w:szCs w:val="20"/>
        </w:rPr>
        <w:t>It is important to remember that:</w:t>
      </w:r>
    </w:p>
    <w:p w:rsidR="002518F3" w:rsidRPr="006D0BD6" w:rsidRDefault="002518F3" w:rsidP="006E047F">
      <w:pPr>
        <w:pStyle w:val="Standard"/>
        <w:numPr>
          <w:ilvl w:val="0"/>
          <w:numId w:val="14"/>
        </w:numPr>
        <w:autoSpaceDE w:val="0"/>
        <w:rPr>
          <w:rFonts w:ascii="Arial" w:eastAsia="Menlo-Regular" w:hAnsi="Arial" w:cs="Arial"/>
          <w:color w:val="000000"/>
          <w:sz w:val="20"/>
          <w:szCs w:val="20"/>
        </w:rPr>
      </w:pPr>
      <w:r w:rsidRPr="006D0BD6">
        <w:rPr>
          <w:rFonts w:ascii="Arial" w:eastAsia="Menlo-Regular" w:hAnsi="Arial" w:cs="Arial"/>
          <w:color w:val="000000"/>
          <w:sz w:val="20"/>
          <w:szCs w:val="20"/>
        </w:rPr>
        <w:t>Sitecore query is not always the most efficient way to locate items in repository with a large</w:t>
      </w:r>
      <w:r>
        <w:rPr>
          <w:rFonts w:ascii="Arial" w:eastAsia="Menlo-Regular" w:hAnsi="Arial" w:cs="Arial"/>
          <w:color w:val="000000"/>
          <w:sz w:val="20"/>
          <w:szCs w:val="20"/>
        </w:rPr>
        <w:t xml:space="preserve"> </w:t>
      </w:r>
      <w:r w:rsidRPr="006D0BD6">
        <w:rPr>
          <w:rFonts w:ascii="Arial" w:eastAsia="Menlo-Regular" w:hAnsi="Arial" w:cs="Arial"/>
          <w:color w:val="000000"/>
          <w:sz w:val="20"/>
          <w:szCs w:val="20"/>
        </w:rPr>
        <w:t>volume of a data. Consider using a paging where the system must frequently match items in a large branch.</w:t>
      </w:r>
    </w:p>
    <w:p w:rsidR="002518F3" w:rsidRPr="006D0BD6" w:rsidRDefault="002518F3" w:rsidP="006E047F">
      <w:pPr>
        <w:pStyle w:val="Standard"/>
        <w:numPr>
          <w:ilvl w:val="0"/>
          <w:numId w:val="14"/>
        </w:numPr>
        <w:autoSpaceDE w:val="0"/>
        <w:rPr>
          <w:rFonts w:ascii="Arial" w:eastAsia="Menlo-Regular" w:hAnsi="Arial" w:cs="Arial"/>
          <w:color w:val="000000"/>
          <w:sz w:val="20"/>
          <w:szCs w:val="20"/>
        </w:rPr>
      </w:pPr>
      <w:r w:rsidRPr="006D0BD6">
        <w:rPr>
          <w:rFonts w:ascii="Arial" w:eastAsia="Menlo-Regular" w:hAnsi="Arial" w:cs="Arial"/>
          <w:color w:val="000000"/>
          <w:sz w:val="20"/>
          <w:szCs w:val="20"/>
        </w:rPr>
        <w:t>Sitecore query syntax is not the same as XPath syntax.</w:t>
      </w:r>
    </w:p>
    <w:p w:rsidR="002518F3" w:rsidRPr="006D0BD6" w:rsidRDefault="002518F3" w:rsidP="006E047F">
      <w:pPr>
        <w:pStyle w:val="Standard"/>
        <w:numPr>
          <w:ilvl w:val="0"/>
          <w:numId w:val="14"/>
        </w:numPr>
        <w:autoSpaceDE w:val="0"/>
        <w:rPr>
          <w:rFonts w:ascii="Arial" w:eastAsia="Menlo-Regular" w:hAnsi="Arial" w:cs="Arial"/>
          <w:color w:val="000000"/>
          <w:sz w:val="20"/>
          <w:szCs w:val="20"/>
        </w:rPr>
      </w:pPr>
      <w:r w:rsidRPr="006D0BD6">
        <w:rPr>
          <w:rFonts w:ascii="Arial" w:eastAsia="Menlo-Regular" w:hAnsi="Arial" w:cs="Arial"/>
          <w:color w:val="000000"/>
          <w:sz w:val="20"/>
          <w:szCs w:val="20"/>
        </w:rPr>
        <w:t>Do not assume that Sitecore query returns items in document order or reverse document order.</w:t>
      </w:r>
    </w:p>
    <w:p w:rsidR="002518F3" w:rsidRPr="006D0BD6" w:rsidRDefault="002518F3" w:rsidP="002518F3">
      <w:pPr>
        <w:pStyle w:val="Standard"/>
        <w:autoSpaceDE w:val="0"/>
        <w:rPr>
          <w:rFonts w:ascii="Arial" w:eastAsia="Menlo-Regular" w:hAnsi="Arial" w:cs="Arial"/>
          <w:color w:val="000000"/>
          <w:sz w:val="20"/>
          <w:szCs w:val="20"/>
        </w:rPr>
      </w:pPr>
    </w:p>
    <w:p w:rsidR="002518F3" w:rsidRPr="006D0BD6" w:rsidRDefault="002518F3" w:rsidP="002518F3">
      <w:pPr>
        <w:pStyle w:val="Standard"/>
        <w:autoSpaceDE w:val="0"/>
        <w:rPr>
          <w:rFonts w:ascii="Arial" w:eastAsia="Menlo-Regular" w:hAnsi="Arial" w:cs="Arial"/>
          <w:color w:val="000000"/>
          <w:sz w:val="20"/>
          <w:szCs w:val="20"/>
          <w:u w:val="single"/>
        </w:rPr>
      </w:pPr>
      <w:r w:rsidRPr="006D0BD6">
        <w:rPr>
          <w:rFonts w:ascii="Arial" w:eastAsia="Menlo-Regular" w:hAnsi="Arial" w:cs="Arial"/>
          <w:color w:val="000000"/>
          <w:sz w:val="20"/>
          <w:szCs w:val="20"/>
          <w:u w:val="single"/>
        </w:rPr>
        <w:t>Example:</w:t>
      </w:r>
    </w:p>
    <w:p w:rsidR="002518F3" w:rsidRPr="006D0BD6" w:rsidRDefault="002518F3" w:rsidP="002518F3">
      <w:pPr>
        <w:pStyle w:val="Standard"/>
        <w:autoSpaceDE w:val="0"/>
        <w:rPr>
          <w:rFonts w:ascii="Menlo-Regular" w:eastAsia="Menlo-Regular" w:hAnsi="Menlo-Regular" w:cs="Menlo-Regular"/>
          <w:color w:val="000000"/>
          <w:sz w:val="20"/>
          <w:szCs w:val="20"/>
        </w:rPr>
      </w:pPr>
    </w:p>
    <w:p w:rsidR="002518F3" w:rsidRPr="00B83C27" w:rsidRDefault="002518F3" w:rsidP="00B83C27">
      <w:pPr>
        <w:pStyle w:val="Standard"/>
        <w:shd w:val="clear" w:color="auto" w:fill="F2F2F2" w:themeFill="background1" w:themeFillShade="F2"/>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 xml:space="preserve">SCApiContext </w:t>
      </w:r>
      <w:r w:rsidRPr="00B83C27">
        <w:rPr>
          <w:rFonts w:ascii="Courier New" w:eastAsia="Menlo-Regular" w:hAnsi="Courier New" w:cs="Courier New"/>
          <w:color w:val="000000"/>
          <w:sz w:val="16"/>
          <w:szCs w:val="16"/>
        </w:rPr>
        <w:t>*context = [</w:t>
      </w:r>
      <w:r w:rsidRPr="00B83C27">
        <w:rPr>
          <w:rFonts w:ascii="Courier New" w:eastAsia="Menlo-Regular" w:hAnsi="Courier New" w:cs="Courier New"/>
          <w:color w:val="5C2699"/>
          <w:sz w:val="16"/>
          <w:szCs w:val="16"/>
        </w:rPr>
        <w:t>SCApiContext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contextWithHost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@"mobilesdk.sc-demo.net/-/webapi"</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 xml:space="preserve">SCItemsReaderRequest </w:t>
      </w:r>
      <w:r w:rsidRPr="00B83C27">
        <w:rPr>
          <w:rFonts w:ascii="Courier New" w:eastAsia="Menlo-Regular" w:hAnsi="Courier New" w:cs="Courier New"/>
          <w:color w:val="000000"/>
          <w:sz w:val="16"/>
          <w:szCs w:val="16"/>
        </w:rPr>
        <w:t>*request = [</w:t>
      </w:r>
      <w:r w:rsidRPr="00B83C27">
        <w:rPr>
          <w:rFonts w:ascii="Courier New" w:eastAsia="Menlo-Regular" w:hAnsi="Courier New" w:cs="Courier New"/>
          <w:color w:val="5C2699"/>
          <w:sz w:val="16"/>
          <w:szCs w:val="16"/>
        </w:rPr>
        <w:t>SCItemsReaderRequest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new</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C41A16"/>
          <w:sz w:val="16"/>
          <w:szCs w:val="16"/>
        </w:rPr>
        <w:t>@"/sitecore/content/Nicam/Products/descendant::*[@@templatename='Product Group']"</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requestType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2E0D6E"/>
          <w:sz w:val="16"/>
          <w:szCs w:val="16"/>
        </w:rPr>
        <w:t>SCItemReaderRequestQuery</w:t>
      </w:r>
      <w:r w:rsidRPr="00B83C27">
        <w:rPr>
          <w:rFonts w:ascii="Courier New" w:eastAsia="Menlo-Regular" w:hAnsi="Courier New" w:cs="Courier New"/>
          <w:color w:val="000000"/>
          <w:sz w:val="16"/>
          <w:szCs w:val="16"/>
        </w:rPr>
        <w:t>;</w:t>
      </w:r>
    </w:p>
    <w:p w:rsidR="002518F3" w:rsidRPr="00B82C3F" w:rsidRDefault="002518F3" w:rsidP="00B83C27">
      <w:pPr>
        <w:pStyle w:val="Standard"/>
        <w:shd w:val="clear" w:color="auto" w:fill="F2F2F2" w:themeFill="background1" w:themeFillShade="F2"/>
        <w:tabs>
          <w:tab w:val="left" w:pos="560"/>
        </w:tabs>
        <w:autoSpaceDE w:val="0"/>
        <w:rPr>
          <w:rFonts w:ascii="Courier New" w:hAnsi="Courier New" w:cs="Courier New"/>
          <w:color w:val="008000"/>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fieldNames</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5C2699"/>
          <w:sz w:val="16"/>
          <w:szCs w:val="16"/>
        </w:rPr>
        <w:t>NSSet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set</w:t>
      </w:r>
      <w:r w:rsidRPr="00B83C27">
        <w:rPr>
          <w:rFonts w:ascii="Courier New" w:eastAsia="Menlo-Regular" w:hAnsi="Courier New" w:cs="Courier New"/>
          <w:color w:val="000000"/>
          <w:sz w:val="16"/>
          <w:szCs w:val="16"/>
        </w:rPr>
        <w:t xml:space="preserve">]; </w:t>
      </w:r>
      <w:r w:rsidRPr="00B82C3F">
        <w:rPr>
          <w:rFonts w:ascii="Courier New" w:eastAsia="Menlo-Regular" w:hAnsi="Courier New" w:cs="Courier New"/>
          <w:color w:val="008000"/>
          <w:sz w:val="16"/>
          <w:szCs w:val="16"/>
        </w:rPr>
        <w:t>//do not read</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[context </w:t>
      </w:r>
      <w:r w:rsidRPr="00B83C27">
        <w:rPr>
          <w:rFonts w:ascii="Courier New" w:eastAsia="Menlo-Regular" w:hAnsi="Courier New" w:cs="Courier New"/>
          <w:color w:val="2E0D6E"/>
          <w:sz w:val="16"/>
          <w:szCs w:val="16"/>
        </w:rPr>
        <w:t>itemsReaderWithRequest</w:t>
      </w:r>
      <w:r w:rsidRPr="00B83C27">
        <w:rPr>
          <w:rFonts w:ascii="Courier New" w:eastAsia="Menlo-Regular" w:hAnsi="Courier New" w:cs="Courier New"/>
          <w:color w:val="000000"/>
          <w:sz w:val="16"/>
          <w:szCs w:val="16"/>
        </w:rPr>
        <w:t>: request ](^(</w:t>
      </w:r>
      <w:r w:rsidRPr="00B83C27">
        <w:rPr>
          <w:rFonts w:ascii="Courier New" w:eastAsia="Menlo-Regular" w:hAnsi="Courier New" w:cs="Courier New"/>
          <w:color w:val="AA0D91"/>
          <w:sz w:val="16"/>
          <w:szCs w:val="16"/>
        </w:rPr>
        <w:t>id</w:t>
      </w:r>
      <w:r w:rsidRPr="00B83C27">
        <w:rPr>
          <w:rFonts w:ascii="Courier New" w:eastAsia="Menlo-Regular" w:hAnsi="Courier New" w:cs="Courier New"/>
          <w:color w:val="000000"/>
          <w:sz w:val="16"/>
          <w:szCs w:val="16"/>
        </w:rPr>
        <w:t xml:space="preserve"> result, </w:t>
      </w:r>
      <w:r w:rsidRPr="00B83C27">
        <w:rPr>
          <w:rFonts w:ascii="Courier New" w:eastAsia="Menlo-Regular" w:hAnsi="Courier New" w:cs="Courier New"/>
          <w:color w:val="5C2699"/>
          <w:sz w:val="16"/>
          <w:szCs w:val="16"/>
        </w:rPr>
        <w:t>NSError</w:t>
      </w:r>
      <w:r w:rsidRPr="00B83C27">
        <w:rPr>
          <w:rFonts w:ascii="Courier New" w:eastAsia="Menlo-Regular" w:hAnsi="Courier New" w:cs="Courier New"/>
          <w:color w:val="000000"/>
          <w:sz w:val="16"/>
          <w:szCs w:val="16"/>
        </w:rPr>
        <w:t>* error)</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NSLog</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@"result items count: %d"</w:t>
      </w:r>
      <w:r w:rsidRPr="00B83C27">
        <w:rPr>
          <w:rFonts w:ascii="Courier New" w:eastAsia="Menlo-Regular" w:hAnsi="Courier New" w:cs="Courier New"/>
          <w:color w:val="000000"/>
          <w:sz w:val="16"/>
          <w:szCs w:val="16"/>
        </w:rPr>
        <w:t xml:space="preserve">, [result </w:t>
      </w:r>
      <w:r w:rsidRPr="00B83C27">
        <w:rPr>
          <w:rFonts w:ascii="Courier New" w:eastAsia="Menlo-Regular" w:hAnsi="Courier New" w:cs="Courier New"/>
          <w:color w:val="2E0D6E"/>
          <w:sz w:val="16"/>
          <w:szCs w:val="16"/>
        </w:rPr>
        <w:t>count</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autoSpaceDE w:val="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 );</w:t>
      </w:r>
    </w:p>
    <w:p w:rsidR="002518F3" w:rsidRPr="00B83C27" w:rsidRDefault="002518F3" w:rsidP="00B83C27">
      <w:pPr>
        <w:pStyle w:val="Standard"/>
        <w:shd w:val="clear" w:color="auto" w:fill="F2F2F2" w:themeFill="background1" w:themeFillShade="F2"/>
        <w:autoSpaceDE w:val="0"/>
        <w:rPr>
          <w:rFonts w:ascii="Courier New" w:eastAsia="Menlo-Regular" w:hAnsi="Courier New" w:cs="Courier New"/>
          <w:color w:val="000000"/>
          <w:sz w:val="16"/>
          <w:szCs w:val="16"/>
        </w:rPr>
      </w:pPr>
    </w:p>
    <w:p w:rsidR="002518F3" w:rsidRPr="006D0BD6" w:rsidRDefault="002518F3" w:rsidP="002518F3">
      <w:pPr>
        <w:pStyle w:val="Standard"/>
        <w:autoSpaceDE w:val="0"/>
        <w:rPr>
          <w:rFonts w:ascii="Menlo-Regular" w:eastAsia="Menlo-Regular" w:hAnsi="Menlo-Regular" w:cs="Menlo-Regular"/>
          <w:color w:val="000000"/>
          <w:sz w:val="20"/>
          <w:szCs w:val="20"/>
        </w:rPr>
      </w:pPr>
    </w:p>
    <w:p w:rsidR="002518F3" w:rsidRPr="006D0BD6" w:rsidRDefault="002518F3" w:rsidP="002518F3">
      <w:pPr>
        <w:pStyle w:val="Standard"/>
        <w:autoSpaceDE w:val="0"/>
        <w:rPr>
          <w:rFonts w:ascii="Arial" w:eastAsia="Menlo-Regular" w:hAnsi="Arial" w:cs="Arial"/>
          <w:color w:val="000000"/>
          <w:sz w:val="20"/>
          <w:szCs w:val="20"/>
        </w:rPr>
      </w:pPr>
      <w:r w:rsidRPr="006D0BD6">
        <w:rPr>
          <w:rFonts w:ascii="Arial" w:eastAsia="Menlo-Regular" w:hAnsi="Arial" w:cs="Arial"/>
          <w:color w:val="000000"/>
          <w:sz w:val="20"/>
          <w:szCs w:val="20"/>
        </w:rPr>
        <w:t>The same example but with paging, this example reads only third and fourth items of expected result</w:t>
      </w:r>
      <w:r>
        <w:rPr>
          <w:rFonts w:ascii="Arial" w:eastAsia="Menlo-Regular" w:hAnsi="Arial" w:cs="Arial"/>
          <w:color w:val="000000"/>
          <w:sz w:val="20"/>
          <w:szCs w:val="20"/>
        </w:rPr>
        <w:t>:</w:t>
      </w:r>
    </w:p>
    <w:p w:rsidR="002518F3" w:rsidRPr="006D0BD6" w:rsidRDefault="002518F3" w:rsidP="002518F3">
      <w:pPr>
        <w:pStyle w:val="Standard"/>
        <w:autoSpaceDE w:val="0"/>
        <w:rPr>
          <w:rFonts w:ascii="Menlo-Regular" w:eastAsia="Menlo-Regular" w:hAnsi="Menlo-Regular" w:cs="Menlo-Regular"/>
          <w:color w:val="000000"/>
          <w:sz w:val="20"/>
          <w:szCs w:val="20"/>
        </w:rPr>
      </w:pPr>
    </w:p>
    <w:p w:rsidR="002518F3" w:rsidRPr="00B83C27" w:rsidRDefault="002518F3" w:rsidP="00B83C27">
      <w:pPr>
        <w:pStyle w:val="Standard"/>
        <w:shd w:val="clear" w:color="auto" w:fill="F2F2F2" w:themeFill="background1" w:themeFillShade="F2"/>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 xml:space="preserve">SCApiContext </w:t>
      </w:r>
      <w:r w:rsidRPr="00B83C27">
        <w:rPr>
          <w:rFonts w:ascii="Courier New" w:eastAsia="Menlo-Regular" w:hAnsi="Courier New" w:cs="Courier New"/>
          <w:color w:val="000000"/>
          <w:sz w:val="16"/>
          <w:szCs w:val="16"/>
        </w:rPr>
        <w:t>*context = [</w:t>
      </w:r>
      <w:r w:rsidRPr="00B83C27">
        <w:rPr>
          <w:rFonts w:ascii="Courier New" w:eastAsia="Menlo-Regular" w:hAnsi="Courier New" w:cs="Courier New"/>
          <w:color w:val="5C2699"/>
          <w:sz w:val="16"/>
          <w:szCs w:val="16"/>
        </w:rPr>
        <w:t>SCApiContext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contextWithHost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@"mobilesdk.sc-demo.net/-/webapi"</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SCItemsReaderRequest</w:t>
      </w:r>
      <w:r w:rsidRPr="00B83C27">
        <w:rPr>
          <w:rFonts w:ascii="Courier New" w:eastAsia="Menlo-Regular" w:hAnsi="Courier New" w:cs="Courier New"/>
          <w:color w:val="000000"/>
          <w:sz w:val="16"/>
          <w:szCs w:val="16"/>
        </w:rPr>
        <w:t>* request = [</w:t>
      </w:r>
      <w:r w:rsidRPr="00B83C27">
        <w:rPr>
          <w:rFonts w:ascii="Courier New" w:eastAsia="Menlo-Regular" w:hAnsi="Courier New" w:cs="Courier New"/>
          <w:color w:val="5C2699"/>
          <w:sz w:val="16"/>
          <w:szCs w:val="16"/>
        </w:rPr>
        <w:t>SCItemsReaderRequest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new</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C41A16"/>
          <w:sz w:val="16"/>
          <w:szCs w:val="16"/>
        </w:rPr>
        <w:t>@"/sitecore/content/Nicam/Products/descendant::*[@@templatename='Product Group']"</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requestType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2E0D6E"/>
          <w:sz w:val="16"/>
          <w:szCs w:val="16"/>
        </w:rPr>
        <w:t>SCItemReaderRequestQuery</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fieldNames</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5C2699"/>
          <w:sz w:val="16"/>
          <w:szCs w:val="16"/>
        </w:rPr>
        <w:t>NSSet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set</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page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1C00CF"/>
          <w:sz w:val="16"/>
          <w:szCs w:val="16"/>
        </w:rPr>
        <w:t>1</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007400"/>
          <w:sz w:val="16"/>
          <w:szCs w:val="16"/>
        </w:rPr>
        <w:t>//the number of the page</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pageSize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1C00CF"/>
          <w:sz w:val="16"/>
          <w:szCs w:val="16"/>
        </w:rPr>
        <w:t>2</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007400"/>
          <w:sz w:val="16"/>
          <w:szCs w:val="16"/>
        </w:rPr>
        <w:t>//the page size</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[context </w:t>
      </w:r>
      <w:r w:rsidRPr="00B83C27">
        <w:rPr>
          <w:rFonts w:ascii="Courier New" w:eastAsia="Menlo-Regular" w:hAnsi="Courier New" w:cs="Courier New"/>
          <w:color w:val="2E0D6E"/>
          <w:sz w:val="16"/>
          <w:szCs w:val="16"/>
        </w:rPr>
        <w:t>itemsReaderWithRequest</w:t>
      </w:r>
      <w:r w:rsidRPr="00B83C27">
        <w:rPr>
          <w:rFonts w:ascii="Courier New" w:eastAsia="Menlo-Regular" w:hAnsi="Courier New" w:cs="Courier New"/>
          <w:color w:val="000000"/>
          <w:sz w:val="16"/>
          <w:szCs w:val="16"/>
        </w:rPr>
        <w:t>: request ](^(</w:t>
      </w:r>
      <w:r w:rsidRPr="00B83C27">
        <w:rPr>
          <w:rFonts w:ascii="Courier New" w:eastAsia="Menlo-Regular" w:hAnsi="Courier New" w:cs="Courier New"/>
          <w:color w:val="AA0D91"/>
          <w:sz w:val="16"/>
          <w:szCs w:val="16"/>
        </w:rPr>
        <w:t>id</w:t>
      </w:r>
      <w:r w:rsidRPr="00B83C27">
        <w:rPr>
          <w:rFonts w:ascii="Courier New" w:eastAsia="Menlo-Regular" w:hAnsi="Courier New" w:cs="Courier New"/>
          <w:color w:val="000000"/>
          <w:sz w:val="16"/>
          <w:szCs w:val="16"/>
        </w:rPr>
        <w:t xml:space="preserve"> result, </w:t>
      </w:r>
      <w:r w:rsidRPr="00B83C27">
        <w:rPr>
          <w:rFonts w:ascii="Courier New" w:eastAsia="Menlo-Regular" w:hAnsi="Courier New" w:cs="Courier New"/>
          <w:color w:val="5C2699"/>
          <w:sz w:val="16"/>
          <w:szCs w:val="16"/>
        </w:rPr>
        <w:t>NSError</w:t>
      </w:r>
      <w:r w:rsidRPr="00B83C27">
        <w:rPr>
          <w:rFonts w:ascii="Courier New" w:eastAsia="Menlo-Regular" w:hAnsi="Courier New" w:cs="Courier New"/>
          <w:color w:val="000000"/>
          <w:sz w:val="16"/>
          <w:szCs w:val="16"/>
        </w:rPr>
        <w:t>* error)</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w:t>
      </w:r>
    </w:p>
    <w:p w:rsidR="002518F3" w:rsidRPr="00B82C3F" w:rsidRDefault="002518F3" w:rsidP="00B83C27">
      <w:pPr>
        <w:pStyle w:val="Standard"/>
        <w:shd w:val="clear" w:color="auto" w:fill="F2F2F2" w:themeFill="background1" w:themeFillShade="F2"/>
        <w:tabs>
          <w:tab w:val="left" w:pos="560"/>
        </w:tabs>
        <w:autoSpaceDE w:val="0"/>
        <w:rPr>
          <w:rFonts w:ascii="Courier New" w:hAnsi="Courier New" w:cs="Courier New"/>
          <w:color w:val="008000"/>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NSLog</w:t>
      </w:r>
      <w:r w:rsidRPr="00B83C27">
        <w:rPr>
          <w:rFonts w:ascii="Courier New" w:eastAsia="Menlo-Regular" w:hAnsi="Courier New" w:cs="Courier New"/>
          <w:color w:val="000000"/>
          <w:sz w:val="16"/>
          <w:szCs w:val="16"/>
        </w:rPr>
        <w:t>(</w:t>
      </w:r>
      <w:r w:rsidRPr="00B83C27">
        <w:rPr>
          <w:rFonts w:ascii="Courier New" w:eastAsia="Menlo-Regular" w:hAnsi="Courier New" w:cs="Courier New"/>
          <w:color w:val="C41A16"/>
          <w:sz w:val="16"/>
          <w:szCs w:val="16"/>
        </w:rPr>
        <w:t>@"result items count: %d"</w:t>
      </w:r>
      <w:r w:rsidRPr="00B83C27">
        <w:rPr>
          <w:rFonts w:ascii="Courier New" w:eastAsia="Menlo-Regular" w:hAnsi="Courier New" w:cs="Courier New"/>
          <w:color w:val="000000"/>
          <w:sz w:val="16"/>
          <w:szCs w:val="16"/>
        </w:rPr>
        <w:t xml:space="preserve">, [result </w:t>
      </w:r>
      <w:r w:rsidRPr="00B83C27">
        <w:rPr>
          <w:rFonts w:ascii="Courier New" w:eastAsia="Menlo-Regular" w:hAnsi="Courier New" w:cs="Courier New"/>
          <w:color w:val="2E0D6E"/>
          <w:sz w:val="16"/>
          <w:szCs w:val="16"/>
        </w:rPr>
        <w:t>count</w:t>
      </w:r>
      <w:r w:rsidRPr="00B83C27">
        <w:rPr>
          <w:rFonts w:ascii="Courier New" w:eastAsia="Menlo-Regular" w:hAnsi="Courier New" w:cs="Courier New"/>
          <w:color w:val="000000"/>
          <w:sz w:val="16"/>
          <w:szCs w:val="16"/>
        </w:rPr>
        <w:t xml:space="preserve">]); </w:t>
      </w:r>
      <w:r w:rsidRPr="00B82C3F">
        <w:rPr>
          <w:rFonts w:ascii="Courier New" w:eastAsia="Menlo-Regular" w:hAnsi="Courier New" w:cs="Courier New"/>
          <w:color w:val="008000"/>
          <w:sz w:val="16"/>
          <w:szCs w:val="16"/>
        </w:rPr>
        <w:t>// expected size is 2</w:t>
      </w:r>
    </w:p>
    <w:p w:rsidR="002518F3" w:rsidRPr="00B82C3F" w:rsidRDefault="002518F3" w:rsidP="00B83C27">
      <w:pPr>
        <w:pStyle w:val="Standard"/>
        <w:shd w:val="clear" w:color="auto" w:fill="F2F2F2" w:themeFill="background1" w:themeFillShade="F2"/>
        <w:autoSpaceDE w:val="0"/>
        <w:rPr>
          <w:rFonts w:ascii="Courier New" w:eastAsia="Menlo-Regular" w:hAnsi="Courier New" w:cs="Courier New"/>
          <w:sz w:val="16"/>
          <w:szCs w:val="16"/>
        </w:rPr>
      </w:pPr>
      <w:r w:rsidRPr="00B82C3F">
        <w:rPr>
          <w:rFonts w:ascii="Courier New" w:eastAsia="Menlo-Regular" w:hAnsi="Courier New" w:cs="Courier New"/>
          <w:sz w:val="16"/>
          <w:szCs w:val="16"/>
        </w:rPr>
        <w:t xml:space="preserve">    });</w:t>
      </w: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ind w:left="1162" w:hanging="357"/>
        <w:rPr>
          <w:rFonts w:eastAsia="Times New Roman" w:cs="Arial"/>
          <w:b/>
          <w:bCs/>
          <w:sz w:val="28"/>
          <w:szCs w:val="20"/>
        </w:rPr>
      </w:pPr>
      <w:r>
        <w:rPr>
          <w:rFonts w:eastAsia="Times New Roman" w:cs="Arial"/>
          <w:szCs w:val="20"/>
        </w:rPr>
        <w:br w:type="page"/>
      </w:r>
    </w:p>
    <w:p w:rsidR="002518F3" w:rsidRDefault="00B83C27" w:rsidP="002518F3">
      <w:pPr>
        <w:pStyle w:val="Heading2"/>
        <w:spacing w:before="0"/>
      </w:pPr>
      <w:bookmarkStart w:id="150" w:name="_Toc316481914"/>
      <w:bookmarkStart w:id="151" w:name="_Toc318377070"/>
      <w:r>
        <w:rPr>
          <w:rFonts w:eastAsia="Times New Roman" w:cs="Arial"/>
          <w:szCs w:val="20"/>
        </w:rPr>
        <w:lastRenderedPageBreak/>
        <w:t>R</w:t>
      </w:r>
      <w:r w:rsidR="002518F3" w:rsidRPr="00563844">
        <w:rPr>
          <w:rFonts w:eastAsia="Times New Roman" w:cs="Arial"/>
          <w:szCs w:val="20"/>
        </w:rPr>
        <w:t>ead</w:t>
      </w:r>
      <w:r>
        <w:rPr>
          <w:rFonts w:eastAsia="Times New Roman" w:cs="Arial"/>
          <w:szCs w:val="20"/>
        </w:rPr>
        <w:t>ing</w:t>
      </w:r>
      <w:r w:rsidR="002518F3" w:rsidRPr="00563844">
        <w:rPr>
          <w:rFonts w:eastAsia="Times New Roman" w:cs="Arial"/>
          <w:szCs w:val="20"/>
        </w:rPr>
        <w:t xml:space="preserve"> </w:t>
      </w:r>
      <w:r w:rsidR="002518F3">
        <w:rPr>
          <w:rFonts w:eastAsia="Times New Roman" w:cs="Arial"/>
          <w:szCs w:val="20"/>
        </w:rPr>
        <w:t>P</w:t>
      </w:r>
      <w:r w:rsidR="002518F3" w:rsidRPr="00563844">
        <w:rPr>
          <w:rFonts w:eastAsia="Times New Roman" w:cs="Arial"/>
          <w:szCs w:val="20"/>
        </w:rPr>
        <w:t xml:space="preserve">aged </w:t>
      </w:r>
      <w:r w:rsidR="002518F3">
        <w:rPr>
          <w:rFonts w:eastAsia="Times New Roman" w:cs="Arial"/>
          <w:szCs w:val="20"/>
        </w:rPr>
        <w:t>I</w:t>
      </w:r>
      <w:r w:rsidR="002518F3" w:rsidRPr="00563844">
        <w:rPr>
          <w:rFonts w:eastAsia="Times New Roman" w:cs="Arial"/>
          <w:szCs w:val="20"/>
        </w:rPr>
        <w:t>tems</w:t>
      </w:r>
      <w:bookmarkEnd w:id="150"/>
      <w:r>
        <w:rPr>
          <w:rFonts w:eastAsia="Times New Roman" w:cs="Arial"/>
          <w:szCs w:val="20"/>
        </w:rPr>
        <w:t xml:space="preserve"> </w:t>
      </w:r>
      <w:bookmarkEnd w:id="151"/>
      <w:r w:rsidR="00D463C8">
        <w:rPr>
          <w:rFonts w:eastAsia="Times New Roman" w:cs="Arial"/>
          <w:szCs w:val="20"/>
        </w:rPr>
        <w:t>Efficiently</w:t>
      </w:r>
    </w:p>
    <w:p w:rsidR="002518F3" w:rsidRPr="006D0BD6" w:rsidRDefault="002518F3" w:rsidP="002518F3">
      <w:pPr>
        <w:spacing w:before="0"/>
        <w:rPr>
          <w:rFonts w:eastAsia="Times New Roman" w:cs="Arial"/>
          <w:szCs w:val="20"/>
        </w:rPr>
      </w:pPr>
    </w:p>
    <w:p w:rsidR="002518F3" w:rsidRDefault="002518F3" w:rsidP="002518F3">
      <w:pPr>
        <w:pStyle w:val="Standard"/>
        <w:autoSpaceDE w:val="0"/>
        <w:rPr>
          <w:rFonts w:ascii="Arial" w:eastAsia="Menlo-Regular" w:hAnsi="Arial" w:cs="Arial"/>
          <w:color w:val="000000"/>
          <w:sz w:val="20"/>
          <w:szCs w:val="20"/>
        </w:rPr>
      </w:pPr>
      <w:r w:rsidRPr="00563844">
        <w:rPr>
          <w:rFonts w:ascii="Arial" w:eastAsia="Menlo-Regular" w:hAnsi="Arial" w:cs="Arial"/>
          <w:color w:val="000000"/>
          <w:sz w:val="20"/>
          <w:szCs w:val="20"/>
        </w:rPr>
        <w:t xml:space="preserve">If it is expected a lot of items for the given request and the application try to save the memory and the time to read it, it is easy to use </w:t>
      </w:r>
      <w:r w:rsidRPr="00563844">
        <w:rPr>
          <w:rFonts w:ascii="Arial" w:eastAsia="Menlo-Regular" w:hAnsi="Arial" w:cs="Arial"/>
          <w:color w:val="DE6C36" w:themeColor="accent3"/>
          <w:sz w:val="20"/>
          <w:szCs w:val="20"/>
        </w:rPr>
        <w:t xml:space="preserve">SCPagedItems </w:t>
      </w:r>
      <w:r w:rsidRPr="00563844">
        <w:rPr>
          <w:rFonts w:ascii="Arial" w:eastAsia="Menlo-Regular" w:hAnsi="Arial" w:cs="Arial"/>
          <w:color w:val="000000"/>
          <w:sz w:val="20"/>
          <w:szCs w:val="20"/>
        </w:rPr>
        <w:t xml:space="preserve">object for paged items loading. The instance of </w:t>
      </w:r>
      <w:r w:rsidRPr="00563844">
        <w:rPr>
          <w:rFonts w:ascii="Arial" w:eastAsia="Menlo-Regular" w:hAnsi="Arial" w:cs="Arial"/>
          <w:color w:val="DE6C36" w:themeColor="accent3"/>
          <w:sz w:val="20"/>
          <w:szCs w:val="20"/>
        </w:rPr>
        <w:t xml:space="preserve">SCPagedItems </w:t>
      </w:r>
      <w:r>
        <w:rPr>
          <w:rFonts w:ascii="Arial" w:eastAsia="Menlo-Regular" w:hAnsi="Arial" w:cs="Arial"/>
          <w:color w:val="000000"/>
          <w:sz w:val="20"/>
          <w:szCs w:val="20"/>
        </w:rPr>
        <w:t>class allows loading</w:t>
      </w:r>
      <w:r w:rsidRPr="00563844">
        <w:rPr>
          <w:rFonts w:ascii="Arial" w:eastAsia="Menlo-Regular" w:hAnsi="Arial" w:cs="Arial"/>
          <w:color w:val="000000"/>
          <w:sz w:val="20"/>
          <w:szCs w:val="20"/>
        </w:rPr>
        <w:t xml:space="preserve"> any item at its index and maximum one page of the items will be loaded. Imagine potentially we have a numerous items for given query: </w:t>
      </w:r>
      <w:r w:rsidRPr="00563844">
        <w:rPr>
          <w:rFonts w:ascii="Arial" w:eastAsia="Menlo-Regular" w:hAnsi="Arial" w:cs="Arial"/>
          <w:sz w:val="20"/>
          <w:szCs w:val="20"/>
        </w:rPr>
        <w:t>/sitecore/content/Nicam/child::*[@@templatename='Site Section'].</w:t>
      </w:r>
      <w:r w:rsidRPr="00563844">
        <w:rPr>
          <w:rFonts w:ascii="Arial" w:eastAsia="Menlo-Regular" w:hAnsi="Arial" w:cs="Arial"/>
          <w:color w:val="000000"/>
          <w:sz w:val="20"/>
          <w:szCs w:val="20"/>
        </w:rPr>
        <w:t xml:space="preserve"> Our task is to read only third and fourth items of an expected result for the given query. </w:t>
      </w:r>
    </w:p>
    <w:p w:rsidR="002518F3" w:rsidRDefault="002518F3" w:rsidP="002518F3">
      <w:pPr>
        <w:pStyle w:val="Standard"/>
        <w:autoSpaceDE w:val="0"/>
        <w:rPr>
          <w:rFonts w:ascii="Arial" w:eastAsia="Menlo-Regular" w:hAnsi="Arial" w:cs="Arial"/>
          <w:color w:val="000000"/>
          <w:sz w:val="20"/>
          <w:szCs w:val="20"/>
        </w:rPr>
      </w:pPr>
    </w:p>
    <w:p w:rsidR="002518F3" w:rsidRPr="00594042" w:rsidRDefault="002518F3" w:rsidP="002518F3">
      <w:pPr>
        <w:pStyle w:val="Standard"/>
        <w:autoSpaceDE w:val="0"/>
        <w:spacing w:after="240"/>
        <w:rPr>
          <w:rFonts w:ascii="Arial" w:hAnsi="Arial" w:cs="Arial"/>
          <w:sz w:val="20"/>
          <w:szCs w:val="20"/>
          <w:u w:val="single"/>
        </w:rPr>
      </w:pPr>
      <w:r w:rsidRPr="00563844">
        <w:rPr>
          <w:rFonts w:ascii="Arial" w:eastAsia="Menlo-Regular" w:hAnsi="Arial" w:cs="Arial"/>
          <w:color w:val="000000"/>
          <w:sz w:val="20"/>
          <w:szCs w:val="20"/>
          <w:u w:val="single"/>
        </w:rPr>
        <w:t>Example:</w:t>
      </w:r>
    </w:p>
    <w:p w:rsidR="002518F3" w:rsidRPr="00B83C27" w:rsidRDefault="002518F3" w:rsidP="00B83C27">
      <w:pPr>
        <w:pStyle w:val="Standard"/>
        <w:shd w:val="clear" w:color="auto" w:fill="F2F2F2" w:themeFill="background1" w:themeFillShade="F2"/>
        <w:autoSpaceDE w:val="0"/>
        <w:rPr>
          <w:rFonts w:ascii="Courier New" w:hAnsi="Courier New" w:cs="Courier New"/>
          <w:sz w:val="16"/>
          <w:szCs w:val="16"/>
        </w:rPr>
      </w:pPr>
      <w:r w:rsidRPr="00563844">
        <w:rPr>
          <w:rFonts w:ascii="Menlo-Regular" w:eastAsia="Menlo-Regular" w:hAnsi="Menlo-Regular" w:cs="Menlo-Regular"/>
          <w:color w:val="000000"/>
          <w:sz w:val="20"/>
          <w:szCs w:val="20"/>
        </w:rPr>
        <w:t xml:space="preserve">    </w:t>
      </w:r>
      <w:r w:rsidRPr="00B83C27">
        <w:rPr>
          <w:rFonts w:ascii="Courier New" w:eastAsia="Menlo-Regular" w:hAnsi="Courier New" w:cs="Courier New"/>
          <w:color w:val="5C2699"/>
          <w:sz w:val="16"/>
          <w:szCs w:val="16"/>
        </w:rPr>
        <w:t xml:space="preserve">SCApiContext </w:t>
      </w:r>
      <w:r w:rsidRPr="00B83C27">
        <w:rPr>
          <w:rFonts w:ascii="Courier New" w:eastAsia="Menlo-Regular" w:hAnsi="Courier New" w:cs="Courier New"/>
          <w:color w:val="000000"/>
          <w:sz w:val="16"/>
          <w:szCs w:val="16"/>
        </w:rPr>
        <w:t>*context = [</w:t>
      </w:r>
      <w:r w:rsidRPr="00B83C27">
        <w:rPr>
          <w:rFonts w:ascii="Courier New" w:eastAsia="Menlo-Regular" w:hAnsi="Courier New" w:cs="Courier New"/>
          <w:color w:val="5C2699"/>
          <w:sz w:val="16"/>
          <w:szCs w:val="16"/>
        </w:rPr>
        <w:t>SCApiContext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contextWithHost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@"mobilesdk.sc-demo.net/-/webapi"</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SCItemsReaderRequest</w:t>
      </w:r>
      <w:r w:rsidRPr="00B83C27">
        <w:rPr>
          <w:rFonts w:ascii="Courier New" w:eastAsia="Menlo-Regular" w:hAnsi="Courier New" w:cs="Courier New"/>
          <w:color w:val="000000"/>
          <w:sz w:val="16"/>
          <w:szCs w:val="16"/>
        </w:rPr>
        <w:t>* request = [</w:t>
      </w:r>
      <w:r w:rsidRPr="00B83C27">
        <w:rPr>
          <w:rFonts w:ascii="Courier New" w:eastAsia="Menlo-Regular" w:hAnsi="Courier New" w:cs="Courier New"/>
          <w:color w:val="5C2699"/>
          <w:sz w:val="16"/>
          <w:szCs w:val="16"/>
        </w:rPr>
        <w:t>SCItemsReaderRequest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new</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requestType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2E0D6E"/>
          <w:sz w:val="16"/>
          <w:szCs w:val="16"/>
        </w:rPr>
        <w:t>SCItemReaderRequestQuery</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C41A16"/>
          <w:sz w:val="16"/>
          <w:szCs w:val="16"/>
        </w:rPr>
        <w:t>@"/sitecore/content/Nicam/child::*[@@templatename='Site Section']"</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flags</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2E0D6E"/>
          <w:sz w:val="16"/>
          <w:szCs w:val="16"/>
        </w:rPr>
        <w:t>SCItemReaderRequestReadFieldsValues</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fieldNames</w:t>
      </w:r>
      <w:r w:rsidRPr="00B83C27">
        <w:rPr>
          <w:rFonts w:ascii="Courier New" w:eastAsia="Menlo-Regular" w:hAnsi="Courier New" w:cs="Courier New"/>
          <w:color w:val="000000"/>
          <w:sz w:val="16"/>
          <w:szCs w:val="16"/>
        </w:rPr>
        <w:t xml:space="preserve"> = [ </w:t>
      </w:r>
      <w:r w:rsidRPr="00B83C27">
        <w:rPr>
          <w:rFonts w:ascii="Courier New" w:eastAsia="Menlo-Regular" w:hAnsi="Courier New" w:cs="Courier New"/>
          <w:color w:val="5C2699"/>
          <w:sz w:val="16"/>
          <w:szCs w:val="16"/>
        </w:rPr>
        <w:t>NSSet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setWithObjects</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@"Title"</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@"Tab Icon"</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AA0D91"/>
          <w:sz w:val="16"/>
          <w:szCs w:val="16"/>
        </w:rPr>
        <w:t>nil</w:t>
      </w:r>
      <w:r w:rsidRPr="00B83C27">
        <w:rPr>
          <w:rFonts w:ascii="Courier New" w:eastAsia="Menlo-Regular" w:hAnsi="Courier New" w:cs="Courier New"/>
          <w:color w:val="000000"/>
          <w:sz w:val="16"/>
          <w:szCs w:val="16"/>
        </w:rPr>
        <w:t xml:space="preserve"> ];</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pageSize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1C00CF"/>
          <w:sz w:val="16"/>
          <w:szCs w:val="16"/>
        </w:rPr>
        <w:t>2</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SCPagedItems</w:t>
      </w:r>
      <w:r w:rsidRPr="00B83C27">
        <w:rPr>
          <w:rFonts w:ascii="Courier New" w:eastAsia="Menlo-Regular" w:hAnsi="Courier New" w:cs="Courier New"/>
          <w:color w:val="000000"/>
          <w:sz w:val="16"/>
          <w:szCs w:val="16"/>
        </w:rPr>
        <w:t>* pagedItems = [</w:t>
      </w:r>
      <w:r w:rsidRPr="00B83C27">
        <w:rPr>
          <w:rFonts w:ascii="Courier New" w:eastAsia="Menlo-Regular" w:hAnsi="Courier New" w:cs="Courier New"/>
          <w:color w:val="5C2699"/>
          <w:sz w:val="16"/>
          <w:szCs w:val="16"/>
        </w:rPr>
        <w:t>SCPagedItems</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pagedItemsWithApiContext</w:t>
      </w:r>
      <w:r w:rsidRPr="00B83C27">
        <w:rPr>
          <w:rFonts w:ascii="Courier New" w:eastAsia="Menlo-Regular" w:hAnsi="Courier New" w:cs="Courier New"/>
          <w:color w:val="000000"/>
          <w:sz w:val="16"/>
          <w:szCs w:val="16"/>
        </w:rPr>
        <w:t xml:space="preserve">: context </w:t>
      </w:r>
      <w:r w:rsidRPr="00B83C27">
        <w:rPr>
          <w:rFonts w:ascii="Courier New" w:eastAsia="Menlo-Regular" w:hAnsi="Courier New" w:cs="Courier New"/>
          <w:color w:val="2E0D6E"/>
          <w:sz w:val="16"/>
          <w:szCs w:val="16"/>
        </w:rPr>
        <w:t>request</w:t>
      </w:r>
      <w:r w:rsidRPr="00B83C27">
        <w:rPr>
          <w:rFonts w:ascii="Courier New" w:eastAsia="Menlo-Regular" w:hAnsi="Courier New" w:cs="Courier New"/>
          <w:color w:val="000000"/>
          <w:sz w:val="16"/>
          <w:szCs w:val="16"/>
        </w:rPr>
        <w:t>: request];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[pagedItems </w:t>
      </w:r>
      <w:r w:rsidRPr="00B83C27">
        <w:rPr>
          <w:rFonts w:ascii="Courier New" w:eastAsia="Menlo-Regular" w:hAnsi="Courier New" w:cs="Courier New"/>
          <w:color w:val="2E0D6E"/>
          <w:sz w:val="16"/>
          <w:szCs w:val="16"/>
        </w:rPr>
        <w:t>itemReaderForIndex</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1C00CF"/>
          <w:sz w:val="16"/>
          <w:szCs w:val="16"/>
        </w:rPr>
        <w:t>2</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AA0D91"/>
          <w:sz w:val="16"/>
          <w:szCs w:val="16"/>
        </w:rPr>
        <w:t>id</w:t>
      </w:r>
      <w:r w:rsidRPr="00B83C27">
        <w:rPr>
          <w:rFonts w:ascii="Courier New" w:eastAsia="Menlo-Regular" w:hAnsi="Courier New" w:cs="Courier New"/>
          <w:color w:val="000000"/>
          <w:sz w:val="16"/>
          <w:szCs w:val="16"/>
        </w:rPr>
        <w:t xml:space="preserve"> result, </w:t>
      </w:r>
      <w:r w:rsidRPr="00B83C27">
        <w:rPr>
          <w:rFonts w:ascii="Courier New" w:eastAsia="Menlo-Regular" w:hAnsi="Courier New" w:cs="Courier New"/>
          <w:color w:val="5C2699"/>
          <w:sz w:val="16"/>
          <w:szCs w:val="16"/>
        </w:rPr>
        <w:t>NSError</w:t>
      </w:r>
      <w:r w:rsidRPr="00B83C27">
        <w:rPr>
          <w:rFonts w:ascii="Courier New" w:eastAsia="Menlo-Regular" w:hAnsi="Courier New" w:cs="Courier New"/>
          <w:color w:val="000000"/>
          <w:sz w:val="16"/>
          <w:szCs w:val="16"/>
        </w:rPr>
        <w:t>* error)</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SCItem</w:t>
      </w:r>
      <w:r w:rsidRPr="00B83C27">
        <w:rPr>
          <w:rFonts w:ascii="Courier New" w:eastAsia="Menlo-Regular" w:hAnsi="Courier New" w:cs="Courier New"/>
          <w:color w:val="000000"/>
          <w:sz w:val="16"/>
          <w:szCs w:val="16"/>
        </w:rPr>
        <w:t>* item = result;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NSLog</w:t>
      </w:r>
      <w:r w:rsidRPr="00B83C27">
        <w:rPr>
          <w:rFonts w:ascii="Courier New" w:eastAsia="Menlo-Regular" w:hAnsi="Courier New" w:cs="Courier New"/>
          <w:color w:val="000000"/>
          <w:sz w:val="16"/>
          <w:szCs w:val="16"/>
        </w:rPr>
        <w:t>(</w:t>
      </w:r>
      <w:r w:rsidRPr="00B83C27">
        <w:rPr>
          <w:rFonts w:ascii="Courier New" w:eastAsia="Menlo-Regular" w:hAnsi="Courier New" w:cs="Courier New"/>
          <w:color w:val="C41A16"/>
          <w:sz w:val="16"/>
          <w:szCs w:val="16"/>
        </w:rPr>
        <w:t>@"item 3 display name: %@"</w:t>
      </w:r>
      <w:r w:rsidRPr="00B83C27">
        <w:rPr>
          <w:rFonts w:ascii="Courier New" w:eastAsia="Menlo-Regular" w:hAnsi="Courier New" w:cs="Courier New"/>
          <w:color w:val="000000"/>
          <w:sz w:val="16"/>
          <w:szCs w:val="16"/>
        </w:rPr>
        <w:t>, item.</w:t>
      </w:r>
      <w:r w:rsidRPr="00B83C27">
        <w:rPr>
          <w:rFonts w:ascii="Courier New" w:eastAsia="Menlo-Regular" w:hAnsi="Courier New" w:cs="Courier New"/>
          <w:color w:val="5C2699"/>
          <w:sz w:val="16"/>
          <w:szCs w:val="16"/>
        </w:rPr>
        <w:t>displayName</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 );</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[pagedItems </w:t>
      </w:r>
      <w:r w:rsidRPr="00B83C27">
        <w:rPr>
          <w:rFonts w:ascii="Courier New" w:eastAsia="Menlo-Regular" w:hAnsi="Courier New" w:cs="Courier New"/>
          <w:color w:val="2E0D6E"/>
          <w:sz w:val="16"/>
          <w:szCs w:val="16"/>
        </w:rPr>
        <w:t>itemReaderForIndex</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1C00CF"/>
          <w:sz w:val="16"/>
          <w:szCs w:val="16"/>
        </w:rPr>
        <w:t>3</w:t>
      </w:r>
      <w:r w:rsidRPr="00B83C27">
        <w:rPr>
          <w:rFonts w:ascii="Courier New" w:eastAsia="Menlo-Regular" w:hAnsi="Courier New" w:cs="Courier New"/>
          <w:color w:val="000000"/>
          <w:sz w:val="16"/>
          <w:szCs w:val="16"/>
        </w:rPr>
        <w:t>](^(</w:t>
      </w:r>
      <w:r w:rsidRPr="00B83C27">
        <w:rPr>
          <w:rFonts w:ascii="Courier New" w:eastAsia="Menlo-Regular" w:hAnsi="Courier New" w:cs="Courier New"/>
          <w:color w:val="AA0D91"/>
          <w:sz w:val="16"/>
          <w:szCs w:val="16"/>
        </w:rPr>
        <w:t>id</w:t>
      </w:r>
      <w:r w:rsidRPr="00B83C27">
        <w:rPr>
          <w:rFonts w:ascii="Courier New" w:eastAsia="Menlo-Regular" w:hAnsi="Courier New" w:cs="Courier New"/>
          <w:color w:val="000000"/>
          <w:sz w:val="16"/>
          <w:szCs w:val="16"/>
        </w:rPr>
        <w:t xml:space="preserve"> result, </w:t>
      </w:r>
      <w:r w:rsidRPr="00B83C27">
        <w:rPr>
          <w:rFonts w:ascii="Courier New" w:eastAsia="Menlo-Regular" w:hAnsi="Courier New" w:cs="Courier New"/>
          <w:color w:val="5C2699"/>
          <w:sz w:val="16"/>
          <w:szCs w:val="16"/>
        </w:rPr>
        <w:t xml:space="preserve">NSError </w:t>
      </w:r>
      <w:r w:rsidRPr="00B83C27">
        <w:rPr>
          <w:rFonts w:ascii="Courier New" w:eastAsia="Menlo-Regular" w:hAnsi="Courier New" w:cs="Courier New"/>
          <w:color w:val="000000"/>
          <w:sz w:val="16"/>
          <w:szCs w:val="16"/>
        </w:rPr>
        <w:t>*error)</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SCItem</w:t>
      </w:r>
      <w:r w:rsidRPr="00B83C27">
        <w:rPr>
          <w:rFonts w:ascii="Courier New" w:eastAsia="Menlo-Regular" w:hAnsi="Courier New" w:cs="Courier New"/>
          <w:color w:val="000000"/>
          <w:sz w:val="16"/>
          <w:szCs w:val="16"/>
        </w:rPr>
        <w:t>* item = result;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NSLog</w:t>
      </w:r>
      <w:r w:rsidRPr="00B83C27">
        <w:rPr>
          <w:rFonts w:ascii="Courier New" w:eastAsia="Menlo-Regular" w:hAnsi="Courier New" w:cs="Courier New"/>
          <w:color w:val="000000"/>
          <w:sz w:val="16"/>
          <w:szCs w:val="16"/>
        </w:rPr>
        <w:t>(</w:t>
      </w:r>
      <w:r w:rsidRPr="00B83C27">
        <w:rPr>
          <w:rFonts w:ascii="Courier New" w:eastAsia="Menlo-Regular" w:hAnsi="Courier New" w:cs="Courier New"/>
          <w:color w:val="C41A16"/>
          <w:sz w:val="16"/>
          <w:szCs w:val="16"/>
        </w:rPr>
        <w:t>@"item 4 display name: %@"</w:t>
      </w:r>
      <w:r w:rsidRPr="00B83C27">
        <w:rPr>
          <w:rFonts w:ascii="Courier New" w:eastAsia="Menlo-Regular" w:hAnsi="Courier New" w:cs="Courier New"/>
          <w:color w:val="000000"/>
          <w:sz w:val="16"/>
          <w:szCs w:val="16"/>
        </w:rPr>
        <w:t>, item.</w:t>
      </w:r>
      <w:r w:rsidRPr="00B83C27">
        <w:rPr>
          <w:rFonts w:ascii="Courier New" w:eastAsia="Menlo-Regular" w:hAnsi="Courier New" w:cs="Courier New"/>
          <w:color w:val="5C2699"/>
          <w:sz w:val="16"/>
          <w:szCs w:val="16"/>
        </w:rPr>
        <w:t>displayName</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autoSpaceDE w:val="0"/>
        <w:spacing w:after="24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w:t>
      </w:r>
    </w:p>
    <w:p w:rsidR="002518F3" w:rsidRDefault="002518F3" w:rsidP="002518F3">
      <w:pPr>
        <w:pStyle w:val="Standard"/>
        <w:autoSpaceDE w:val="0"/>
        <w:rPr>
          <w:rFonts w:ascii="Arial" w:eastAsia="Menlo-Regular" w:hAnsi="Arial" w:cs="Arial"/>
          <w:color w:val="000000"/>
          <w:sz w:val="20"/>
          <w:szCs w:val="20"/>
        </w:rPr>
      </w:pPr>
      <w:r w:rsidRPr="00563844">
        <w:rPr>
          <w:rFonts w:ascii="Arial" w:eastAsia="Menlo-Regular" w:hAnsi="Arial" w:cs="Arial"/>
          <w:color w:val="000000"/>
          <w:sz w:val="20"/>
          <w:szCs w:val="20"/>
        </w:rPr>
        <w:t xml:space="preserve">The main profit of using this class - you should not care about paging index calculation and cache logic for the merging requests when load items on the same page. Given example will load the page which contains third and fourth </w:t>
      </w:r>
      <w:r w:rsidR="00D463C8">
        <w:rPr>
          <w:rFonts w:ascii="Arial" w:eastAsia="Menlo-Regular" w:hAnsi="Arial" w:cs="Arial"/>
          <w:color w:val="000000"/>
          <w:sz w:val="20"/>
          <w:szCs w:val="20"/>
        </w:rPr>
        <w:t>items only once. But if you do</w:t>
      </w:r>
      <w:r w:rsidRPr="00563844">
        <w:rPr>
          <w:rFonts w:ascii="Arial" w:eastAsia="Menlo-Regular" w:hAnsi="Arial" w:cs="Arial"/>
          <w:color w:val="000000"/>
          <w:sz w:val="20"/>
          <w:szCs w:val="20"/>
        </w:rPr>
        <w:t xml:space="preserve"> not need such behavior and want to read some page of items - just specify </w:t>
      </w:r>
      <w:r w:rsidRPr="00563844">
        <w:rPr>
          <w:rFonts w:ascii="Arial" w:eastAsia="Menlo-Regular" w:hAnsi="Arial" w:cs="Arial"/>
          <w:color w:val="DE6C36" w:themeColor="accent3"/>
          <w:sz w:val="20"/>
          <w:szCs w:val="20"/>
        </w:rPr>
        <w:t>[SCItemsReaderRequest pageSize]</w:t>
      </w:r>
      <w:r w:rsidRPr="00563844">
        <w:rPr>
          <w:rFonts w:ascii="Arial" w:eastAsia="Menlo-Regular" w:hAnsi="Arial" w:cs="Arial"/>
          <w:color w:val="000000"/>
          <w:sz w:val="20"/>
          <w:szCs w:val="20"/>
        </w:rPr>
        <w:t xml:space="preserve"> and </w:t>
      </w:r>
      <w:r w:rsidRPr="00563844">
        <w:rPr>
          <w:rFonts w:ascii="Arial" w:eastAsia="Menlo-Regular" w:hAnsi="Arial" w:cs="Arial"/>
          <w:color w:val="DE6C36" w:themeColor="accent3"/>
          <w:sz w:val="20"/>
          <w:szCs w:val="20"/>
        </w:rPr>
        <w:t xml:space="preserve">[SCItemsReaderRequest page] </w:t>
      </w:r>
      <w:r w:rsidRPr="00563844">
        <w:rPr>
          <w:rFonts w:ascii="Arial" w:eastAsia="Menlo-Regular" w:hAnsi="Arial" w:cs="Arial"/>
          <w:color w:val="000000"/>
          <w:sz w:val="20"/>
          <w:szCs w:val="20"/>
        </w:rPr>
        <w:t xml:space="preserve">properties himself and call </w:t>
      </w:r>
      <w:r w:rsidRPr="00563844">
        <w:rPr>
          <w:rFonts w:ascii="Arial" w:eastAsia="Menlo-Regular" w:hAnsi="Arial" w:cs="Arial"/>
          <w:color w:val="DE6C36" w:themeColor="accent3"/>
          <w:sz w:val="20"/>
          <w:szCs w:val="20"/>
        </w:rPr>
        <w:t>[SCApiContext itemsReaderWithRequest:]</w:t>
      </w:r>
      <w:r>
        <w:rPr>
          <w:rFonts w:ascii="Arial" w:eastAsia="Menlo-Regular" w:hAnsi="Arial" w:cs="Arial"/>
          <w:color w:val="000000"/>
          <w:sz w:val="20"/>
          <w:szCs w:val="20"/>
        </w:rPr>
        <w:t xml:space="preserve"> method with your </w:t>
      </w:r>
      <w:r w:rsidRPr="00563844">
        <w:rPr>
          <w:rFonts w:ascii="Arial" w:eastAsia="Menlo-Regular" w:hAnsi="Arial" w:cs="Arial"/>
          <w:color w:val="DE6C36" w:themeColor="accent3"/>
          <w:sz w:val="20"/>
          <w:szCs w:val="20"/>
        </w:rPr>
        <w:t xml:space="preserve">SCItemsReaderRequest </w:t>
      </w:r>
      <w:r w:rsidRPr="00563844">
        <w:rPr>
          <w:rFonts w:ascii="Arial" w:eastAsia="Menlo-Regular" w:hAnsi="Arial" w:cs="Arial"/>
          <w:color w:val="000000"/>
          <w:sz w:val="20"/>
          <w:szCs w:val="20"/>
        </w:rPr>
        <w:t>object</w:t>
      </w:r>
      <w:r>
        <w:rPr>
          <w:rFonts w:ascii="Arial" w:eastAsia="Menlo-Regular" w:hAnsi="Arial" w:cs="Arial"/>
          <w:color w:val="000000"/>
          <w:sz w:val="20"/>
          <w:szCs w:val="20"/>
        </w:rPr>
        <w:t>.</w:t>
      </w:r>
      <w:r w:rsidRPr="00563844">
        <w:rPr>
          <w:rFonts w:ascii="Arial" w:eastAsia="Menlo-Regular" w:hAnsi="Arial" w:cs="Arial"/>
          <w:color w:val="000000"/>
          <w:sz w:val="20"/>
          <w:szCs w:val="20"/>
        </w:rPr>
        <w:t xml:space="preserve"> </w:t>
      </w:r>
    </w:p>
    <w:p w:rsidR="002518F3" w:rsidRDefault="002518F3" w:rsidP="002518F3">
      <w:pPr>
        <w:pStyle w:val="Standard"/>
        <w:autoSpaceDE w:val="0"/>
        <w:rPr>
          <w:rFonts w:ascii="Arial" w:eastAsia="Menlo-Regular" w:hAnsi="Arial" w:cs="Arial"/>
          <w:color w:val="000000"/>
          <w:sz w:val="20"/>
          <w:szCs w:val="20"/>
        </w:rPr>
      </w:pPr>
    </w:p>
    <w:p w:rsidR="002518F3" w:rsidRPr="00594042" w:rsidRDefault="002518F3" w:rsidP="002518F3">
      <w:pPr>
        <w:pStyle w:val="Standard"/>
        <w:autoSpaceDE w:val="0"/>
        <w:spacing w:after="240"/>
        <w:rPr>
          <w:rFonts w:ascii="Arial" w:eastAsia="Menlo-Regular" w:hAnsi="Arial" w:cs="Arial"/>
          <w:color w:val="000000"/>
          <w:sz w:val="20"/>
          <w:szCs w:val="20"/>
          <w:u w:val="single"/>
        </w:rPr>
      </w:pPr>
      <w:r>
        <w:rPr>
          <w:rFonts w:ascii="Arial" w:eastAsia="Menlo-Regular" w:hAnsi="Arial" w:cs="Arial"/>
          <w:color w:val="000000"/>
          <w:sz w:val="20"/>
          <w:szCs w:val="20"/>
          <w:u w:val="single"/>
        </w:rPr>
        <w:t>Example:</w:t>
      </w:r>
    </w:p>
    <w:p w:rsidR="002518F3" w:rsidRPr="00B83C27" w:rsidRDefault="002518F3" w:rsidP="00B83C27">
      <w:pPr>
        <w:pStyle w:val="Standard"/>
        <w:shd w:val="clear" w:color="auto" w:fill="F2F2F2" w:themeFill="background1" w:themeFillShade="F2"/>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SCApiContext</w:t>
      </w:r>
      <w:r w:rsidRPr="00B83C27">
        <w:rPr>
          <w:rFonts w:ascii="Courier New" w:eastAsia="Menlo-Regular" w:hAnsi="Courier New" w:cs="Courier New"/>
          <w:color w:val="000000"/>
          <w:sz w:val="16"/>
          <w:szCs w:val="16"/>
        </w:rPr>
        <w:t>* context = [</w:t>
      </w:r>
      <w:r w:rsidRPr="00B83C27">
        <w:rPr>
          <w:rFonts w:ascii="Courier New" w:eastAsia="Menlo-Regular" w:hAnsi="Courier New" w:cs="Courier New"/>
          <w:color w:val="5C2699"/>
          <w:sz w:val="16"/>
          <w:szCs w:val="16"/>
        </w:rPr>
        <w:t>SCApiContext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contextWithHost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@"mobilesdk.sc-demo.net/-/webapi"</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SCItemsReaderRequest</w:t>
      </w:r>
      <w:r w:rsidRPr="00B83C27">
        <w:rPr>
          <w:rFonts w:ascii="Courier New" w:eastAsia="Menlo-Regular" w:hAnsi="Courier New" w:cs="Courier New"/>
          <w:color w:val="000000"/>
          <w:sz w:val="16"/>
          <w:szCs w:val="16"/>
        </w:rPr>
        <w:t xml:space="preserve">* request = [ </w:t>
      </w:r>
      <w:r w:rsidRPr="00B83C27">
        <w:rPr>
          <w:rFonts w:ascii="Courier New" w:eastAsia="Menlo-Regular" w:hAnsi="Courier New" w:cs="Courier New"/>
          <w:color w:val="5C2699"/>
          <w:sz w:val="16"/>
          <w:szCs w:val="16"/>
        </w:rPr>
        <w:t>SCItemsReaderRequest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new</w:t>
      </w:r>
      <w:r w:rsidRPr="00B83C27">
        <w:rPr>
          <w:rFonts w:ascii="Courier New" w:eastAsia="Menlo-Regular" w:hAnsi="Courier New" w:cs="Courier New"/>
          <w:color w:val="000000"/>
          <w:sz w:val="16"/>
          <w:szCs w:val="16"/>
        </w:rPr>
        <w:t xml:space="preserve"> ];</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requestType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2E0D6E"/>
          <w:sz w:val="16"/>
          <w:szCs w:val="16"/>
        </w:rPr>
        <w:t>SCItemReaderRequestQuery</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request</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C41A16"/>
          <w:sz w:val="16"/>
          <w:szCs w:val="16"/>
        </w:rPr>
        <w:t>@"/sitecore/content/Nicam/child::*[@@templatename='Site Section']"</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flags</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2E0D6E"/>
          <w:sz w:val="16"/>
          <w:szCs w:val="16"/>
        </w:rPr>
        <w:t>SCItemReaderRequestReadFieldsValues</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fieldNames</w:t>
      </w:r>
      <w:r w:rsidRPr="00B83C27">
        <w:rPr>
          <w:rFonts w:ascii="Courier New" w:eastAsia="Menlo-Regular" w:hAnsi="Courier New" w:cs="Courier New"/>
          <w:color w:val="000000"/>
          <w:sz w:val="16"/>
          <w:szCs w:val="16"/>
        </w:rPr>
        <w:t xml:space="preserve"> = [ </w:t>
      </w:r>
      <w:r w:rsidRPr="00B83C27">
        <w:rPr>
          <w:rFonts w:ascii="Courier New" w:eastAsia="Menlo-Regular" w:hAnsi="Courier New" w:cs="Courier New"/>
          <w:color w:val="5C2699"/>
          <w:sz w:val="16"/>
          <w:szCs w:val="16"/>
        </w:rPr>
        <w:t>NSSet</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setWithObjects</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@"Title"</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@"Tab Icon"</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AA0D91"/>
          <w:sz w:val="16"/>
          <w:szCs w:val="16"/>
        </w:rPr>
        <w:t>nil</w:t>
      </w:r>
      <w:r w:rsidRPr="00B83C27">
        <w:rPr>
          <w:rFonts w:ascii="Courier New" w:eastAsia="Menlo-Regular" w:hAnsi="Courier New" w:cs="Courier New"/>
          <w:color w:val="000000"/>
          <w:sz w:val="16"/>
          <w:szCs w:val="16"/>
        </w:rPr>
        <w:t xml:space="preserve"> ];</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pageSize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1C00CF"/>
          <w:sz w:val="16"/>
          <w:szCs w:val="16"/>
        </w:rPr>
        <w:t>2</w:t>
      </w:r>
      <w:r w:rsidRPr="00B83C27">
        <w:rPr>
          <w:rFonts w:ascii="Courier New" w:eastAsia="Menlo-Regular" w:hAnsi="Courier New" w:cs="Courier New"/>
          <w:color w:val="000000"/>
          <w:sz w:val="16"/>
          <w:szCs w:val="16"/>
        </w:rPr>
        <w: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request.</w:t>
      </w:r>
      <w:r w:rsidRPr="00B83C27">
        <w:rPr>
          <w:rFonts w:ascii="Courier New" w:eastAsia="Menlo-Regular" w:hAnsi="Courier New" w:cs="Courier New"/>
          <w:color w:val="5C2699"/>
          <w:sz w:val="16"/>
          <w:szCs w:val="16"/>
        </w:rPr>
        <w:t>page</w:t>
      </w:r>
      <w:r w:rsidRPr="00B83C27">
        <w:rPr>
          <w:rFonts w:ascii="Courier New" w:eastAsia="Menlo-Regular" w:hAnsi="Courier New" w:cs="Courier New"/>
          <w:color w:val="000000"/>
          <w:sz w:val="16"/>
          <w:szCs w:val="16"/>
        </w:rPr>
        <w:t xml:space="preserve">     = </w:t>
      </w:r>
      <w:r w:rsidRPr="00B83C27">
        <w:rPr>
          <w:rFonts w:ascii="Courier New" w:eastAsia="Menlo-Regular" w:hAnsi="Courier New" w:cs="Courier New"/>
          <w:color w:val="1C00CF"/>
          <w:sz w:val="16"/>
          <w:szCs w:val="16"/>
        </w:rPr>
        <w:t>1</w:t>
      </w:r>
      <w:r w:rsidRPr="00B83C27">
        <w:rPr>
          <w:rFonts w:ascii="Courier New" w:eastAsia="Menlo-Regular" w:hAnsi="Courier New" w:cs="Courier New"/>
          <w:color w:val="000000"/>
          <w:sz w:val="16"/>
          <w:szCs w:val="16"/>
        </w:rPr>
        <w:t>;</w:t>
      </w:r>
      <w:r w:rsidRPr="00B83C27">
        <w:rPr>
          <w:rFonts w:ascii="Courier New" w:eastAsia="Menlo-Regular" w:hAnsi="Courier New" w:cs="Courier New"/>
          <w:color w:val="007400"/>
          <w:sz w:val="16"/>
          <w:szCs w:val="16"/>
        </w:rPr>
        <w:t>//start indexing from zero</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 context </w:t>
      </w:r>
      <w:r w:rsidRPr="00B83C27">
        <w:rPr>
          <w:rFonts w:ascii="Courier New" w:eastAsia="Menlo-Regular" w:hAnsi="Courier New" w:cs="Courier New"/>
          <w:color w:val="2E0D6E"/>
          <w:sz w:val="16"/>
          <w:szCs w:val="16"/>
        </w:rPr>
        <w:t>itemsReaderWithRequest</w:t>
      </w:r>
      <w:r w:rsidRPr="00B83C27">
        <w:rPr>
          <w:rFonts w:ascii="Courier New" w:eastAsia="Menlo-Regular" w:hAnsi="Courier New" w:cs="Courier New"/>
          <w:color w:val="000000"/>
          <w:sz w:val="16"/>
          <w:szCs w:val="16"/>
        </w:rPr>
        <w:t>: request ]( ^(</w:t>
      </w:r>
      <w:r w:rsidRPr="00B83C27">
        <w:rPr>
          <w:rFonts w:ascii="Courier New" w:eastAsia="Menlo-Regular" w:hAnsi="Courier New" w:cs="Courier New"/>
          <w:color w:val="AA0D91"/>
          <w:sz w:val="16"/>
          <w:szCs w:val="16"/>
        </w:rPr>
        <w:t>id</w:t>
      </w:r>
      <w:r w:rsidRPr="00B83C27">
        <w:rPr>
          <w:rFonts w:ascii="Courier New" w:eastAsia="Menlo-Regular" w:hAnsi="Courier New" w:cs="Courier New"/>
          <w:color w:val="000000"/>
          <w:sz w:val="16"/>
          <w:szCs w:val="16"/>
        </w:rPr>
        <w:t xml:space="preserve"> result, </w:t>
      </w:r>
      <w:r w:rsidRPr="00B83C27">
        <w:rPr>
          <w:rFonts w:ascii="Courier New" w:eastAsia="Menlo-Regular" w:hAnsi="Courier New" w:cs="Courier New"/>
          <w:color w:val="5C2699"/>
          <w:sz w:val="16"/>
          <w:szCs w:val="16"/>
        </w:rPr>
        <w:t>NSError</w:t>
      </w:r>
      <w:r w:rsidRPr="00B83C27">
        <w:rPr>
          <w:rFonts w:ascii="Courier New" w:eastAsia="Menlo-Regular" w:hAnsi="Courier New" w:cs="Courier New"/>
          <w:color w:val="000000"/>
          <w:sz w:val="16"/>
          <w:szCs w:val="16"/>
        </w:rPr>
        <w:t>* error)</w:t>
      </w:r>
    </w:p>
    <w:p w:rsidR="002518F3" w:rsidRPr="00B83C27" w:rsidRDefault="002518F3" w:rsidP="00B83C27">
      <w:pPr>
        <w:pStyle w:val="Standard"/>
        <w:shd w:val="clear" w:color="auto" w:fill="F2F2F2" w:themeFill="background1" w:themeFillShade="F2"/>
        <w:tabs>
          <w:tab w:val="left" w:pos="560"/>
        </w:tabs>
        <w:autoSpaceDE w:val="0"/>
        <w:rPr>
          <w:rFonts w:ascii="Courier New" w:eastAsia="Menlo-Regular" w:hAnsi="Courier New" w:cs="Courier New"/>
          <w:color w:val="000000"/>
          <w:sz w:val="16"/>
          <w:szCs w:val="16"/>
        </w:rPr>
      </w:pPr>
      <w:r w:rsidRPr="00B83C27">
        <w:rPr>
          <w:rFonts w:ascii="Courier New" w:eastAsia="Menlo-Regular" w:hAnsi="Courier New" w:cs="Courier New"/>
          <w:color w:val="000000"/>
          <w:sz w:val="16"/>
          <w:szCs w:val="16"/>
        </w:rPr>
        <w:t xml:space="preserve">    {</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5C2699"/>
          <w:sz w:val="16"/>
          <w:szCs w:val="16"/>
        </w:rPr>
        <w:t>NSArray</w:t>
      </w:r>
      <w:r w:rsidRPr="00B83C27">
        <w:rPr>
          <w:rFonts w:ascii="Courier New" w:eastAsia="Menlo-Regular" w:hAnsi="Courier New" w:cs="Courier New"/>
          <w:color w:val="000000"/>
          <w:sz w:val="16"/>
          <w:szCs w:val="16"/>
        </w:rPr>
        <w:t>* items = result;</w:t>
      </w:r>
    </w:p>
    <w:p w:rsidR="002518F3" w:rsidRPr="00B83C27" w:rsidRDefault="002518F3" w:rsidP="00B83C27">
      <w:pPr>
        <w:pStyle w:val="Standard"/>
        <w:shd w:val="clear" w:color="auto" w:fill="F2F2F2" w:themeFill="background1" w:themeFillShade="F2"/>
        <w:tabs>
          <w:tab w:val="left" w:pos="560"/>
        </w:tabs>
        <w:autoSpaceDE w:val="0"/>
        <w:rPr>
          <w:rFonts w:ascii="Courier New" w:hAnsi="Courier New" w:cs="Courier New"/>
          <w:sz w:val="16"/>
          <w:szCs w:val="16"/>
        </w:rPr>
      </w:pP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2E0D6E"/>
          <w:sz w:val="16"/>
          <w:szCs w:val="16"/>
        </w:rPr>
        <w:t>NSLog</w:t>
      </w:r>
      <w:r w:rsidRPr="00B83C27">
        <w:rPr>
          <w:rFonts w:ascii="Courier New" w:eastAsia="Menlo-Regular" w:hAnsi="Courier New" w:cs="Courier New"/>
          <w:color w:val="000000"/>
          <w:sz w:val="16"/>
          <w:szCs w:val="16"/>
        </w:rPr>
        <w:t xml:space="preserve">( </w:t>
      </w:r>
      <w:r w:rsidRPr="00B83C27">
        <w:rPr>
          <w:rFonts w:ascii="Courier New" w:eastAsia="Menlo-Regular" w:hAnsi="Courier New" w:cs="Courier New"/>
          <w:color w:val="C41A16"/>
          <w:sz w:val="16"/>
          <w:szCs w:val="16"/>
        </w:rPr>
        <w:t>@"item count: %d"</w:t>
      </w:r>
      <w:r w:rsidRPr="00B83C27">
        <w:rPr>
          <w:rFonts w:ascii="Courier New" w:eastAsia="Menlo-Regular" w:hAnsi="Courier New" w:cs="Courier New"/>
          <w:color w:val="000000"/>
          <w:sz w:val="16"/>
          <w:szCs w:val="16"/>
        </w:rPr>
        <w:t xml:space="preserve">, [items </w:t>
      </w:r>
      <w:r w:rsidRPr="00B83C27">
        <w:rPr>
          <w:rFonts w:ascii="Courier New" w:eastAsia="Menlo-Regular" w:hAnsi="Courier New" w:cs="Courier New"/>
          <w:color w:val="2E0D6E"/>
          <w:sz w:val="16"/>
          <w:szCs w:val="16"/>
        </w:rPr>
        <w:t>count</w:t>
      </w:r>
      <w:r w:rsidRPr="00B83C27">
        <w:rPr>
          <w:rFonts w:ascii="Courier New" w:eastAsia="Menlo-Regular" w:hAnsi="Courier New" w:cs="Courier New"/>
          <w:color w:val="000000"/>
          <w:sz w:val="16"/>
          <w:szCs w:val="16"/>
        </w:rPr>
        <w:t>] );</w:t>
      </w:r>
    </w:p>
    <w:p w:rsidR="002518F3" w:rsidRPr="009243FF" w:rsidRDefault="002518F3" w:rsidP="00B83C27">
      <w:pPr>
        <w:pStyle w:val="Standard"/>
        <w:shd w:val="clear" w:color="auto" w:fill="F2F2F2" w:themeFill="background1" w:themeFillShade="F2"/>
        <w:autoSpaceDE w:val="0"/>
        <w:rPr>
          <w:rFonts w:ascii="Menlo-Regular" w:eastAsia="Menlo-Regular" w:hAnsi="Menlo-Regular" w:cs="Menlo-Regular"/>
          <w:color w:val="000000"/>
          <w:sz w:val="20"/>
          <w:szCs w:val="20"/>
        </w:rPr>
      </w:pPr>
      <w:r w:rsidRPr="00B83C27">
        <w:rPr>
          <w:rFonts w:ascii="Courier New" w:eastAsia="Menlo-Regular" w:hAnsi="Courier New" w:cs="Courier New"/>
          <w:color w:val="000000"/>
          <w:sz w:val="16"/>
          <w:szCs w:val="16"/>
        </w:rPr>
        <w:t xml:space="preserve">    } );</w:t>
      </w:r>
      <w:r>
        <w:rPr>
          <w:rFonts w:ascii="Menlo-Regular" w:eastAsia="Menlo-Regular" w:hAnsi="Menlo-Regular" w:cs="Menlo-Regular"/>
          <w:color w:val="000000"/>
          <w:sz w:val="20"/>
          <w:szCs w:val="20"/>
        </w:rPr>
        <w:br w:type="page"/>
      </w:r>
    </w:p>
    <w:p w:rsidR="002518F3" w:rsidRDefault="00B83C27" w:rsidP="00B83C27">
      <w:pPr>
        <w:pStyle w:val="Heading2"/>
        <w:spacing w:before="0"/>
      </w:pPr>
      <w:bookmarkStart w:id="152" w:name="_Toc316481915"/>
      <w:bookmarkStart w:id="153" w:name="_Toc318377071"/>
      <w:r>
        <w:rPr>
          <w:rFonts w:eastAsia="Times New Roman" w:cs="Arial"/>
          <w:szCs w:val="20"/>
        </w:rPr>
        <w:lastRenderedPageBreak/>
        <w:t>A</w:t>
      </w:r>
      <w:r w:rsidR="002518F3">
        <w:rPr>
          <w:rFonts w:eastAsia="Times New Roman" w:cs="Arial"/>
          <w:szCs w:val="20"/>
        </w:rPr>
        <w:t>ccess</w:t>
      </w:r>
      <w:r>
        <w:rPr>
          <w:rFonts w:eastAsia="Times New Roman" w:cs="Arial"/>
          <w:szCs w:val="20"/>
        </w:rPr>
        <w:t>ing the</w:t>
      </w:r>
      <w:r w:rsidR="002518F3">
        <w:rPr>
          <w:rFonts w:eastAsia="Times New Roman" w:cs="Arial"/>
          <w:szCs w:val="20"/>
        </w:rPr>
        <w:t xml:space="preserve"> </w:t>
      </w:r>
      <w:r>
        <w:rPr>
          <w:rFonts w:ascii="Menlo-Regular" w:hAnsi="Menlo-Regular" w:cs="Menlo-Regular"/>
        </w:rPr>
        <w:t>Different</w:t>
      </w:r>
      <w:r w:rsidR="002518F3">
        <w:rPr>
          <w:rFonts w:ascii="Menlo-Regular" w:hAnsi="Menlo-Regular" w:cs="Menlo-Regular"/>
        </w:rPr>
        <w:t xml:space="preserve"> Languages of an Item</w:t>
      </w:r>
      <w:bookmarkEnd w:id="152"/>
      <w:bookmarkEnd w:id="153"/>
    </w:p>
    <w:p w:rsidR="002518F3" w:rsidRDefault="002518F3" w:rsidP="002518F3">
      <w:pPr>
        <w:spacing w:before="0"/>
        <w:rPr>
          <w:rFonts w:eastAsia="Times New Roman" w:cs="Arial"/>
          <w:szCs w:val="20"/>
        </w:rPr>
      </w:pPr>
    </w:p>
    <w:p w:rsidR="002518F3" w:rsidRDefault="002518F3" w:rsidP="002518F3">
      <w:pPr>
        <w:widowControl w:val="0"/>
        <w:tabs>
          <w:tab w:val="left" w:pos="560"/>
        </w:tabs>
        <w:autoSpaceDE w:val="0"/>
        <w:autoSpaceDN w:val="0"/>
        <w:adjustRightInd w:val="0"/>
        <w:spacing w:after="240"/>
        <w:rPr>
          <w:rFonts w:cs="Arial"/>
        </w:rPr>
      </w:pPr>
      <w:r w:rsidRPr="00B97E00">
        <w:rPr>
          <w:rFonts w:cs="Arial"/>
        </w:rPr>
        <w:t xml:space="preserve">You can use the </w:t>
      </w:r>
      <w:r w:rsidRPr="00B97E00">
        <w:rPr>
          <w:rFonts w:cs="Arial"/>
          <w:color w:val="DE6C36" w:themeColor="accent3"/>
        </w:rPr>
        <w:t>-[SCApiContext defaultLanguage]</w:t>
      </w:r>
      <w:r w:rsidRPr="00B97E00">
        <w:rPr>
          <w:rFonts w:cs="Arial"/>
        </w:rPr>
        <w:t xml:space="preserve"> property to specify a language </w:t>
      </w:r>
      <w:r>
        <w:rPr>
          <w:rFonts w:cs="Arial"/>
        </w:rPr>
        <w:t>to read the</w:t>
      </w:r>
      <w:r w:rsidRPr="00B97E00">
        <w:rPr>
          <w:rFonts w:cs="Arial"/>
        </w:rPr>
        <w:t xml:space="preserve"> items </w:t>
      </w:r>
      <w:r>
        <w:rPr>
          <w:rFonts w:cs="Arial"/>
        </w:rPr>
        <w:t>with</w:t>
      </w:r>
      <w:r w:rsidRPr="00B97E00">
        <w:rPr>
          <w:rFonts w:cs="Arial"/>
        </w:rPr>
        <w:t xml:space="preserve"> </w:t>
      </w:r>
      <w:r>
        <w:rPr>
          <w:rFonts w:cs="Arial"/>
        </w:rPr>
        <w:t xml:space="preserve">the </w:t>
      </w:r>
      <w:r w:rsidRPr="00B97E00">
        <w:rPr>
          <w:rFonts w:cs="Arial"/>
          <w:color w:val="DE6C36" w:themeColor="accent3"/>
        </w:rPr>
        <w:t>-[SCApiContext itemWithId:]</w:t>
      </w:r>
      <w:r w:rsidRPr="00B97E00">
        <w:rPr>
          <w:rFonts w:cs="Arial"/>
        </w:rPr>
        <w:t xml:space="preserve">, </w:t>
      </w:r>
      <w:r w:rsidRPr="00B97E00">
        <w:rPr>
          <w:rFonts w:cs="Arial"/>
          <w:color w:val="DE6C36" w:themeColor="accent3"/>
        </w:rPr>
        <w:t>-[SCApiContext itemReaderForItemId:]</w:t>
      </w:r>
      <w:r>
        <w:rPr>
          <w:rFonts w:cs="Arial"/>
        </w:rPr>
        <w:t xml:space="preserve"> </w:t>
      </w:r>
      <w:r w:rsidRPr="00B97E00">
        <w:rPr>
          <w:rFonts w:cs="Arial"/>
        </w:rPr>
        <w:t>methods</w:t>
      </w:r>
      <w:r>
        <w:rPr>
          <w:rFonts w:cs="Arial"/>
        </w:rPr>
        <w:t xml:space="preserve"> </w:t>
      </w:r>
      <w:r w:rsidRPr="00B97E00">
        <w:rPr>
          <w:rFonts w:cs="Arial"/>
        </w:rPr>
        <w:t>etc.. The default value of this property is "en".</w:t>
      </w:r>
    </w:p>
    <w:p w:rsidR="002518F3" w:rsidRPr="006064CD" w:rsidRDefault="002518F3" w:rsidP="002518F3">
      <w:pPr>
        <w:widowControl w:val="0"/>
        <w:tabs>
          <w:tab w:val="left" w:pos="560"/>
        </w:tabs>
        <w:autoSpaceDE w:val="0"/>
        <w:autoSpaceDN w:val="0"/>
        <w:adjustRightInd w:val="0"/>
        <w:spacing w:after="240"/>
        <w:rPr>
          <w:rFonts w:cs="Arial"/>
          <w:u w:val="single"/>
        </w:rPr>
      </w:pPr>
      <w:r w:rsidRPr="006064CD">
        <w:rPr>
          <w:rFonts w:cs="Arial"/>
          <w:u w:val="single"/>
        </w:rPr>
        <w:t>Example:</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3F6E74"/>
          <w:sz w:val="16"/>
          <w:szCs w:val="16"/>
        </w:rPr>
        <w:t>SCApiContext</w:t>
      </w:r>
      <w:r w:rsidRPr="00BA4998">
        <w:rPr>
          <w:rFonts w:ascii="Courier New" w:hAnsi="Courier New" w:cs="Courier New"/>
          <w:sz w:val="16"/>
          <w:szCs w:val="16"/>
        </w:rPr>
        <w:t xml:space="preserve"> *context = [</w:t>
      </w:r>
      <w:r w:rsidRPr="00BA4998">
        <w:rPr>
          <w:rFonts w:ascii="Courier New" w:hAnsi="Courier New" w:cs="Courier New"/>
          <w:color w:val="3F6E74"/>
          <w:sz w:val="16"/>
          <w:szCs w:val="16"/>
        </w:rPr>
        <w:t>SCApiContext</w:t>
      </w:r>
      <w:r w:rsidRPr="00BA4998">
        <w:rPr>
          <w:rFonts w:ascii="Courier New" w:hAnsi="Courier New" w:cs="Courier New"/>
          <w:sz w:val="16"/>
          <w:szCs w:val="16"/>
        </w:rPr>
        <w:t xml:space="preserve"> </w:t>
      </w:r>
      <w:r w:rsidRPr="00BA4998">
        <w:rPr>
          <w:rFonts w:ascii="Courier New" w:hAnsi="Courier New" w:cs="Courier New"/>
          <w:color w:val="26474B"/>
          <w:sz w:val="16"/>
          <w:szCs w:val="16"/>
        </w:rPr>
        <w:t>contextWithHost</w:t>
      </w:r>
      <w:r w:rsidRPr="00BA4998">
        <w:rPr>
          <w:rFonts w:ascii="Courier New" w:hAnsi="Courier New" w:cs="Courier New"/>
          <w:sz w:val="16"/>
          <w:szCs w:val="16"/>
        </w:rPr>
        <w:t>:</w:t>
      </w:r>
      <w:r w:rsidRPr="00BA4998">
        <w:rPr>
          <w:rFonts w:ascii="Courier New" w:hAnsi="Courier New" w:cs="Courier New"/>
          <w:color w:val="C41A16"/>
          <w:sz w:val="16"/>
          <w:szCs w:val="16"/>
        </w:rPr>
        <w:t>@"mobilesdk.sc-demo.net/-/webapi"</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context.</w:t>
      </w:r>
      <w:r w:rsidRPr="00BA4998">
        <w:rPr>
          <w:rFonts w:ascii="Courier New" w:hAnsi="Courier New" w:cs="Courier New"/>
          <w:color w:val="3F6E74"/>
          <w:sz w:val="16"/>
          <w:szCs w:val="16"/>
        </w:rPr>
        <w:t>defaultLanguage</w:t>
      </w:r>
      <w:r w:rsidRPr="00BA4998">
        <w:rPr>
          <w:rFonts w:ascii="Courier New" w:hAnsi="Courier New" w:cs="Courier New"/>
          <w:sz w:val="16"/>
          <w:szCs w:val="16"/>
        </w:rPr>
        <w:t xml:space="preserve"> = </w:t>
      </w:r>
      <w:r w:rsidRPr="00BA4998">
        <w:rPr>
          <w:rFonts w:ascii="Courier New" w:hAnsi="Courier New" w:cs="Courier New"/>
          <w:color w:val="C41A16"/>
          <w:sz w:val="16"/>
          <w:szCs w:val="16"/>
        </w:rPr>
        <w:t>@"da"</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[context </w:t>
      </w:r>
      <w:r w:rsidRPr="00BA4998">
        <w:rPr>
          <w:rFonts w:ascii="Courier New" w:hAnsi="Courier New" w:cs="Courier New"/>
          <w:color w:val="26474B"/>
          <w:sz w:val="16"/>
          <w:szCs w:val="16"/>
        </w:rPr>
        <w:t>itemReaderForItemPath</w:t>
      </w:r>
      <w:r w:rsidRPr="00BA4998">
        <w:rPr>
          <w:rFonts w:ascii="Courier New" w:hAnsi="Courier New" w:cs="Courier New"/>
          <w:sz w:val="16"/>
          <w:szCs w:val="16"/>
        </w:rPr>
        <w:t xml:space="preserve">: </w:t>
      </w:r>
      <w:r w:rsidRPr="00BA4998">
        <w:rPr>
          <w:rFonts w:ascii="Courier New" w:hAnsi="Courier New" w:cs="Courier New"/>
          <w:color w:val="C41A16"/>
          <w:sz w:val="16"/>
          <w:szCs w:val="16"/>
        </w:rPr>
        <w:t>@"/sitecore/content/nicam"</w:t>
      </w:r>
      <w:r w:rsidRPr="00BA4998">
        <w:rPr>
          <w:rFonts w:ascii="Courier New" w:hAnsi="Courier New" w:cs="Courier New"/>
          <w:sz w:val="16"/>
          <w:szCs w:val="16"/>
        </w:rPr>
        <w:t>](^(</w:t>
      </w:r>
      <w:r w:rsidRPr="00BA4998">
        <w:rPr>
          <w:rFonts w:ascii="Courier New" w:hAnsi="Courier New" w:cs="Courier New"/>
          <w:color w:val="3F6E74"/>
          <w:sz w:val="16"/>
          <w:szCs w:val="16"/>
        </w:rPr>
        <w:t>SCItem</w:t>
      </w:r>
      <w:r w:rsidRPr="00BA4998">
        <w:rPr>
          <w:rFonts w:ascii="Courier New" w:hAnsi="Courier New" w:cs="Courier New"/>
          <w:sz w:val="16"/>
          <w:szCs w:val="16"/>
        </w:rPr>
        <w:t xml:space="preserve"> *item, </w:t>
      </w:r>
      <w:r w:rsidRPr="00BA4998">
        <w:rPr>
          <w:rFonts w:ascii="Courier New" w:hAnsi="Courier New" w:cs="Courier New"/>
          <w:color w:val="5C2699"/>
          <w:sz w:val="16"/>
          <w:szCs w:val="16"/>
        </w:rPr>
        <w:t>NSError</w:t>
      </w:r>
      <w:r w:rsidRPr="00BA4998">
        <w:rPr>
          <w:rFonts w:ascii="Courier New" w:hAnsi="Courier New" w:cs="Courier New"/>
          <w:sz w:val="16"/>
          <w:szCs w:val="16"/>
        </w:rPr>
        <w:t xml:space="preserve"> *error)</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2E0D6E"/>
          <w:sz w:val="16"/>
          <w:szCs w:val="16"/>
        </w:rPr>
        <w:t>NSLog</w:t>
      </w:r>
      <w:r w:rsidRPr="00BA4998">
        <w:rPr>
          <w:rFonts w:ascii="Courier New" w:hAnsi="Courier New" w:cs="Courier New"/>
          <w:sz w:val="16"/>
          <w:szCs w:val="16"/>
        </w:rPr>
        <w:t>(</w:t>
      </w:r>
      <w:r w:rsidRPr="00BA4998">
        <w:rPr>
          <w:rFonts w:ascii="Courier New" w:hAnsi="Courier New" w:cs="Courier New"/>
          <w:color w:val="C41A16"/>
          <w:sz w:val="16"/>
          <w:szCs w:val="16"/>
        </w:rPr>
        <w:t>@"item: %@"</w:t>
      </w:r>
      <w:r w:rsidRPr="00BA4998">
        <w:rPr>
          <w:rFonts w:ascii="Courier New" w:hAnsi="Courier New" w:cs="Courier New"/>
          <w:sz w:val="16"/>
          <w:szCs w:val="16"/>
        </w:rPr>
        <w:t>, item.</w:t>
      </w:r>
      <w:r w:rsidRPr="00BA4998">
        <w:rPr>
          <w:rFonts w:ascii="Courier New" w:hAnsi="Courier New" w:cs="Courier New"/>
          <w:color w:val="3F6E74"/>
          <w:sz w:val="16"/>
          <w:szCs w:val="16"/>
        </w:rPr>
        <w:t>displayName</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after="240"/>
        <w:rPr>
          <w:rFonts w:ascii="Courier New" w:hAnsi="Courier New" w:cs="Courier New"/>
          <w:sz w:val="16"/>
          <w:szCs w:val="16"/>
        </w:rPr>
      </w:pPr>
      <w:r w:rsidRPr="00BA4998">
        <w:rPr>
          <w:rFonts w:ascii="Courier New" w:hAnsi="Courier New" w:cs="Courier New"/>
          <w:sz w:val="16"/>
          <w:szCs w:val="16"/>
        </w:rPr>
        <w:t xml:space="preserve">    });</w:t>
      </w:r>
    </w:p>
    <w:p w:rsidR="002518F3" w:rsidRPr="0069021E" w:rsidRDefault="002518F3" w:rsidP="002518F3">
      <w:pPr>
        <w:spacing w:before="0" w:after="240"/>
        <w:rPr>
          <w:rFonts w:cs="Arial"/>
        </w:rPr>
      </w:pPr>
      <w:r w:rsidRPr="0069021E">
        <w:rPr>
          <w:rFonts w:cs="Arial"/>
        </w:rPr>
        <w:t xml:space="preserve">Also you can specify language exactly for the separate request and do not change the </w:t>
      </w:r>
      <w:r w:rsidRPr="0069021E">
        <w:rPr>
          <w:rFonts w:cs="Arial"/>
          <w:color w:val="DE6C36" w:themeColor="accent3"/>
        </w:rPr>
        <w:t xml:space="preserve">SCApiContext </w:t>
      </w:r>
      <w:r w:rsidRPr="0069021E">
        <w:rPr>
          <w:rFonts w:cs="Arial"/>
        </w:rPr>
        <w:t xml:space="preserve">default language. Use </w:t>
      </w:r>
      <w:r w:rsidRPr="0069021E">
        <w:rPr>
          <w:rFonts w:cs="Arial"/>
          <w:color w:val="DE6C36" w:themeColor="accent3"/>
        </w:rPr>
        <w:t xml:space="preserve">language </w:t>
      </w:r>
      <w:r w:rsidRPr="0069021E">
        <w:rPr>
          <w:rFonts w:cs="Arial"/>
        </w:rPr>
        <w:t>property of the request.</w:t>
      </w:r>
    </w:p>
    <w:p w:rsidR="002518F3" w:rsidRDefault="002518F3" w:rsidP="002518F3">
      <w:pPr>
        <w:widowControl w:val="0"/>
        <w:tabs>
          <w:tab w:val="left" w:pos="560"/>
        </w:tabs>
        <w:autoSpaceDE w:val="0"/>
        <w:autoSpaceDN w:val="0"/>
        <w:adjustRightInd w:val="0"/>
        <w:spacing w:after="240"/>
        <w:rPr>
          <w:rFonts w:cs="Arial"/>
          <w:u w:val="single"/>
        </w:rPr>
      </w:pPr>
      <w:r w:rsidRPr="006064CD">
        <w:rPr>
          <w:rFonts w:cs="Arial"/>
          <w:u w:val="single"/>
        </w:rPr>
        <w:t>Example:</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color w:val="3F6E74"/>
          <w:sz w:val="16"/>
          <w:szCs w:val="16"/>
        </w:rPr>
        <w:t xml:space="preserve">    SCApiContext</w:t>
      </w:r>
      <w:r w:rsidRPr="00BA4998">
        <w:rPr>
          <w:rFonts w:ascii="Courier New" w:hAnsi="Courier New" w:cs="Courier New"/>
          <w:sz w:val="16"/>
          <w:szCs w:val="16"/>
        </w:rPr>
        <w:t xml:space="preserve"> *context = [</w:t>
      </w:r>
      <w:r w:rsidRPr="00BA4998">
        <w:rPr>
          <w:rFonts w:ascii="Courier New" w:hAnsi="Courier New" w:cs="Courier New"/>
          <w:color w:val="3F6E74"/>
          <w:sz w:val="16"/>
          <w:szCs w:val="16"/>
        </w:rPr>
        <w:t>SCApiContext</w:t>
      </w:r>
      <w:r w:rsidRPr="00BA4998">
        <w:rPr>
          <w:rFonts w:ascii="Courier New" w:hAnsi="Courier New" w:cs="Courier New"/>
          <w:sz w:val="16"/>
          <w:szCs w:val="16"/>
        </w:rPr>
        <w:t xml:space="preserve"> </w:t>
      </w:r>
      <w:r w:rsidRPr="00BA4998">
        <w:rPr>
          <w:rFonts w:ascii="Courier New" w:hAnsi="Courier New" w:cs="Courier New"/>
          <w:color w:val="26474B"/>
          <w:sz w:val="16"/>
          <w:szCs w:val="16"/>
        </w:rPr>
        <w:t>contextWithHost</w:t>
      </w:r>
      <w:r w:rsidRPr="00BA4998">
        <w:rPr>
          <w:rFonts w:ascii="Courier New" w:hAnsi="Courier New" w:cs="Courier New"/>
          <w:sz w:val="16"/>
          <w:szCs w:val="16"/>
        </w:rPr>
        <w:t>:</w:t>
      </w:r>
      <w:r w:rsidRPr="00BA4998">
        <w:rPr>
          <w:rFonts w:ascii="Courier New" w:hAnsi="Courier New" w:cs="Courier New"/>
          <w:color w:val="C41A16"/>
          <w:sz w:val="16"/>
          <w:szCs w:val="16"/>
        </w:rPr>
        <w:t>@"mobilesdk.sc-demo.net/-/webapi"</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3F6E74"/>
          <w:sz w:val="16"/>
          <w:szCs w:val="16"/>
        </w:rPr>
        <w:t>SCItemsReaderRequest</w:t>
      </w:r>
      <w:r w:rsidRPr="00BA4998">
        <w:rPr>
          <w:rFonts w:ascii="Courier New" w:hAnsi="Courier New" w:cs="Courier New"/>
          <w:sz w:val="16"/>
          <w:szCs w:val="16"/>
        </w:rPr>
        <w:t xml:space="preserve"> *request = [</w:t>
      </w:r>
      <w:r w:rsidRPr="00BA4998">
        <w:rPr>
          <w:rFonts w:ascii="Courier New" w:hAnsi="Courier New" w:cs="Courier New"/>
          <w:color w:val="3F6E74"/>
          <w:sz w:val="16"/>
          <w:szCs w:val="16"/>
        </w:rPr>
        <w:t>SCItemsReaderRequest</w:t>
      </w:r>
      <w:r w:rsidRPr="00BA4998">
        <w:rPr>
          <w:rFonts w:ascii="Courier New" w:hAnsi="Courier New" w:cs="Courier New"/>
          <w:sz w:val="16"/>
          <w:szCs w:val="16"/>
        </w:rPr>
        <w:t xml:space="preserve"> </w:t>
      </w:r>
      <w:r w:rsidRPr="00BA4998">
        <w:rPr>
          <w:rFonts w:ascii="Courier New" w:hAnsi="Courier New" w:cs="Courier New"/>
          <w:color w:val="2E0D6E"/>
          <w:sz w:val="16"/>
          <w:szCs w:val="16"/>
        </w:rPr>
        <w:t>new</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request.</w:t>
      </w:r>
      <w:r w:rsidRPr="00BA4998">
        <w:rPr>
          <w:rFonts w:ascii="Courier New" w:hAnsi="Courier New" w:cs="Courier New"/>
          <w:color w:val="3F6E74"/>
          <w:sz w:val="16"/>
          <w:szCs w:val="16"/>
        </w:rPr>
        <w:t>request</w:t>
      </w:r>
      <w:r w:rsidRPr="00BA4998">
        <w:rPr>
          <w:rFonts w:ascii="Courier New" w:hAnsi="Courier New" w:cs="Courier New"/>
          <w:sz w:val="16"/>
          <w:szCs w:val="16"/>
        </w:rPr>
        <w:t xml:space="preserve"> = </w:t>
      </w:r>
      <w:r w:rsidRPr="00BA4998">
        <w:rPr>
          <w:rFonts w:ascii="Courier New" w:hAnsi="Courier New" w:cs="Courier New"/>
          <w:color w:val="C41A16"/>
          <w:sz w:val="16"/>
          <w:szCs w:val="16"/>
        </w:rPr>
        <w:t>@"/sitecore/content/nicam"</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request.</w:t>
      </w:r>
      <w:r w:rsidRPr="00BA4998">
        <w:rPr>
          <w:rFonts w:ascii="Courier New" w:hAnsi="Courier New" w:cs="Courier New"/>
          <w:color w:val="3F6E74"/>
          <w:sz w:val="16"/>
          <w:szCs w:val="16"/>
        </w:rPr>
        <w:t>requestType</w:t>
      </w:r>
      <w:r w:rsidRPr="00BA4998">
        <w:rPr>
          <w:rFonts w:ascii="Courier New" w:hAnsi="Courier New" w:cs="Courier New"/>
          <w:sz w:val="16"/>
          <w:szCs w:val="16"/>
        </w:rPr>
        <w:t xml:space="preserve"> = </w:t>
      </w:r>
      <w:r w:rsidRPr="00BA4998">
        <w:rPr>
          <w:rFonts w:ascii="Courier New" w:hAnsi="Courier New" w:cs="Courier New"/>
          <w:color w:val="26474B"/>
          <w:sz w:val="16"/>
          <w:szCs w:val="16"/>
        </w:rPr>
        <w:t>SCItemReaderRequestItemPath</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request.</w:t>
      </w:r>
      <w:r w:rsidRPr="00BA4998">
        <w:rPr>
          <w:rFonts w:ascii="Courier New" w:hAnsi="Courier New" w:cs="Courier New"/>
          <w:color w:val="3F6E74"/>
          <w:sz w:val="16"/>
          <w:szCs w:val="16"/>
        </w:rPr>
        <w:t>language</w:t>
      </w:r>
      <w:r w:rsidRPr="00BA4998">
        <w:rPr>
          <w:rFonts w:ascii="Courier New" w:hAnsi="Courier New" w:cs="Courier New"/>
          <w:sz w:val="16"/>
          <w:szCs w:val="16"/>
        </w:rPr>
        <w:t xml:space="preserve"> = </w:t>
      </w:r>
      <w:r w:rsidRPr="00BA4998">
        <w:rPr>
          <w:rFonts w:ascii="Courier New" w:hAnsi="Courier New" w:cs="Courier New"/>
          <w:color w:val="C41A16"/>
          <w:sz w:val="16"/>
          <w:szCs w:val="16"/>
        </w:rPr>
        <w:t>@"da"</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[context </w:t>
      </w:r>
      <w:r w:rsidRPr="00BA4998">
        <w:rPr>
          <w:rFonts w:ascii="Courier New" w:hAnsi="Courier New" w:cs="Courier New"/>
          <w:color w:val="26474B"/>
          <w:sz w:val="16"/>
          <w:szCs w:val="16"/>
        </w:rPr>
        <w:t>itemsReaderWithRequest</w:t>
      </w:r>
      <w:r w:rsidRPr="00BA4998">
        <w:rPr>
          <w:rFonts w:ascii="Courier New" w:hAnsi="Courier New" w:cs="Courier New"/>
          <w:sz w:val="16"/>
          <w:szCs w:val="16"/>
        </w:rPr>
        <w:t>:request](^(</w:t>
      </w:r>
      <w:r w:rsidRPr="00BA4998">
        <w:rPr>
          <w:rFonts w:ascii="Courier New" w:hAnsi="Courier New" w:cs="Courier New"/>
          <w:color w:val="5C2699"/>
          <w:sz w:val="16"/>
          <w:szCs w:val="16"/>
        </w:rPr>
        <w:t>NSArray</w:t>
      </w:r>
      <w:r w:rsidRPr="00BA4998">
        <w:rPr>
          <w:rFonts w:ascii="Courier New" w:hAnsi="Courier New" w:cs="Courier New"/>
          <w:sz w:val="16"/>
          <w:szCs w:val="16"/>
        </w:rPr>
        <w:t xml:space="preserve"> *items, </w:t>
      </w:r>
      <w:r w:rsidRPr="00BA4998">
        <w:rPr>
          <w:rFonts w:ascii="Courier New" w:hAnsi="Courier New" w:cs="Courier New"/>
          <w:color w:val="5C2699"/>
          <w:sz w:val="16"/>
          <w:szCs w:val="16"/>
        </w:rPr>
        <w:t>NSError</w:t>
      </w:r>
      <w:r w:rsidRPr="00BA4998">
        <w:rPr>
          <w:rFonts w:ascii="Courier New" w:hAnsi="Courier New" w:cs="Courier New"/>
          <w:sz w:val="16"/>
          <w:szCs w:val="16"/>
        </w:rPr>
        <w:t xml:space="preserve"> *error)</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3F6E74"/>
          <w:sz w:val="16"/>
          <w:szCs w:val="16"/>
        </w:rPr>
        <w:t>SCItem</w:t>
      </w:r>
      <w:r w:rsidRPr="00BA4998">
        <w:rPr>
          <w:rFonts w:ascii="Courier New" w:hAnsi="Courier New" w:cs="Courier New"/>
          <w:sz w:val="16"/>
          <w:szCs w:val="16"/>
        </w:rPr>
        <w:t xml:space="preserve"> *item = [items </w:t>
      </w:r>
      <w:r w:rsidRPr="00BA4998">
        <w:rPr>
          <w:rFonts w:ascii="Courier New" w:hAnsi="Courier New" w:cs="Courier New"/>
          <w:color w:val="2E0D6E"/>
          <w:sz w:val="16"/>
          <w:szCs w:val="16"/>
        </w:rPr>
        <w:t>objectAtIndex</w:t>
      </w:r>
      <w:r w:rsidRPr="00BA4998">
        <w:rPr>
          <w:rFonts w:ascii="Courier New" w:hAnsi="Courier New" w:cs="Courier New"/>
          <w:sz w:val="16"/>
          <w:szCs w:val="16"/>
        </w:rPr>
        <w:t>:</w:t>
      </w:r>
      <w:r w:rsidRPr="00BA4998">
        <w:rPr>
          <w:rFonts w:ascii="Courier New" w:hAnsi="Courier New" w:cs="Courier New"/>
          <w:color w:val="1C00CF"/>
          <w:sz w:val="16"/>
          <w:szCs w:val="16"/>
        </w:rPr>
        <w:t>0</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2E0D6E"/>
          <w:sz w:val="16"/>
          <w:szCs w:val="16"/>
        </w:rPr>
        <w:t>NSLog</w:t>
      </w:r>
      <w:r w:rsidRPr="00BA4998">
        <w:rPr>
          <w:rFonts w:ascii="Courier New" w:hAnsi="Courier New" w:cs="Courier New"/>
          <w:sz w:val="16"/>
          <w:szCs w:val="16"/>
        </w:rPr>
        <w:t>(</w:t>
      </w:r>
      <w:r w:rsidRPr="00BA4998">
        <w:rPr>
          <w:rFonts w:ascii="Courier New" w:hAnsi="Courier New" w:cs="Courier New"/>
          <w:color w:val="C41A16"/>
          <w:sz w:val="16"/>
          <w:szCs w:val="16"/>
        </w:rPr>
        <w:t>@"item: %@"</w:t>
      </w:r>
      <w:r w:rsidRPr="00BA4998">
        <w:rPr>
          <w:rFonts w:ascii="Courier New" w:hAnsi="Courier New" w:cs="Courier New"/>
          <w:sz w:val="16"/>
          <w:szCs w:val="16"/>
        </w:rPr>
        <w:t>, item.</w:t>
      </w:r>
      <w:r w:rsidRPr="00BA4998">
        <w:rPr>
          <w:rFonts w:ascii="Courier New" w:hAnsi="Courier New" w:cs="Courier New"/>
          <w:color w:val="3F6E74"/>
          <w:sz w:val="16"/>
          <w:szCs w:val="16"/>
        </w:rPr>
        <w:t>displayName</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after="240"/>
        <w:rPr>
          <w:rFonts w:ascii="Courier New" w:hAnsi="Courier New" w:cs="Courier New"/>
          <w:sz w:val="16"/>
          <w:szCs w:val="16"/>
        </w:rPr>
      </w:pPr>
      <w:r w:rsidRPr="00BA4998">
        <w:rPr>
          <w:rFonts w:ascii="Courier New" w:hAnsi="Courier New" w:cs="Courier New"/>
          <w:sz w:val="16"/>
          <w:szCs w:val="16"/>
        </w:rPr>
        <w:t xml:space="preserve">    });</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after="240"/>
        <w:rPr>
          <w:rFonts w:ascii="Courier New" w:hAnsi="Courier New" w:cs="Courier New"/>
          <w:sz w:val="16"/>
          <w:szCs w:val="16"/>
        </w:rPr>
      </w:pPr>
      <w:r w:rsidRPr="00BA4998">
        <w:rPr>
          <w:rFonts w:ascii="Courier New" w:hAnsi="Courier New" w:cs="Courier New"/>
          <w:sz w:val="16"/>
          <w:szCs w:val="16"/>
        </w:rPr>
        <w:t xml:space="preserve">To access list of available languages call </w:t>
      </w:r>
      <w:r w:rsidRPr="00BA4998">
        <w:rPr>
          <w:rFonts w:ascii="Courier New" w:hAnsi="Courier New" w:cs="Courier New"/>
          <w:color w:val="DE6C36" w:themeColor="accent3"/>
          <w:sz w:val="16"/>
          <w:szCs w:val="16"/>
        </w:rPr>
        <w:t>-[SCApiContext systemLanguagesReader]</w:t>
      </w:r>
      <w:r w:rsidRPr="00BA4998">
        <w:rPr>
          <w:rFonts w:ascii="Courier New" w:hAnsi="Courier New" w:cs="Courier New"/>
          <w:sz w:val="16"/>
          <w:szCs w:val="16"/>
        </w:rPr>
        <w:t>.</w:t>
      </w:r>
    </w:p>
    <w:p w:rsidR="002518F3" w:rsidRDefault="002518F3" w:rsidP="002518F3">
      <w:pPr>
        <w:widowControl w:val="0"/>
        <w:tabs>
          <w:tab w:val="left" w:pos="560"/>
        </w:tabs>
        <w:autoSpaceDE w:val="0"/>
        <w:autoSpaceDN w:val="0"/>
        <w:adjustRightInd w:val="0"/>
        <w:spacing w:after="240"/>
        <w:rPr>
          <w:rFonts w:cs="Arial"/>
          <w:u w:val="single"/>
        </w:rPr>
      </w:pPr>
      <w:r w:rsidRPr="006064CD">
        <w:rPr>
          <w:rFonts w:cs="Arial"/>
          <w:u w:val="single"/>
        </w:rPr>
        <w:t>Example:</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color w:val="3F6E74"/>
          <w:sz w:val="16"/>
          <w:szCs w:val="16"/>
        </w:rPr>
        <w:t xml:space="preserve">    SCApiContext</w:t>
      </w:r>
      <w:r w:rsidRPr="00BA4998">
        <w:rPr>
          <w:rFonts w:ascii="Courier New" w:hAnsi="Courier New" w:cs="Courier New"/>
          <w:sz w:val="16"/>
          <w:szCs w:val="16"/>
        </w:rPr>
        <w:t xml:space="preserve"> *context = [</w:t>
      </w:r>
      <w:r w:rsidRPr="00BA4998">
        <w:rPr>
          <w:rFonts w:ascii="Courier New" w:hAnsi="Courier New" w:cs="Courier New"/>
          <w:color w:val="3F6E74"/>
          <w:sz w:val="16"/>
          <w:szCs w:val="16"/>
        </w:rPr>
        <w:t>SCApiContext</w:t>
      </w:r>
      <w:r w:rsidRPr="00BA4998">
        <w:rPr>
          <w:rFonts w:ascii="Courier New" w:hAnsi="Courier New" w:cs="Courier New"/>
          <w:sz w:val="16"/>
          <w:szCs w:val="16"/>
        </w:rPr>
        <w:t xml:space="preserve"> </w:t>
      </w:r>
      <w:r w:rsidRPr="00BA4998">
        <w:rPr>
          <w:rFonts w:ascii="Courier New" w:hAnsi="Courier New" w:cs="Courier New"/>
          <w:color w:val="26474B"/>
          <w:sz w:val="16"/>
          <w:szCs w:val="16"/>
        </w:rPr>
        <w:t>contextWithHost</w:t>
      </w:r>
      <w:r w:rsidRPr="00BA4998">
        <w:rPr>
          <w:rFonts w:ascii="Courier New" w:hAnsi="Courier New" w:cs="Courier New"/>
          <w:sz w:val="16"/>
          <w:szCs w:val="16"/>
        </w:rPr>
        <w:t>:</w:t>
      </w:r>
      <w:r w:rsidRPr="00BA4998">
        <w:rPr>
          <w:rFonts w:ascii="Courier New" w:hAnsi="Courier New" w:cs="Courier New"/>
          <w:color w:val="C41A16"/>
          <w:sz w:val="16"/>
          <w:szCs w:val="16"/>
        </w:rPr>
        <w:t>@"mobilesdk.sc-demo.net/-/webapi"</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[context </w:t>
      </w:r>
      <w:r w:rsidRPr="00BA4998">
        <w:rPr>
          <w:rFonts w:ascii="Courier New" w:hAnsi="Courier New" w:cs="Courier New"/>
          <w:color w:val="26474B"/>
          <w:sz w:val="16"/>
          <w:szCs w:val="16"/>
        </w:rPr>
        <w:t>systemLanguagesReader</w:t>
      </w:r>
      <w:r w:rsidRPr="00BA4998">
        <w:rPr>
          <w:rFonts w:ascii="Courier New" w:hAnsi="Courier New" w:cs="Courier New"/>
          <w:sz w:val="16"/>
          <w:szCs w:val="16"/>
        </w:rPr>
        <w:t>](^(</w:t>
      </w:r>
      <w:r w:rsidRPr="00BA4998">
        <w:rPr>
          <w:rFonts w:ascii="Courier New" w:hAnsi="Courier New" w:cs="Courier New"/>
          <w:color w:val="5C2699"/>
          <w:sz w:val="16"/>
          <w:szCs w:val="16"/>
        </w:rPr>
        <w:t>NSSet</w:t>
      </w:r>
      <w:r w:rsidRPr="00BA4998">
        <w:rPr>
          <w:rFonts w:ascii="Courier New" w:hAnsi="Courier New" w:cs="Courier New"/>
          <w:sz w:val="16"/>
          <w:szCs w:val="16"/>
        </w:rPr>
        <w:t xml:space="preserve"> *languages, </w:t>
      </w:r>
      <w:r w:rsidRPr="00BA4998">
        <w:rPr>
          <w:rFonts w:ascii="Courier New" w:hAnsi="Courier New" w:cs="Courier New"/>
          <w:color w:val="5C2699"/>
          <w:sz w:val="16"/>
          <w:szCs w:val="16"/>
        </w:rPr>
        <w:t>NSError</w:t>
      </w:r>
      <w:r w:rsidRPr="00BA4998">
        <w:rPr>
          <w:rFonts w:ascii="Courier New" w:hAnsi="Courier New" w:cs="Courier New"/>
          <w:sz w:val="16"/>
          <w:szCs w:val="16"/>
        </w:rPr>
        <w:t xml:space="preserve"> *error)</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2E0D6E"/>
          <w:sz w:val="16"/>
          <w:szCs w:val="16"/>
        </w:rPr>
        <w:t>NSLog</w:t>
      </w:r>
      <w:r w:rsidRPr="00BA4998">
        <w:rPr>
          <w:rFonts w:ascii="Courier New" w:hAnsi="Courier New" w:cs="Courier New"/>
          <w:sz w:val="16"/>
          <w:szCs w:val="16"/>
        </w:rPr>
        <w:t>(</w:t>
      </w:r>
      <w:r w:rsidRPr="00BA4998">
        <w:rPr>
          <w:rFonts w:ascii="Courier New" w:hAnsi="Courier New" w:cs="Courier New"/>
          <w:color w:val="C41A16"/>
          <w:sz w:val="16"/>
          <w:szCs w:val="16"/>
        </w:rPr>
        <w:t>@"languages: %@"</w:t>
      </w:r>
      <w:r w:rsidRPr="00BA4998">
        <w:rPr>
          <w:rFonts w:ascii="Courier New" w:hAnsi="Courier New" w:cs="Courier New"/>
          <w:sz w:val="16"/>
          <w:szCs w:val="16"/>
        </w:rPr>
        <w:t>, languages);</w:t>
      </w:r>
    </w:p>
    <w:p w:rsidR="002518F3" w:rsidRPr="00BA4998" w:rsidRDefault="002518F3" w:rsidP="00BA4998">
      <w:pPr>
        <w:shd w:val="clear" w:color="auto" w:fill="F2F2F2" w:themeFill="background1" w:themeFillShade="F2"/>
        <w:spacing w:before="0" w:after="240"/>
        <w:rPr>
          <w:rFonts w:ascii="Courier New" w:eastAsia="Times New Roman" w:hAnsi="Courier New" w:cs="Courier New"/>
          <w:sz w:val="16"/>
          <w:szCs w:val="16"/>
        </w:rPr>
      </w:pPr>
      <w:r w:rsidRPr="00BA4998">
        <w:rPr>
          <w:rFonts w:ascii="Courier New" w:hAnsi="Courier New" w:cs="Courier New"/>
          <w:sz w:val="16"/>
          <w:szCs w:val="16"/>
        </w:rPr>
        <w:t xml:space="preserve">    });</w:t>
      </w: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Pr="006D0BD6" w:rsidRDefault="002518F3" w:rsidP="002518F3">
      <w:pPr>
        <w:spacing w:before="0"/>
        <w:rPr>
          <w:rFonts w:eastAsia="Times New Roman" w:cs="Arial"/>
          <w:szCs w:val="20"/>
        </w:rPr>
      </w:pPr>
    </w:p>
    <w:p w:rsidR="002518F3" w:rsidRDefault="002518F3" w:rsidP="002518F3">
      <w:pPr>
        <w:ind w:left="1162" w:hanging="357"/>
        <w:rPr>
          <w:rFonts w:eastAsia="Times New Roman" w:cs="Arial"/>
          <w:b/>
          <w:bCs/>
          <w:sz w:val="28"/>
          <w:szCs w:val="20"/>
        </w:rPr>
      </w:pPr>
      <w:r>
        <w:rPr>
          <w:rFonts w:eastAsia="Times New Roman" w:cs="Arial"/>
          <w:szCs w:val="20"/>
        </w:rPr>
        <w:br w:type="page"/>
      </w:r>
    </w:p>
    <w:p w:rsidR="002518F3" w:rsidRDefault="00BA4998" w:rsidP="002518F3">
      <w:pPr>
        <w:pStyle w:val="Heading2"/>
        <w:spacing w:before="0"/>
      </w:pPr>
      <w:bookmarkStart w:id="154" w:name="_Toc316481916"/>
      <w:bookmarkStart w:id="155" w:name="_Toc318377072"/>
      <w:r>
        <w:rPr>
          <w:rFonts w:eastAsia="Times New Roman" w:cs="Arial"/>
          <w:szCs w:val="20"/>
        </w:rPr>
        <w:lastRenderedPageBreak/>
        <w:t xml:space="preserve">Using the </w:t>
      </w:r>
      <w:r w:rsidR="002518F3" w:rsidRPr="00464F84">
        <w:rPr>
          <w:rFonts w:eastAsia="Times New Roman" w:cs="Arial"/>
          <w:szCs w:val="20"/>
        </w:rPr>
        <w:t>Cach</w:t>
      </w:r>
      <w:bookmarkEnd w:id="154"/>
      <w:r>
        <w:rPr>
          <w:rFonts w:eastAsia="Times New Roman" w:cs="Arial"/>
          <w:szCs w:val="20"/>
        </w:rPr>
        <w:t>e</w:t>
      </w:r>
      <w:bookmarkEnd w:id="155"/>
    </w:p>
    <w:p w:rsidR="002518F3" w:rsidRPr="00464F84" w:rsidRDefault="002518F3" w:rsidP="002518F3">
      <w:pPr>
        <w:spacing w:before="0"/>
        <w:rPr>
          <w:rFonts w:eastAsia="Times New Roman" w:cs="Arial"/>
          <w:szCs w:val="20"/>
        </w:rPr>
      </w:pPr>
    </w:p>
    <w:p w:rsidR="002518F3" w:rsidRPr="00464F84" w:rsidRDefault="002518F3" w:rsidP="002518F3">
      <w:pPr>
        <w:spacing w:before="0"/>
        <w:rPr>
          <w:rFonts w:eastAsia="Times New Roman" w:cs="Arial"/>
          <w:szCs w:val="20"/>
        </w:rPr>
      </w:pPr>
      <w:r w:rsidRPr="00464F84">
        <w:rPr>
          <w:rFonts w:eastAsia="Times New Roman" w:cs="Arial"/>
          <w:szCs w:val="20"/>
        </w:rPr>
        <w:t>S</w:t>
      </w:r>
      <w:r>
        <w:rPr>
          <w:rFonts w:eastAsia="Times New Roman" w:cs="Arial"/>
          <w:szCs w:val="20"/>
        </w:rPr>
        <w:t xml:space="preserve">itecore Mobile SDK Content API tries to reduce a physical requests </w:t>
      </w:r>
      <w:r w:rsidRPr="00464F84">
        <w:rPr>
          <w:rFonts w:eastAsia="Times New Roman" w:cs="Arial"/>
          <w:szCs w:val="20"/>
        </w:rPr>
        <w:t>count to Sitecore web</w:t>
      </w:r>
      <w:r>
        <w:rPr>
          <w:rFonts w:eastAsia="Times New Roman" w:cs="Arial"/>
          <w:szCs w:val="20"/>
        </w:rPr>
        <w:t xml:space="preserve"> </w:t>
      </w:r>
      <w:r w:rsidRPr="00464F84">
        <w:rPr>
          <w:rFonts w:eastAsia="Times New Roman" w:cs="Arial"/>
          <w:szCs w:val="20"/>
        </w:rPr>
        <w:t>service using following cache solutions:</w:t>
      </w:r>
    </w:p>
    <w:p w:rsidR="002518F3" w:rsidRPr="00464F84" w:rsidRDefault="002518F3" w:rsidP="002518F3">
      <w:pPr>
        <w:spacing w:before="0"/>
        <w:rPr>
          <w:rFonts w:eastAsia="Times New Roman" w:cs="Arial"/>
          <w:szCs w:val="20"/>
        </w:rPr>
      </w:pPr>
    </w:p>
    <w:p w:rsidR="002518F3" w:rsidRPr="00BA4998" w:rsidRDefault="00BA4998" w:rsidP="00BA4998">
      <w:pPr>
        <w:pStyle w:val="Heading3"/>
        <w:rPr>
          <w:rFonts w:eastAsia="Times New Roman"/>
        </w:rPr>
      </w:pPr>
      <w:bookmarkStart w:id="156" w:name="_Toc318377073"/>
      <w:r>
        <w:t>Merging Requests</w:t>
      </w:r>
      <w:bookmarkEnd w:id="156"/>
    </w:p>
    <w:p w:rsidR="002518F3" w:rsidRPr="00464F84"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r w:rsidRPr="00464F84">
        <w:rPr>
          <w:rFonts w:eastAsia="Times New Roman" w:cs="Arial"/>
          <w:szCs w:val="20"/>
        </w:rPr>
        <w:t>If you perform several equal requests to API to load data (at the same moment or while first request still executing), just one physical request to Sitecore web</w:t>
      </w:r>
      <w:r>
        <w:rPr>
          <w:rFonts w:eastAsia="Times New Roman" w:cs="Arial"/>
          <w:szCs w:val="20"/>
        </w:rPr>
        <w:t xml:space="preserve"> </w:t>
      </w:r>
      <w:r w:rsidRPr="00464F84">
        <w:rPr>
          <w:rFonts w:eastAsia="Times New Roman" w:cs="Arial"/>
          <w:szCs w:val="20"/>
        </w:rPr>
        <w:t xml:space="preserve">service will be performed but all </w:t>
      </w:r>
      <w:r w:rsidRPr="00EF44EE">
        <w:rPr>
          <w:rFonts w:eastAsia="Times New Roman" w:cs="Arial"/>
          <w:color w:val="DE6C36" w:themeColor="accent3"/>
          <w:szCs w:val="20"/>
        </w:rPr>
        <w:t xml:space="preserve">SCAsynOp </w:t>
      </w:r>
      <w:r w:rsidRPr="00464F84">
        <w:rPr>
          <w:rFonts w:eastAsia="Times New Roman" w:cs="Arial"/>
          <w:szCs w:val="20"/>
        </w:rPr>
        <w:t xml:space="preserve">block's handlers will be processed. </w:t>
      </w:r>
    </w:p>
    <w:p w:rsidR="002518F3" w:rsidRDefault="002518F3" w:rsidP="002518F3">
      <w:pPr>
        <w:spacing w:before="0"/>
        <w:rPr>
          <w:rFonts w:eastAsia="Times New Roman" w:cs="Arial"/>
          <w:szCs w:val="20"/>
        </w:rPr>
      </w:pPr>
    </w:p>
    <w:p w:rsidR="002518F3" w:rsidRPr="00594042" w:rsidRDefault="002518F3" w:rsidP="002518F3">
      <w:pPr>
        <w:spacing w:before="0" w:after="240"/>
        <w:rPr>
          <w:rFonts w:eastAsia="Times New Roman" w:cs="Arial"/>
          <w:szCs w:val="20"/>
          <w:u w:val="single"/>
        </w:rPr>
      </w:pPr>
      <w:r>
        <w:rPr>
          <w:rFonts w:eastAsia="Times New Roman" w:cs="Arial"/>
          <w:szCs w:val="20"/>
          <w:u w:val="single"/>
        </w:rPr>
        <w:t>Example:</w:t>
      </w:r>
    </w:p>
    <w:p w:rsidR="002518F3" w:rsidRPr="00464F84" w:rsidRDefault="002518F3" w:rsidP="002518F3">
      <w:pPr>
        <w:spacing w:before="0" w:after="240"/>
        <w:rPr>
          <w:rFonts w:eastAsia="Times New Roman" w:cs="Arial"/>
          <w:szCs w:val="20"/>
        </w:rPr>
      </w:pPr>
      <w:r w:rsidRPr="00464F84">
        <w:rPr>
          <w:rFonts w:eastAsia="Times New Roman" w:cs="Arial"/>
          <w:szCs w:val="20"/>
        </w:rPr>
        <w:t>Call some asyn</w:t>
      </w:r>
      <w:r>
        <w:rPr>
          <w:rFonts w:eastAsia="Times New Roman" w:cs="Arial"/>
          <w:szCs w:val="20"/>
        </w:rPr>
        <w:t xml:space="preserve">cOp block twice: </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asyncOp(^(</w:t>
      </w:r>
      <w:r w:rsidRPr="00BA4998">
        <w:rPr>
          <w:rFonts w:ascii="Courier New" w:eastAsia="Times New Roman" w:hAnsi="Courier New" w:cs="Courier New"/>
          <w:color w:val="B51FA2"/>
          <w:sz w:val="16"/>
          <w:szCs w:val="16"/>
        </w:rPr>
        <w:t>id</w:t>
      </w:r>
      <w:r w:rsidRPr="00BA4998">
        <w:rPr>
          <w:rFonts w:ascii="Courier New" w:eastAsia="Times New Roman" w:hAnsi="Courier New" w:cs="Courier New"/>
          <w:sz w:val="16"/>
          <w:szCs w:val="16"/>
        </w:rPr>
        <w:t xml:space="preserve"> result, </w:t>
      </w:r>
      <w:r w:rsidRPr="00BA4998">
        <w:rPr>
          <w:rFonts w:ascii="Courier New" w:eastAsia="Times New Roman" w:hAnsi="Courier New" w:cs="Courier New"/>
          <w:color w:val="7035A9"/>
          <w:sz w:val="16"/>
          <w:szCs w:val="16"/>
        </w:rPr>
        <w:t>NSError</w:t>
      </w:r>
      <w:r w:rsidRPr="00BA4998">
        <w:rPr>
          <w:rFonts w:ascii="Courier New" w:eastAsia="Times New Roman" w:hAnsi="Courier New" w:cs="Courier New"/>
          <w:sz w:val="16"/>
          <w:szCs w:val="16"/>
        </w:rPr>
        <w:t>* error)</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color w:val="158600"/>
          <w:sz w:val="16"/>
          <w:szCs w:val="16"/>
        </w:rPr>
      </w:pPr>
      <w:r w:rsidRPr="00BA4998">
        <w:rPr>
          <w:rFonts w:ascii="Courier New" w:eastAsia="Times New Roman" w:hAnsi="Courier New" w:cs="Courier New"/>
          <w:color w:val="000000"/>
          <w:sz w:val="16"/>
          <w:szCs w:val="16"/>
        </w:rPr>
        <w:t xml:space="preserve">    </w:t>
      </w:r>
      <w:r w:rsidRPr="00BA4998">
        <w:rPr>
          <w:rFonts w:ascii="Courier New" w:eastAsia="Times New Roman" w:hAnsi="Courier New" w:cs="Courier New"/>
          <w:color w:val="158600"/>
          <w:sz w:val="16"/>
          <w:szCs w:val="16"/>
        </w:rPr>
        <w:t>//result handler 1</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asyncOp(^(</w:t>
      </w:r>
      <w:r w:rsidRPr="00BA4998">
        <w:rPr>
          <w:rFonts w:ascii="Courier New" w:eastAsia="Times New Roman" w:hAnsi="Courier New" w:cs="Courier New"/>
          <w:color w:val="B51FA2"/>
          <w:sz w:val="16"/>
          <w:szCs w:val="16"/>
        </w:rPr>
        <w:t>id</w:t>
      </w:r>
      <w:r w:rsidRPr="00BA4998">
        <w:rPr>
          <w:rFonts w:ascii="Courier New" w:eastAsia="Times New Roman" w:hAnsi="Courier New" w:cs="Courier New"/>
          <w:sz w:val="16"/>
          <w:szCs w:val="16"/>
        </w:rPr>
        <w:t xml:space="preserve"> result, </w:t>
      </w:r>
      <w:r w:rsidRPr="00BA4998">
        <w:rPr>
          <w:rFonts w:ascii="Courier New" w:eastAsia="Times New Roman" w:hAnsi="Courier New" w:cs="Courier New"/>
          <w:color w:val="7035A9"/>
          <w:sz w:val="16"/>
          <w:szCs w:val="16"/>
        </w:rPr>
        <w:t>NSError</w:t>
      </w:r>
      <w:r w:rsidRPr="00BA4998">
        <w:rPr>
          <w:rFonts w:ascii="Courier New" w:eastAsia="Times New Roman" w:hAnsi="Courier New" w:cs="Courier New"/>
          <w:sz w:val="16"/>
          <w:szCs w:val="16"/>
        </w:rPr>
        <w:t>* error)</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color w:val="158600"/>
          <w:sz w:val="16"/>
          <w:szCs w:val="16"/>
        </w:rPr>
      </w:pPr>
      <w:r w:rsidRPr="00BA4998">
        <w:rPr>
          <w:rFonts w:ascii="Courier New" w:eastAsia="Times New Roman" w:hAnsi="Courier New" w:cs="Courier New"/>
          <w:color w:val="000000"/>
          <w:sz w:val="16"/>
          <w:szCs w:val="16"/>
        </w:rPr>
        <w:t xml:space="preserve">    </w:t>
      </w:r>
      <w:r w:rsidRPr="00BA4998">
        <w:rPr>
          <w:rFonts w:ascii="Courier New" w:eastAsia="Times New Roman" w:hAnsi="Courier New" w:cs="Courier New"/>
          <w:color w:val="158600"/>
          <w:sz w:val="16"/>
          <w:szCs w:val="16"/>
        </w:rPr>
        <w:t>//result handler 2</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w:t>
      </w:r>
    </w:p>
    <w:p w:rsidR="002518F3" w:rsidRPr="00464F84" w:rsidRDefault="002518F3" w:rsidP="002518F3">
      <w:pPr>
        <w:spacing w:before="0"/>
        <w:rPr>
          <w:rFonts w:eastAsia="Times New Roman" w:cs="Arial"/>
          <w:szCs w:val="20"/>
        </w:rPr>
      </w:pPr>
    </w:p>
    <w:p w:rsidR="002518F3" w:rsidRPr="00464F84" w:rsidRDefault="002518F3" w:rsidP="002518F3">
      <w:pPr>
        <w:spacing w:before="0"/>
        <w:rPr>
          <w:rFonts w:eastAsia="Times New Roman" w:cs="Arial"/>
          <w:szCs w:val="20"/>
        </w:rPr>
      </w:pPr>
      <w:r w:rsidRPr="00464F84">
        <w:rPr>
          <w:rFonts w:eastAsia="Times New Roman" w:cs="Arial"/>
          <w:szCs w:val="20"/>
        </w:rPr>
        <w:t xml:space="preserve">Only one physical request will be done here, so don't create owns request's merge logic </w:t>
      </w:r>
      <w:r>
        <w:rPr>
          <w:rFonts w:eastAsia="Times New Roman" w:cs="Arial"/>
          <w:szCs w:val="20"/>
        </w:rPr>
        <w:t xml:space="preserve">above the API. “Merge requests” </w:t>
      </w:r>
      <w:r w:rsidRPr="00464F84">
        <w:rPr>
          <w:rFonts w:eastAsia="Times New Roman" w:cs="Arial"/>
          <w:szCs w:val="20"/>
        </w:rPr>
        <w:t>behavior</w:t>
      </w:r>
      <w:r>
        <w:rPr>
          <w:rFonts w:eastAsia="Times New Roman" w:cs="Arial"/>
          <w:szCs w:val="20"/>
        </w:rPr>
        <w:t xml:space="preserve"> is</w:t>
      </w:r>
      <w:r w:rsidRPr="00464F84">
        <w:rPr>
          <w:rFonts w:eastAsia="Times New Roman" w:cs="Arial"/>
          <w:szCs w:val="20"/>
        </w:rPr>
        <w:t xml:space="preserve"> very useful </w:t>
      </w:r>
      <w:r>
        <w:rPr>
          <w:rFonts w:eastAsia="Times New Roman" w:cs="Arial"/>
          <w:szCs w:val="20"/>
        </w:rPr>
        <w:t>when</w:t>
      </w:r>
      <w:r w:rsidRPr="00464F84">
        <w:rPr>
          <w:rFonts w:eastAsia="Times New Roman" w:cs="Arial"/>
          <w:szCs w:val="20"/>
        </w:rPr>
        <w:t xml:space="preserve"> the different parts of UI try to load the same data at one moment. For example several </w:t>
      </w:r>
      <w:r w:rsidRPr="00EF44EE">
        <w:rPr>
          <w:rFonts w:eastAsia="Times New Roman" w:cs="Arial"/>
          <w:color w:val="DE6C36" w:themeColor="accent3"/>
          <w:szCs w:val="20"/>
        </w:rPr>
        <w:t xml:space="preserve">UITable </w:t>
      </w:r>
      <w:r w:rsidRPr="00464F84">
        <w:rPr>
          <w:rFonts w:eastAsia="Times New Roman" w:cs="Arial"/>
          <w:szCs w:val="20"/>
        </w:rPr>
        <w:t>cells access the equal images or etc. All asynchronous operations</w:t>
      </w:r>
      <w:r>
        <w:rPr>
          <w:rFonts w:eastAsia="Times New Roman" w:cs="Arial"/>
          <w:szCs w:val="20"/>
        </w:rPr>
        <w:t xml:space="preserve"> </w:t>
      </w:r>
      <w:r w:rsidRPr="00464F84">
        <w:rPr>
          <w:rFonts w:eastAsia="Times New Roman" w:cs="Arial"/>
          <w:szCs w:val="20"/>
        </w:rPr>
        <w:t>of the API use this solution.</w:t>
      </w:r>
    </w:p>
    <w:p w:rsidR="002518F3" w:rsidRDefault="002518F3" w:rsidP="002518F3">
      <w:pPr>
        <w:spacing w:before="0"/>
        <w:rPr>
          <w:rFonts w:eastAsia="Times New Roman" w:cs="Arial"/>
          <w:szCs w:val="20"/>
        </w:rPr>
      </w:pPr>
    </w:p>
    <w:p w:rsidR="002518F3" w:rsidRPr="00464F84" w:rsidRDefault="002518F3" w:rsidP="002518F3">
      <w:pPr>
        <w:spacing w:before="0"/>
        <w:rPr>
          <w:rFonts w:eastAsia="Times New Roman" w:cs="Arial"/>
          <w:szCs w:val="20"/>
        </w:rPr>
      </w:pPr>
    </w:p>
    <w:p w:rsidR="002518F3" w:rsidRPr="00BA4998" w:rsidRDefault="00BA4998" w:rsidP="00BA4998">
      <w:pPr>
        <w:pStyle w:val="Heading3"/>
        <w:rPr>
          <w:rFonts w:eastAsia="Times New Roman"/>
        </w:rPr>
      </w:pPr>
      <w:bookmarkStart w:id="157" w:name="_Toc318377074"/>
      <w:r>
        <w:rPr>
          <w:rFonts w:eastAsia="Times New Roman"/>
        </w:rPr>
        <w:t>Reading Cached I</w:t>
      </w:r>
      <w:r w:rsidR="002518F3" w:rsidRPr="00BA4998">
        <w:rPr>
          <w:rFonts w:eastAsia="Times New Roman"/>
        </w:rPr>
        <w:t>tems</w:t>
      </w:r>
      <w:bookmarkEnd w:id="157"/>
    </w:p>
    <w:p w:rsidR="002518F3" w:rsidRPr="00464F84"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r w:rsidRPr="00EF44EE">
        <w:rPr>
          <w:rFonts w:eastAsia="Times New Roman" w:cs="Arial"/>
          <w:color w:val="DE6C36" w:themeColor="accent3"/>
          <w:szCs w:val="20"/>
        </w:rPr>
        <w:t xml:space="preserve">SCAyncOp </w:t>
      </w:r>
      <w:r>
        <w:rPr>
          <w:rFonts w:eastAsia="Times New Roman" w:cs="Arial"/>
          <w:szCs w:val="20"/>
        </w:rPr>
        <w:t>block can return</w:t>
      </w:r>
      <w:r w:rsidRPr="00464F84">
        <w:rPr>
          <w:rFonts w:eastAsia="Times New Roman" w:cs="Arial"/>
          <w:szCs w:val="20"/>
        </w:rPr>
        <w:t xml:space="preserve"> already loaded items not disturbing the Sitecore web</w:t>
      </w:r>
      <w:r>
        <w:rPr>
          <w:rFonts w:eastAsia="Times New Roman" w:cs="Arial"/>
          <w:szCs w:val="20"/>
        </w:rPr>
        <w:t xml:space="preserve"> </w:t>
      </w:r>
      <w:r w:rsidRPr="00464F84">
        <w:rPr>
          <w:rFonts w:eastAsia="Times New Roman" w:cs="Arial"/>
          <w:szCs w:val="20"/>
        </w:rPr>
        <w:t xml:space="preserve">service if </w:t>
      </w:r>
      <w:r>
        <w:rPr>
          <w:rFonts w:eastAsia="Times New Roman" w:cs="Arial"/>
          <w:szCs w:val="20"/>
        </w:rPr>
        <w:t xml:space="preserve">the </w:t>
      </w:r>
      <w:r w:rsidRPr="00464F84">
        <w:rPr>
          <w:rFonts w:eastAsia="Times New Roman" w:cs="Arial"/>
          <w:szCs w:val="20"/>
        </w:rPr>
        <w:t>requested ite</w:t>
      </w:r>
      <w:r>
        <w:rPr>
          <w:rFonts w:eastAsia="Times New Roman" w:cs="Arial"/>
          <w:szCs w:val="20"/>
        </w:rPr>
        <w:t>ms are still in the memory. But you can</w:t>
      </w:r>
      <w:r w:rsidRPr="00464F84">
        <w:rPr>
          <w:rFonts w:eastAsia="Times New Roman" w:cs="Arial"/>
          <w:szCs w:val="20"/>
        </w:rPr>
        <w:t>not rely on this behavior, for example Sitecore Query requests always loads items from</w:t>
      </w:r>
      <w:r>
        <w:rPr>
          <w:rFonts w:eastAsia="Times New Roman" w:cs="Arial"/>
          <w:szCs w:val="20"/>
        </w:rPr>
        <w:t xml:space="preserve"> a</w:t>
      </w:r>
      <w:r w:rsidRPr="00464F84">
        <w:rPr>
          <w:rFonts w:eastAsia="Times New Roman" w:cs="Arial"/>
          <w:szCs w:val="20"/>
        </w:rPr>
        <w:t xml:space="preserve"> backend.</w:t>
      </w:r>
    </w:p>
    <w:p w:rsidR="002518F3" w:rsidRPr="00464F84" w:rsidRDefault="002518F3" w:rsidP="002518F3">
      <w:pPr>
        <w:spacing w:before="0"/>
        <w:rPr>
          <w:rFonts w:eastAsia="Times New Roman" w:cs="Arial"/>
          <w:szCs w:val="20"/>
        </w:rPr>
      </w:pPr>
    </w:p>
    <w:p w:rsidR="002518F3" w:rsidRPr="00EF44EE" w:rsidRDefault="00BA4998" w:rsidP="00BA4998">
      <w:pPr>
        <w:pStyle w:val="SitecoreNoteHeader"/>
      </w:pPr>
      <w:r>
        <w:t>Note</w:t>
      </w:r>
    </w:p>
    <w:p w:rsidR="002518F3" w:rsidRDefault="002518F3" w:rsidP="00BA4998">
      <w:pPr>
        <w:pStyle w:val="SitecoreNoteBody"/>
      </w:pPr>
      <w:r>
        <w:t>S</w:t>
      </w:r>
      <w:r w:rsidRPr="00464F84">
        <w:t xml:space="preserve">ome item may be still live only for two reasons - your applications owns it or this item is a descendant for another item. In any other case, the SCItem object will be released and it will not be available for the cache. </w:t>
      </w:r>
    </w:p>
    <w:p w:rsidR="002518F3" w:rsidRDefault="002518F3" w:rsidP="002518F3">
      <w:pPr>
        <w:spacing w:before="0"/>
        <w:rPr>
          <w:rFonts w:eastAsia="Times New Roman" w:cs="Arial"/>
          <w:szCs w:val="20"/>
        </w:rPr>
      </w:pPr>
    </w:p>
    <w:p w:rsidR="002518F3" w:rsidRPr="00464F84" w:rsidRDefault="002518F3" w:rsidP="002518F3">
      <w:pPr>
        <w:spacing w:before="0"/>
        <w:rPr>
          <w:rFonts w:eastAsia="Times New Roman" w:cs="Arial"/>
          <w:szCs w:val="20"/>
        </w:rPr>
      </w:pPr>
      <w:r w:rsidRPr="00464F84">
        <w:rPr>
          <w:rFonts w:eastAsia="Times New Roman" w:cs="Arial"/>
          <w:szCs w:val="20"/>
        </w:rPr>
        <w:t>Example how cache is working:</w:t>
      </w:r>
    </w:p>
    <w:p w:rsidR="002518F3" w:rsidRDefault="002518F3" w:rsidP="002518F3">
      <w:pPr>
        <w:spacing w:before="0"/>
        <w:rPr>
          <w:rFonts w:eastAsia="Times New Roman" w:cs="Arial"/>
          <w:szCs w:val="20"/>
        </w:rPr>
      </w:pPr>
    </w:p>
    <w:p w:rsidR="002518F3" w:rsidRPr="00BA4998" w:rsidRDefault="002518F3" w:rsidP="00BA4998">
      <w:pPr>
        <w:shd w:val="clear" w:color="auto" w:fill="F2F2F2" w:themeFill="background1" w:themeFillShade="F2"/>
        <w:spacing w:before="0"/>
        <w:rPr>
          <w:rFonts w:ascii="Courier New" w:eastAsia="Times New Roman" w:hAnsi="Courier New" w:cs="Courier New"/>
          <w:color w:val="C92D25"/>
          <w:sz w:val="16"/>
          <w:szCs w:val="16"/>
        </w:rPr>
      </w:pPr>
      <w:r w:rsidRPr="00BA4998">
        <w:rPr>
          <w:rFonts w:ascii="Courier New" w:eastAsia="Times New Roman" w:hAnsi="Courier New" w:cs="Courier New"/>
          <w:color w:val="558187"/>
          <w:sz w:val="16"/>
          <w:szCs w:val="16"/>
        </w:rPr>
        <w:t>SCApiContext</w:t>
      </w:r>
      <w:r w:rsidRPr="00BA4998">
        <w:rPr>
          <w:rFonts w:ascii="Courier New" w:eastAsia="Times New Roman" w:hAnsi="Courier New" w:cs="Courier New"/>
          <w:color w:val="000000"/>
          <w:sz w:val="16"/>
          <w:szCs w:val="16"/>
        </w:rPr>
        <w:t>* context = [</w:t>
      </w:r>
      <w:r w:rsidRPr="00BA4998">
        <w:rPr>
          <w:rFonts w:ascii="Courier New" w:eastAsia="Times New Roman" w:hAnsi="Courier New" w:cs="Courier New"/>
          <w:color w:val="558187"/>
          <w:sz w:val="16"/>
          <w:szCs w:val="16"/>
        </w:rPr>
        <w:t>SCApiContext</w:t>
      </w:r>
      <w:r w:rsidRPr="00BA4998">
        <w:rPr>
          <w:rFonts w:ascii="Courier New" w:eastAsia="Times New Roman" w:hAnsi="Courier New" w:cs="Courier New"/>
          <w:color w:val="000000"/>
          <w:sz w:val="16"/>
          <w:szCs w:val="16"/>
        </w:rPr>
        <w:t xml:space="preserve"> </w:t>
      </w:r>
      <w:r w:rsidRPr="00BA4998">
        <w:rPr>
          <w:rFonts w:ascii="Courier New" w:eastAsia="Times New Roman" w:hAnsi="Courier New" w:cs="Courier New"/>
          <w:color w:val="36595D"/>
          <w:sz w:val="16"/>
          <w:szCs w:val="16"/>
        </w:rPr>
        <w:t>contextWithHost</w:t>
      </w:r>
      <w:r w:rsidRPr="00BA4998">
        <w:rPr>
          <w:rFonts w:ascii="Courier New" w:eastAsia="Times New Roman" w:hAnsi="Courier New" w:cs="Courier New"/>
          <w:color w:val="000000"/>
          <w:sz w:val="16"/>
          <w:szCs w:val="16"/>
        </w:rPr>
        <w:t xml:space="preserve">: </w:t>
      </w:r>
      <w:r w:rsidRPr="00BA4998">
        <w:rPr>
          <w:rFonts w:ascii="Courier New" w:eastAsia="Times New Roman" w:hAnsi="Courier New" w:cs="Courier New"/>
          <w:color w:val="C92D25"/>
          <w:sz w:val="16"/>
          <w:szCs w:val="16"/>
        </w:rPr>
        <w:t>@"</w:t>
      </w:r>
      <w:hyperlink r:id="rId100" w:history="1">
        <w:r w:rsidRPr="00BA4998">
          <w:rPr>
            <w:rStyle w:val="Hyperlink"/>
            <w:rFonts w:ascii="Courier New" w:eastAsia="Times New Roman" w:hAnsi="Courier New" w:cs="Courier New"/>
            <w:sz w:val="16"/>
            <w:szCs w:val="16"/>
          </w:rPr>
          <w:t>mobilesdk.sc-demo.net/-/webapi</w:t>
        </w:r>
      </w:hyperlink>
      <w:r w:rsidRPr="00BA4998">
        <w:rPr>
          <w:rFonts w:ascii="Courier New" w:eastAsia="Times New Roman" w:hAnsi="Courier New" w:cs="Courier New"/>
          <w:color w:val="C92D25"/>
          <w:sz w:val="16"/>
          <w:szCs w:val="16"/>
        </w:rPr>
        <w:t>"</w:t>
      </w:r>
      <w:r w:rsidRPr="00BA4998">
        <w:rPr>
          <w:rFonts w:ascii="Courier New" w:eastAsia="Times New Roman" w:hAnsi="Courier New" w:cs="Courier New"/>
          <w:color w:val="000000"/>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p>
    <w:p w:rsidR="002518F3" w:rsidRPr="00BA4998" w:rsidRDefault="002518F3" w:rsidP="00BA4998">
      <w:pPr>
        <w:shd w:val="clear" w:color="auto" w:fill="F2F2F2" w:themeFill="background1" w:themeFillShade="F2"/>
        <w:spacing w:before="0"/>
        <w:rPr>
          <w:rFonts w:ascii="Courier New" w:eastAsia="Times New Roman" w:hAnsi="Courier New" w:cs="Courier New"/>
          <w:color w:val="558187"/>
          <w:sz w:val="16"/>
          <w:szCs w:val="16"/>
        </w:rPr>
      </w:pPr>
      <w:r w:rsidRPr="00BA4998">
        <w:rPr>
          <w:rFonts w:ascii="Courier New" w:eastAsia="Times New Roman" w:hAnsi="Courier New" w:cs="Courier New"/>
          <w:color w:val="558187"/>
          <w:sz w:val="16"/>
          <w:szCs w:val="16"/>
        </w:rPr>
        <w:t>SCItemsReaderRequest</w:t>
      </w:r>
      <w:r w:rsidRPr="00BA4998">
        <w:rPr>
          <w:rFonts w:ascii="Courier New" w:eastAsia="Times New Roman" w:hAnsi="Courier New" w:cs="Courier New"/>
          <w:color w:val="000000"/>
          <w:sz w:val="16"/>
          <w:szCs w:val="16"/>
        </w:rPr>
        <w:t>* request = [</w:t>
      </w:r>
      <w:r w:rsidRPr="00BA4998">
        <w:rPr>
          <w:rFonts w:ascii="Courier New" w:eastAsia="Times New Roman" w:hAnsi="Courier New" w:cs="Courier New"/>
          <w:color w:val="558187"/>
          <w:sz w:val="16"/>
          <w:szCs w:val="16"/>
        </w:rPr>
        <w:t>SCItemsReaderRequest</w:t>
      </w:r>
      <w:r w:rsidRPr="00BA4998">
        <w:rPr>
          <w:rFonts w:ascii="Courier New" w:eastAsia="Times New Roman" w:hAnsi="Courier New" w:cs="Courier New"/>
          <w:color w:val="000000"/>
          <w:sz w:val="16"/>
          <w:szCs w:val="16"/>
        </w:rPr>
        <w:t xml:space="preserve"> </w:t>
      </w:r>
      <w:r w:rsidRPr="00BA4998">
        <w:rPr>
          <w:rFonts w:ascii="Courier New" w:eastAsia="Times New Roman" w:hAnsi="Courier New" w:cs="Courier New"/>
          <w:color w:val="3F1281"/>
          <w:sz w:val="16"/>
          <w:szCs w:val="16"/>
        </w:rPr>
        <w:t>new</w:t>
      </w:r>
      <w:r w:rsidRPr="00BA4998">
        <w:rPr>
          <w:rFonts w:ascii="Courier New" w:eastAsia="Times New Roman" w:hAnsi="Courier New" w:cs="Courier New"/>
          <w:color w:val="000000"/>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color w:val="C92D25"/>
          <w:sz w:val="16"/>
          <w:szCs w:val="16"/>
        </w:rPr>
      </w:pPr>
      <w:r w:rsidRPr="00BA4998">
        <w:rPr>
          <w:rFonts w:ascii="Courier New" w:eastAsia="Times New Roman" w:hAnsi="Courier New" w:cs="Courier New"/>
          <w:color w:val="000000"/>
          <w:sz w:val="16"/>
          <w:szCs w:val="16"/>
        </w:rPr>
        <w:t>request.</w:t>
      </w:r>
      <w:r w:rsidRPr="00BA4998">
        <w:rPr>
          <w:rFonts w:ascii="Courier New" w:eastAsia="Times New Roman" w:hAnsi="Courier New" w:cs="Courier New"/>
          <w:color w:val="558187"/>
          <w:sz w:val="16"/>
          <w:szCs w:val="16"/>
        </w:rPr>
        <w:t>request</w:t>
      </w:r>
      <w:r w:rsidRPr="00BA4998">
        <w:rPr>
          <w:rFonts w:ascii="Courier New" w:eastAsia="Times New Roman" w:hAnsi="Courier New" w:cs="Courier New"/>
          <w:color w:val="000000"/>
          <w:sz w:val="16"/>
          <w:szCs w:val="16"/>
        </w:rPr>
        <w:t xml:space="preserve"> = </w:t>
      </w:r>
      <w:r w:rsidRPr="00BA4998">
        <w:rPr>
          <w:rFonts w:ascii="Courier New" w:eastAsia="Times New Roman" w:hAnsi="Courier New" w:cs="Courier New"/>
          <w:color w:val="C92D25"/>
          <w:sz w:val="16"/>
          <w:szCs w:val="16"/>
        </w:rPr>
        <w:t>@"/sitecore/content/Nicam"</w:t>
      </w:r>
      <w:r w:rsidRPr="00BA4998">
        <w:rPr>
          <w:rFonts w:ascii="Courier New" w:eastAsia="Times New Roman" w:hAnsi="Courier New" w:cs="Courier New"/>
          <w:color w:val="000000"/>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color w:val="36595D"/>
          <w:sz w:val="16"/>
          <w:szCs w:val="16"/>
        </w:rPr>
      </w:pPr>
      <w:r w:rsidRPr="00BA4998">
        <w:rPr>
          <w:rFonts w:ascii="Courier New" w:eastAsia="Times New Roman" w:hAnsi="Courier New" w:cs="Courier New"/>
          <w:color w:val="000000"/>
          <w:sz w:val="16"/>
          <w:szCs w:val="16"/>
        </w:rPr>
        <w:t>request.</w:t>
      </w:r>
      <w:r w:rsidRPr="00BA4998">
        <w:rPr>
          <w:rFonts w:ascii="Courier New" w:eastAsia="Times New Roman" w:hAnsi="Courier New" w:cs="Courier New"/>
          <w:color w:val="558187"/>
          <w:sz w:val="16"/>
          <w:szCs w:val="16"/>
        </w:rPr>
        <w:t>requestType</w:t>
      </w:r>
      <w:r w:rsidRPr="00BA4998">
        <w:rPr>
          <w:rFonts w:ascii="Courier New" w:eastAsia="Times New Roman" w:hAnsi="Courier New" w:cs="Courier New"/>
          <w:color w:val="000000"/>
          <w:sz w:val="16"/>
          <w:szCs w:val="16"/>
        </w:rPr>
        <w:t xml:space="preserve"> = </w:t>
      </w:r>
      <w:r w:rsidRPr="00BA4998">
        <w:rPr>
          <w:rFonts w:ascii="Courier New" w:eastAsia="Times New Roman" w:hAnsi="Courier New" w:cs="Courier New"/>
          <w:color w:val="36595D"/>
          <w:sz w:val="16"/>
          <w:szCs w:val="16"/>
        </w:rPr>
        <w:t>SCItemReaderRequestItemPath</w:t>
      </w:r>
      <w:r w:rsidRPr="00BA4998">
        <w:rPr>
          <w:rFonts w:ascii="Courier New" w:eastAsia="Times New Roman" w:hAnsi="Courier New" w:cs="Courier New"/>
          <w:color w:val="000000"/>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request.</w:t>
      </w:r>
      <w:r w:rsidRPr="00BA4998">
        <w:rPr>
          <w:rFonts w:ascii="Courier New" w:eastAsia="Times New Roman" w:hAnsi="Courier New" w:cs="Courier New"/>
          <w:color w:val="558187"/>
          <w:sz w:val="16"/>
          <w:szCs w:val="16"/>
        </w:rPr>
        <w:t>fieldNames</w:t>
      </w:r>
      <w:r w:rsidRPr="00BA4998">
        <w:rPr>
          <w:rFonts w:ascii="Courier New" w:eastAsia="Times New Roman" w:hAnsi="Courier New" w:cs="Courier New"/>
          <w:sz w:val="16"/>
          <w:szCs w:val="16"/>
        </w:rPr>
        <w:t xml:space="preserve"> = [</w:t>
      </w:r>
      <w:r w:rsidRPr="00BA4998">
        <w:rPr>
          <w:rFonts w:ascii="Courier New" w:eastAsia="Times New Roman" w:hAnsi="Courier New" w:cs="Courier New"/>
          <w:color w:val="7035A9"/>
          <w:sz w:val="16"/>
          <w:szCs w:val="16"/>
        </w:rPr>
        <w:t>NSSet</w:t>
      </w:r>
      <w:r w:rsidRPr="00BA4998">
        <w:rPr>
          <w:rFonts w:ascii="Courier New" w:eastAsia="Times New Roman" w:hAnsi="Courier New" w:cs="Courier New"/>
          <w:sz w:val="16"/>
          <w:szCs w:val="16"/>
        </w:rPr>
        <w:t xml:space="preserve"> </w:t>
      </w:r>
      <w:r w:rsidRPr="00BA4998">
        <w:rPr>
          <w:rFonts w:ascii="Courier New" w:eastAsia="Times New Roman" w:hAnsi="Courier New" w:cs="Courier New"/>
          <w:color w:val="3F1281"/>
          <w:sz w:val="16"/>
          <w:szCs w:val="16"/>
        </w:rPr>
        <w:t>set</w:t>
      </w:r>
      <w:r w:rsidRPr="00BA4998">
        <w:rPr>
          <w:rFonts w:ascii="Courier New" w:eastAsia="Times New Roman" w:hAnsi="Courier New" w:cs="Courier New"/>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xml:space="preserve">[context </w:t>
      </w:r>
      <w:r w:rsidRPr="00BA4998">
        <w:rPr>
          <w:rFonts w:ascii="Courier New" w:eastAsia="Times New Roman" w:hAnsi="Courier New" w:cs="Courier New"/>
          <w:color w:val="36595D"/>
          <w:sz w:val="16"/>
          <w:szCs w:val="16"/>
        </w:rPr>
        <w:t>itemsReaderWithRequest</w:t>
      </w:r>
      <w:r w:rsidRPr="00BA4998">
        <w:rPr>
          <w:rFonts w:ascii="Courier New" w:eastAsia="Times New Roman" w:hAnsi="Courier New" w:cs="Courier New"/>
          <w:sz w:val="16"/>
          <w:szCs w:val="16"/>
        </w:rPr>
        <w:t>: request](^(</w:t>
      </w:r>
      <w:r w:rsidRPr="00BA4998">
        <w:rPr>
          <w:rFonts w:ascii="Courier New" w:eastAsia="Times New Roman" w:hAnsi="Courier New" w:cs="Courier New"/>
          <w:color w:val="B51FA2"/>
          <w:sz w:val="16"/>
          <w:szCs w:val="16"/>
        </w:rPr>
        <w:t>id</w:t>
      </w:r>
      <w:r w:rsidRPr="00BA4998">
        <w:rPr>
          <w:rFonts w:ascii="Courier New" w:eastAsia="Times New Roman" w:hAnsi="Courier New" w:cs="Courier New"/>
          <w:sz w:val="16"/>
          <w:szCs w:val="16"/>
        </w:rPr>
        <w:t xml:space="preserve"> result, </w:t>
      </w:r>
      <w:r w:rsidRPr="00BA4998">
        <w:rPr>
          <w:rFonts w:ascii="Courier New" w:eastAsia="Times New Roman" w:hAnsi="Courier New" w:cs="Courier New"/>
          <w:color w:val="7035A9"/>
          <w:sz w:val="16"/>
          <w:szCs w:val="16"/>
        </w:rPr>
        <w:t>NSError</w:t>
      </w:r>
      <w:r w:rsidRPr="00BA4998">
        <w:rPr>
          <w:rFonts w:ascii="Courier New" w:eastAsia="Times New Roman" w:hAnsi="Courier New" w:cs="Courier New"/>
          <w:sz w:val="16"/>
          <w:szCs w:val="16"/>
        </w:rPr>
        <w:t>* error)</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lastRenderedPageBreak/>
        <w:t xml:space="preserve">    </w:t>
      </w:r>
      <w:r w:rsidRPr="00BA4998">
        <w:rPr>
          <w:rFonts w:ascii="Courier New" w:eastAsia="Times New Roman" w:hAnsi="Courier New" w:cs="Courier New"/>
          <w:color w:val="558187"/>
          <w:sz w:val="16"/>
          <w:szCs w:val="16"/>
        </w:rPr>
        <w:t>SCItem</w:t>
      </w:r>
      <w:r w:rsidRPr="00BA4998">
        <w:rPr>
          <w:rFonts w:ascii="Courier New" w:eastAsia="Times New Roman" w:hAnsi="Courier New" w:cs="Courier New"/>
          <w:sz w:val="16"/>
          <w:szCs w:val="16"/>
        </w:rPr>
        <w:t xml:space="preserve">* item = [result </w:t>
      </w:r>
      <w:r w:rsidRPr="00BA4998">
        <w:rPr>
          <w:rFonts w:ascii="Courier New" w:eastAsia="Times New Roman" w:hAnsi="Courier New" w:cs="Courier New"/>
          <w:color w:val="3F1281"/>
          <w:sz w:val="16"/>
          <w:szCs w:val="16"/>
        </w:rPr>
        <w:t>objectAtIndex</w:t>
      </w:r>
      <w:r w:rsidRPr="00BA4998">
        <w:rPr>
          <w:rFonts w:ascii="Courier New" w:eastAsia="Times New Roman" w:hAnsi="Courier New" w:cs="Courier New"/>
          <w:sz w:val="16"/>
          <w:szCs w:val="16"/>
        </w:rPr>
        <w:t>:</w:t>
      </w:r>
      <w:r w:rsidRPr="00BA4998">
        <w:rPr>
          <w:rFonts w:ascii="Courier New" w:eastAsia="Times New Roman" w:hAnsi="Courier New" w:cs="Courier New"/>
          <w:color w:val="380AD7"/>
          <w:sz w:val="16"/>
          <w:szCs w:val="16"/>
        </w:rPr>
        <w:t>0</w:t>
      </w:r>
      <w:r w:rsidRPr="00BA4998">
        <w:rPr>
          <w:rFonts w:ascii="Courier New" w:eastAsia="Times New Roman" w:hAnsi="Courier New" w:cs="Courier New"/>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xml:space="preserve">    </w:t>
      </w:r>
      <w:r w:rsidRPr="00BA4998">
        <w:rPr>
          <w:rFonts w:ascii="Courier New" w:eastAsia="Times New Roman" w:hAnsi="Courier New" w:cs="Courier New"/>
          <w:color w:val="558187"/>
          <w:sz w:val="16"/>
          <w:szCs w:val="16"/>
        </w:rPr>
        <w:t>SCAsyncOp</w:t>
      </w:r>
      <w:r w:rsidRPr="00BA4998">
        <w:rPr>
          <w:rFonts w:ascii="Courier New" w:eastAsia="Times New Roman" w:hAnsi="Courier New" w:cs="Courier New"/>
          <w:sz w:val="16"/>
          <w:szCs w:val="16"/>
        </w:rPr>
        <w:t xml:space="preserve"> childrenReader = [item </w:t>
      </w:r>
      <w:r w:rsidRPr="00BA4998">
        <w:rPr>
          <w:rFonts w:ascii="Courier New" w:eastAsia="Times New Roman" w:hAnsi="Courier New" w:cs="Courier New"/>
          <w:color w:val="36595D"/>
          <w:sz w:val="16"/>
          <w:szCs w:val="16"/>
        </w:rPr>
        <w:t>childrenReader</w:t>
      </w:r>
      <w:r w:rsidRPr="00BA4998">
        <w:rPr>
          <w:rFonts w:ascii="Courier New" w:eastAsia="Times New Roman" w:hAnsi="Courier New" w:cs="Courier New"/>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color w:val="158600"/>
          <w:sz w:val="16"/>
          <w:szCs w:val="16"/>
        </w:rPr>
      </w:pPr>
      <w:r w:rsidRPr="00BA4998">
        <w:rPr>
          <w:rFonts w:ascii="Courier New" w:eastAsia="Times New Roman" w:hAnsi="Courier New" w:cs="Courier New"/>
          <w:color w:val="000000"/>
          <w:sz w:val="16"/>
          <w:szCs w:val="16"/>
        </w:rPr>
        <w:t xml:space="preserve">    </w:t>
      </w:r>
      <w:r w:rsidRPr="00BA4998">
        <w:rPr>
          <w:rFonts w:ascii="Courier New" w:eastAsia="Times New Roman" w:hAnsi="Courier New" w:cs="Courier New"/>
          <w:color w:val="158600"/>
          <w:sz w:val="16"/>
          <w:szCs w:val="16"/>
        </w:rPr>
        <w:t>//load children here</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childrenReader(^(</w:t>
      </w:r>
      <w:r w:rsidRPr="00BA4998">
        <w:rPr>
          <w:rFonts w:ascii="Courier New" w:eastAsia="Times New Roman" w:hAnsi="Courier New" w:cs="Courier New"/>
          <w:color w:val="B51FA2"/>
          <w:sz w:val="16"/>
          <w:szCs w:val="16"/>
        </w:rPr>
        <w:t>id</w:t>
      </w:r>
      <w:r w:rsidRPr="00BA4998">
        <w:rPr>
          <w:rFonts w:ascii="Courier New" w:eastAsia="Times New Roman" w:hAnsi="Courier New" w:cs="Courier New"/>
          <w:sz w:val="16"/>
          <w:szCs w:val="16"/>
        </w:rPr>
        <w:t xml:space="preserve"> result, </w:t>
      </w:r>
      <w:r w:rsidRPr="00BA4998">
        <w:rPr>
          <w:rFonts w:ascii="Courier New" w:eastAsia="Times New Roman" w:hAnsi="Courier New" w:cs="Courier New"/>
          <w:color w:val="7035A9"/>
          <w:sz w:val="16"/>
          <w:szCs w:val="16"/>
        </w:rPr>
        <w:t>NSError</w:t>
      </w:r>
      <w:r w:rsidRPr="00BA4998">
        <w:rPr>
          <w:rFonts w:ascii="Courier New" w:eastAsia="Times New Roman" w:hAnsi="Courier New" w:cs="Courier New"/>
          <w:sz w:val="16"/>
          <w:szCs w:val="16"/>
        </w:rPr>
        <w:t xml:space="preserve"> *error)</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xml:space="preserve">        </w:t>
      </w:r>
      <w:r w:rsidRPr="00BA4998">
        <w:rPr>
          <w:rFonts w:ascii="Courier New" w:eastAsia="Times New Roman" w:hAnsi="Courier New" w:cs="Courier New"/>
          <w:color w:val="7035A9"/>
          <w:sz w:val="16"/>
          <w:szCs w:val="16"/>
        </w:rPr>
        <w:t>NSUInteger</w:t>
      </w:r>
      <w:r w:rsidRPr="00BA4998">
        <w:rPr>
          <w:rFonts w:ascii="Courier New" w:eastAsia="Times New Roman" w:hAnsi="Courier New" w:cs="Courier New"/>
          <w:sz w:val="16"/>
          <w:szCs w:val="16"/>
        </w:rPr>
        <w:t xml:space="preserve"> previousCount = [result </w:t>
      </w:r>
      <w:r w:rsidRPr="00BA4998">
        <w:rPr>
          <w:rFonts w:ascii="Courier New" w:eastAsia="Times New Roman" w:hAnsi="Courier New" w:cs="Courier New"/>
          <w:color w:val="3F1281"/>
          <w:sz w:val="16"/>
          <w:szCs w:val="16"/>
        </w:rPr>
        <w:t>count</w:t>
      </w:r>
      <w:r w:rsidRPr="00BA4998">
        <w:rPr>
          <w:rFonts w:ascii="Courier New" w:eastAsia="Times New Roman" w:hAnsi="Courier New" w:cs="Courier New"/>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xml:space="preserve">        </w:t>
      </w:r>
      <w:r w:rsidRPr="00BA4998">
        <w:rPr>
          <w:rFonts w:ascii="Courier New" w:eastAsia="Times New Roman" w:hAnsi="Courier New" w:cs="Courier New"/>
          <w:color w:val="3F1281"/>
          <w:sz w:val="16"/>
          <w:szCs w:val="16"/>
        </w:rPr>
        <w:t>NSLog</w:t>
      </w:r>
      <w:r w:rsidRPr="00BA4998">
        <w:rPr>
          <w:rFonts w:ascii="Courier New" w:eastAsia="Times New Roman" w:hAnsi="Courier New" w:cs="Courier New"/>
          <w:sz w:val="16"/>
          <w:szCs w:val="16"/>
        </w:rPr>
        <w:t xml:space="preserve">( </w:t>
      </w:r>
      <w:r w:rsidRPr="00BA4998">
        <w:rPr>
          <w:rFonts w:ascii="Courier New" w:eastAsia="Times New Roman" w:hAnsi="Courier New" w:cs="Courier New"/>
          <w:color w:val="C92D25"/>
          <w:sz w:val="16"/>
          <w:szCs w:val="16"/>
        </w:rPr>
        <w:t>@"children Items count: %d"</w:t>
      </w:r>
      <w:r w:rsidRPr="00BA4998">
        <w:rPr>
          <w:rFonts w:ascii="Courier New" w:eastAsia="Times New Roman" w:hAnsi="Courier New" w:cs="Courier New"/>
          <w:sz w:val="16"/>
          <w:szCs w:val="16"/>
        </w:rPr>
        <w:t>, previousCount);</w:t>
      </w:r>
    </w:p>
    <w:p w:rsidR="002518F3" w:rsidRPr="00BA4998" w:rsidRDefault="002518F3" w:rsidP="00BA4998">
      <w:pPr>
        <w:pStyle w:val="NormalWeb"/>
        <w:shd w:val="clear" w:color="auto" w:fill="F2F2F2" w:themeFill="background1" w:themeFillShade="F2"/>
        <w:spacing w:before="0"/>
        <w:rPr>
          <w:rFonts w:ascii="Courier New" w:hAnsi="Courier New" w:cs="Courier New"/>
          <w:sz w:val="16"/>
          <w:szCs w:val="16"/>
        </w:rPr>
      </w:pPr>
      <w:r w:rsidRPr="00BA4998">
        <w:rPr>
          <w:rFonts w:ascii="Courier New" w:hAnsi="Courier New" w:cs="Courier New"/>
          <w:sz w:val="16"/>
          <w:szCs w:val="16"/>
        </w:rPr>
        <w:t>                         </w:t>
      </w:r>
    </w:p>
    <w:p w:rsidR="002518F3" w:rsidRPr="00BA4998" w:rsidRDefault="002518F3" w:rsidP="00BA4998">
      <w:pPr>
        <w:shd w:val="clear" w:color="auto" w:fill="F2F2F2" w:themeFill="background1" w:themeFillShade="F2"/>
        <w:spacing w:before="0"/>
        <w:rPr>
          <w:rFonts w:ascii="Courier New" w:eastAsia="Times New Roman" w:hAnsi="Courier New" w:cs="Courier New"/>
          <w:color w:val="158600"/>
          <w:sz w:val="16"/>
          <w:szCs w:val="16"/>
        </w:rPr>
      </w:pPr>
      <w:r w:rsidRPr="00BA4998">
        <w:rPr>
          <w:rFonts w:ascii="Courier New" w:eastAsia="Times New Roman" w:hAnsi="Courier New" w:cs="Courier New"/>
          <w:color w:val="000000"/>
          <w:sz w:val="16"/>
          <w:szCs w:val="16"/>
        </w:rPr>
        <w:t xml:space="preserve">        </w:t>
      </w:r>
      <w:r w:rsidRPr="00BA4998">
        <w:rPr>
          <w:rFonts w:ascii="Courier New" w:eastAsia="Times New Roman" w:hAnsi="Courier New" w:cs="Courier New"/>
          <w:color w:val="158600"/>
          <w:sz w:val="16"/>
          <w:szCs w:val="16"/>
        </w:rPr>
        <w:t>//the flag to check that the block is already finish loading</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xml:space="preserve">        </w:t>
      </w:r>
      <w:r w:rsidRPr="00BA4998">
        <w:rPr>
          <w:rFonts w:ascii="Courier New" w:eastAsia="Times New Roman" w:hAnsi="Courier New" w:cs="Courier New"/>
          <w:color w:val="B51FA2"/>
          <w:sz w:val="16"/>
          <w:szCs w:val="16"/>
        </w:rPr>
        <w:t>__block</w:t>
      </w:r>
      <w:r w:rsidRPr="00BA4998">
        <w:rPr>
          <w:rFonts w:ascii="Courier New" w:eastAsia="Times New Roman" w:hAnsi="Courier New" w:cs="Courier New"/>
          <w:sz w:val="16"/>
          <w:szCs w:val="16"/>
        </w:rPr>
        <w:t xml:space="preserve"> </w:t>
      </w:r>
      <w:r w:rsidRPr="00BA4998">
        <w:rPr>
          <w:rFonts w:ascii="Courier New" w:eastAsia="Times New Roman" w:hAnsi="Courier New" w:cs="Courier New"/>
          <w:color w:val="B51FA2"/>
          <w:sz w:val="16"/>
          <w:szCs w:val="16"/>
        </w:rPr>
        <w:t>BOOL</w:t>
      </w:r>
      <w:r w:rsidRPr="00BA4998">
        <w:rPr>
          <w:rFonts w:ascii="Courier New" w:eastAsia="Times New Roman" w:hAnsi="Courier New" w:cs="Courier New"/>
          <w:sz w:val="16"/>
          <w:szCs w:val="16"/>
        </w:rPr>
        <w:t xml:space="preserve"> wasLoadImmediately = </w:t>
      </w:r>
      <w:r w:rsidRPr="00BA4998">
        <w:rPr>
          <w:rFonts w:ascii="Courier New" w:eastAsia="Times New Roman" w:hAnsi="Courier New" w:cs="Courier New"/>
          <w:color w:val="B51FA2"/>
          <w:sz w:val="16"/>
          <w:szCs w:val="16"/>
        </w:rPr>
        <w:t>NO</w:t>
      </w:r>
      <w:r w:rsidRPr="00BA4998">
        <w:rPr>
          <w:rFonts w:ascii="Courier New" w:eastAsia="Times New Roman" w:hAnsi="Courier New" w:cs="Courier New"/>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color w:val="158600"/>
          <w:sz w:val="16"/>
          <w:szCs w:val="16"/>
        </w:rPr>
      </w:pPr>
      <w:r w:rsidRPr="00BA4998">
        <w:rPr>
          <w:rFonts w:ascii="Courier New" w:eastAsia="Times New Roman" w:hAnsi="Courier New" w:cs="Courier New"/>
          <w:color w:val="000000"/>
          <w:sz w:val="16"/>
          <w:szCs w:val="16"/>
        </w:rPr>
        <w:t xml:space="preserve">        </w:t>
      </w:r>
      <w:r w:rsidRPr="00BA4998">
        <w:rPr>
          <w:rFonts w:ascii="Courier New" w:eastAsia="Times New Roman" w:hAnsi="Courier New" w:cs="Courier New"/>
          <w:color w:val="158600"/>
          <w:sz w:val="16"/>
          <w:szCs w:val="16"/>
        </w:rPr>
        <w:t>//load children again</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childrenReader(^(</w:t>
      </w:r>
      <w:r w:rsidRPr="00BA4998">
        <w:rPr>
          <w:rFonts w:ascii="Courier New" w:eastAsia="Times New Roman" w:hAnsi="Courier New" w:cs="Courier New"/>
          <w:color w:val="B51FA2"/>
          <w:sz w:val="16"/>
          <w:szCs w:val="16"/>
        </w:rPr>
        <w:t>id</w:t>
      </w:r>
      <w:r w:rsidRPr="00BA4998">
        <w:rPr>
          <w:rFonts w:ascii="Courier New" w:eastAsia="Times New Roman" w:hAnsi="Courier New" w:cs="Courier New"/>
          <w:sz w:val="16"/>
          <w:szCs w:val="16"/>
        </w:rPr>
        <w:t xml:space="preserve"> result, </w:t>
      </w:r>
      <w:r w:rsidRPr="00BA4998">
        <w:rPr>
          <w:rFonts w:ascii="Courier New" w:eastAsia="Times New Roman" w:hAnsi="Courier New" w:cs="Courier New"/>
          <w:color w:val="7035A9"/>
          <w:sz w:val="16"/>
          <w:szCs w:val="16"/>
        </w:rPr>
        <w:t>NSError</w:t>
      </w:r>
      <w:r w:rsidRPr="00BA4998">
        <w:rPr>
          <w:rFonts w:ascii="Courier New" w:eastAsia="Times New Roman" w:hAnsi="Courier New" w:cs="Courier New"/>
          <w:sz w:val="16"/>
          <w:szCs w:val="16"/>
        </w:rPr>
        <w:t xml:space="preserve"> *error)</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w:t>
      </w:r>
    </w:p>
    <w:p w:rsidR="002518F3" w:rsidRPr="00BA4998" w:rsidRDefault="002518F3" w:rsidP="00BA4998">
      <w:pPr>
        <w:shd w:val="clear" w:color="auto" w:fill="F2F2F2" w:themeFill="background1" w:themeFillShade="F2"/>
        <w:spacing w:before="0"/>
        <w:rPr>
          <w:rFonts w:ascii="Courier New" w:eastAsia="Times New Roman" w:hAnsi="Courier New" w:cs="Courier New"/>
          <w:color w:val="C92D25"/>
          <w:sz w:val="16"/>
          <w:szCs w:val="16"/>
        </w:rPr>
      </w:pPr>
      <w:r w:rsidRPr="00BA4998">
        <w:rPr>
          <w:rFonts w:ascii="Courier New" w:eastAsia="Times New Roman" w:hAnsi="Courier New" w:cs="Courier New"/>
          <w:color w:val="000000"/>
          <w:sz w:val="16"/>
          <w:szCs w:val="16"/>
        </w:rPr>
        <w:t xml:space="preserve">            </w:t>
      </w:r>
      <w:r w:rsidRPr="00BA4998">
        <w:rPr>
          <w:rFonts w:ascii="Courier New" w:eastAsia="Times New Roman" w:hAnsi="Courier New" w:cs="Courier New"/>
          <w:color w:val="3F1281"/>
          <w:sz w:val="16"/>
          <w:szCs w:val="16"/>
        </w:rPr>
        <w:t>NSLog</w:t>
      </w:r>
      <w:r w:rsidRPr="00BA4998">
        <w:rPr>
          <w:rFonts w:ascii="Courier New" w:eastAsia="Times New Roman" w:hAnsi="Courier New" w:cs="Courier New"/>
          <w:color w:val="000000"/>
          <w:sz w:val="16"/>
          <w:szCs w:val="16"/>
        </w:rPr>
        <w:t>(</w:t>
      </w:r>
      <w:r w:rsidRPr="00BA4998">
        <w:rPr>
          <w:rFonts w:ascii="Courier New" w:eastAsia="Times New Roman" w:hAnsi="Courier New" w:cs="Courier New"/>
          <w:color w:val="C92D25"/>
          <w:sz w:val="16"/>
          <w:szCs w:val="16"/>
        </w:rPr>
        <w:t>@"children Items count 2: %d"</w:t>
      </w:r>
      <w:r w:rsidRPr="00BA4998">
        <w:rPr>
          <w:rFonts w:ascii="Courier New" w:eastAsia="Times New Roman" w:hAnsi="Courier New" w:cs="Courier New"/>
          <w:color w:val="000000"/>
          <w:sz w:val="16"/>
          <w:szCs w:val="16"/>
        </w:rPr>
        <w:t xml:space="preserve">, [result </w:t>
      </w:r>
      <w:r w:rsidRPr="00BA4998">
        <w:rPr>
          <w:rFonts w:ascii="Courier New" w:eastAsia="Times New Roman" w:hAnsi="Courier New" w:cs="Courier New"/>
          <w:color w:val="3F1281"/>
          <w:sz w:val="16"/>
          <w:szCs w:val="16"/>
        </w:rPr>
        <w:t>count</w:t>
      </w:r>
      <w:r w:rsidRPr="00BA4998">
        <w:rPr>
          <w:rFonts w:ascii="Courier New" w:eastAsia="Times New Roman" w:hAnsi="Courier New" w:cs="Courier New"/>
          <w:color w:val="000000"/>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xml:space="preserve">            wasLoadImmediately = (previousCount == [result </w:t>
      </w:r>
      <w:r w:rsidRPr="00BA4998">
        <w:rPr>
          <w:rFonts w:ascii="Courier New" w:eastAsia="Times New Roman" w:hAnsi="Courier New" w:cs="Courier New"/>
          <w:color w:val="3F1281"/>
          <w:sz w:val="16"/>
          <w:szCs w:val="16"/>
        </w:rPr>
        <w:t>count</w:t>
      </w:r>
      <w:r w:rsidRPr="00BA4998">
        <w:rPr>
          <w:rFonts w:ascii="Courier New" w:eastAsia="Times New Roman" w:hAnsi="Courier New" w:cs="Courier New"/>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w:t>
      </w:r>
    </w:p>
    <w:p w:rsidR="002518F3" w:rsidRPr="00BA4998" w:rsidRDefault="002518F3" w:rsidP="00BA4998">
      <w:pPr>
        <w:pStyle w:val="NormalWeb"/>
        <w:shd w:val="clear" w:color="auto" w:fill="F2F2F2" w:themeFill="background1" w:themeFillShade="F2"/>
        <w:spacing w:before="0"/>
        <w:rPr>
          <w:rFonts w:ascii="Courier New" w:hAnsi="Courier New" w:cs="Courier New"/>
          <w:sz w:val="16"/>
          <w:szCs w:val="16"/>
        </w:rPr>
      </w:pPr>
      <w:r w:rsidRPr="00BA4998">
        <w:rPr>
          <w:rFonts w:ascii="Courier New" w:hAnsi="Courier New" w:cs="Courier New"/>
          <w:sz w:val="16"/>
          <w:szCs w:val="16"/>
        </w:rPr>
        <w:t>                         </w:t>
      </w:r>
    </w:p>
    <w:p w:rsidR="002518F3" w:rsidRPr="00BA4998" w:rsidRDefault="002518F3" w:rsidP="00BA4998">
      <w:pPr>
        <w:shd w:val="clear" w:color="auto" w:fill="F2F2F2" w:themeFill="background1" w:themeFillShade="F2"/>
        <w:spacing w:before="0"/>
        <w:rPr>
          <w:rFonts w:ascii="Courier New" w:eastAsia="Times New Roman" w:hAnsi="Courier New" w:cs="Courier New"/>
          <w:color w:val="158600"/>
          <w:sz w:val="16"/>
          <w:szCs w:val="16"/>
        </w:rPr>
      </w:pPr>
      <w:r w:rsidRPr="00BA4998">
        <w:rPr>
          <w:rFonts w:ascii="Courier New" w:eastAsia="Times New Roman" w:hAnsi="Courier New" w:cs="Courier New"/>
          <w:color w:val="000000"/>
          <w:sz w:val="16"/>
          <w:szCs w:val="16"/>
        </w:rPr>
        <w:t xml:space="preserve">        </w:t>
      </w:r>
      <w:r w:rsidRPr="00BA4998">
        <w:rPr>
          <w:rFonts w:ascii="Courier New" w:eastAsia="Times New Roman" w:hAnsi="Courier New" w:cs="Courier New"/>
          <w:color w:val="158600"/>
          <w:sz w:val="16"/>
          <w:szCs w:val="16"/>
        </w:rPr>
        <w:t>//Check that the childrenReader block's handler was already called with a result</w:t>
      </w:r>
    </w:p>
    <w:p w:rsidR="002518F3" w:rsidRPr="00BA4998" w:rsidRDefault="002518F3" w:rsidP="00BA4998">
      <w:pPr>
        <w:shd w:val="clear" w:color="auto" w:fill="F2F2F2" w:themeFill="background1" w:themeFillShade="F2"/>
        <w:spacing w:before="0"/>
        <w:rPr>
          <w:rFonts w:ascii="Courier New" w:eastAsia="Times New Roman" w:hAnsi="Courier New" w:cs="Courier New"/>
          <w:color w:val="C92D25"/>
          <w:sz w:val="16"/>
          <w:szCs w:val="16"/>
        </w:rPr>
      </w:pPr>
      <w:r w:rsidRPr="00BA4998">
        <w:rPr>
          <w:rFonts w:ascii="Courier New" w:eastAsia="Times New Roman" w:hAnsi="Courier New" w:cs="Courier New"/>
          <w:color w:val="000000"/>
          <w:sz w:val="16"/>
          <w:szCs w:val="16"/>
        </w:rPr>
        <w:t xml:space="preserve">        </w:t>
      </w:r>
      <w:r w:rsidRPr="00BA4998">
        <w:rPr>
          <w:rFonts w:ascii="Courier New" w:eastAsia="Times New Roman" w:hAnsi="Courier New" w:cs="Courier New"/>
          <w:color w:val="75492C"/>
          <w:sz w:val="16"/>
          <w:szCs w:val="16"/>
        </w:rPr>
        <w:t>NSAssert</w:t>
      </w:r>
      <w:r w:rsidRPr="00BA4998">
        <w:rPr>
          <w:rFonts w:ascii="Courier New" w:eastAsia="Times New Roman" w:hAnsi="Courier New" w:cs="Courier New"/>
          <w:color w:val="000000"/>
          <w:sz w:val="16"/>
          <w:szCs w:val="16"/>
        </w:rPr>
        <w:t xml:space="preserve">(wasLoadImmediately, </w:t>
      </w:r>
      <w:r w:rsidRPr="00BA4998">
        <w:rPr>
          <w:rFonts w:ascii="Courier New" w:eastAsia="Times New Roman" w:hAnsi="Courier New" w:cs="Courier New"/>
          <w:color w:val="C92D25"/>
          <w:sz w:val="16"/>
          <w:szCs w:val="16"/>
        </w:rPr>
        <w:t>@"wasLoadImmediately should be YES here"</w:t>
      </w:r>
      <w:r w:rsidRPr="00BA4998">
        <w:rPr>
          <w:rFonts w:ascii="Courier New" w:eastAsia="Times New Roman" w:hAnsi="Courier New" w:cs="Courier New"/>
          <w:color w:val="000000"/>
          <w:sz w:val="16"/>
          <w:szCs w:val="16"/>
        </w:rPr>
        <w:t>);</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w:t>
      </w:r>
    </w:p>
    <w:p w:rsidR="002518F3" w:rsidRPr="00BA4998" w:rsidRDefault="002518F3" w:rsidP="00BA4998">
      <w:pPr>
        <w:shd w:val="clear" w:color="auto" w:fill="F2F2F2" w:themeFill="background1" w:themeFillShade="F2"/>
        <w:spacing w:before="0"/>
        <w:rPr>
          <w:rFonts w:ascii="Courier New" w:eastAsia="Times New Roman" w:hAnsi="Courier New" w:cs="Courier New"/>
          <w:sz w:val="16"/>
          <w:szCs w:val="16"/>
        </w:rPr>
      </w:pPr>
      <w:r w:rsidRPr="00BA4998">
        <w:rPr>
          <w:rFonts w:ascii="Courier New" w:eastAsia="Times New Roman" w:hAnsi="Courier New" w:cs="Courier New"/>
          <w:sz w:val="16"/>
          <w:szCs w:val="16"/>
        </w:rPr>
        <w:t>} );</w:t>
      </w:r>
    </w:p>
    <w:p w:rsidR="002518F3" w:rsidRPr="00464F84" w:rsidRDefault="002518F3" w:rsidP="002518F3">
      <w:pPr>
        <w:spacing w:before="0"/>
        <w:rPr>
          <w:rFonts w:eastAsia="Times New Roman" w:cs="Arial"/>
          <w:szCs w:val="20"/>
        </w:rPr>
      </w:pPr>
    </w:p>
    <w:p w:rsidR="002518F3" w:rsidRPr="00464F84" w:rsidRDefault="002518F3" w:rsidP="00D463C8">
      <w:pPr>
        <w:spacing w:before="0"/>
        <w:rPr>
          <w:rFonts w:eastAsia="Times New Roman" w:cs="Arial"/>
          <w:szCs w:val="20"/>
        </w:rPr>
      </w:pPr>
      <w:r w:rsidRPr="00464F84">
        <w:rPr>
          <w:rFonts w:eastAsia="Times New Roman" w:cs="Arial"/>
          <w:szCs w:val="20"/>
        </w:rPr>
        <w:t xml:space="preserve">In </w:t>
      </w:r>
      <w:r w:rsidR="00D463C8">
        <w:rPr>
          <w:rFonts w:eastAsia="Times New Roman" w:cs="Arial"/>
          <w:szCs w:val="20"/>
        </w:rPr>
        <w:t xml:space="preserve">the last </w:t>
      </w:r>
      <w:r w:rsidRPr="00464F84">
        <w:rPr>
          <w:rFonts w:eastAsia="Times New Roman" w:cs="Arial"/>
          <w:szCs w:val="20"/>
        </w:rPr>
        <w:t xml:space="preserve">example </w:t>
      </w:r>
      <w:r w:rsidRPr="0060400B">
        <w:rPr>
          <w:rFonts w:eastAsia="Times New Roman" w:cs="Arial"/>
          <w:color w:val="DE6C36" w:themeColor="accent3"/>
          <w:szCs w:val="20"/>
        </w:rPr>
        <w:t xml:space="preserve">NSAssert </w:t>
      </w:r>
      <w:r w:rsidR="00D463C8">
        <w:rPr>
          <w:rFonts w:eastAsia="Times New Roman" w:cs="Arial"/>
          <w:szCs w:val="20"/>
        </w:rPr>
        <w:t>should not fail which</w:t>
      </w:r>
      <w:r w:rsidRPr="00464F84">
        <w:rPr>
          <w:rFonts w:eastAsia="Times New Roman" w:cs="Arial"/>
          <w:szCs w:val="20"/>
        </w:rPr>
        <w:t xml:space="preserve"> means </w:t>
      </w:r>
      <w:r w:rsidR="00D463C8">
        <w:rPr>
          <w:rFonts w:eastAsia="Times New Roman" w:cs="Arial"/>
          <w:szCs w:val="20"/>
        </w:rPr>
        <w:t xml:space="preserve">that the </w:t>
      </w:r>
      <w:r w:rsidRPr="00464F84">
        <w:rPr>
          <w:rFonts w:eastAsia="Times New Roman" w:cs="Arial"/>
          <w:szCs w:val="20"/>
        </w:rPr>
        <w:t xml:space="preserve">second call of </w:t>
      </w:r>
      <w:r w:rsidRPr="00D463C8">
        <w:rPr>
          <w:rStyle w:val="SitecoreCodeChar"/>
        </w:rPr>
        <w:t>childrenReader</w:t>
      </w:r>
      <w:r w:rsidRPr="00464F84">
        <w:rPr>
          <w:rFonts w:eastAsia="Times New Roman" w:cs="Arial"/>
          <w:szCs w:val="20"/>
        </w:rPr>
        <w:t xml:space="preserve"> returns </w:t>
      </w:r>
      <w:r w:rsidR="004F703E">
        <w:rPr>
          <w:rFonts w:eastAsia="Times New Roman" w:cs="Arial"/>
          <w:szCs w:val="20"/>
        </w:rPr>
        <w:t xml:space="preserve">the result </w:t>
      </w:r>
      <w:r w:rsidR="004F703E" w:rsidRPr="004F703E">
        <w:rPr>
          <w:rStyle w:val="Emphasis"/>
        </w:rPr>
        <w:t>item's children</w:t>
      </w:r>
      <w:r w:rsidRPr="00464F84">
        <w:rPr>
          <w:rFonts w:eastAsia="Times New Roman" w:cs="Arial"/>
          <w:szCs w:val="20"/>
        </w:rPr>
        <w:t xml:space="preserve"> immediately.</w:t>
      </w:r>
    </w:p>
    <w:p w:rsidR="002518F3" w:rsidRDefault="002518F3" w:rsidP="002518F3">
      <w:pPr>
        <w:spacing w:before="0"/>
        <w:rPr>
          <w:rFonts w:eastAsia="Times New Roman" w:cs="Arial"/>
          <w:szCs w:val="20"/>
        </w:rPr>
      </w:pPr>
    </w:p>
    <w:p w:rsidR="002518F3" w:rsidRPr="00464F84" w:rsidRDefault="002518F3" w:rsidP="004F703E">
      <w:pPr>
        <w:spacing w:before="0"/>
        <w:rPr>
          <w:rFonts w:eastAsia="Times New Roman" w:cs="Arial"/>
          <w:szCs w:val="20"/>
        </w:rPr>
      </w:pPr>
      <w:r>
        <w:rPr>
          <w:rFonts w:eastAsia="Times New Roman" w:cs="Arial"/>
          <w:szCs w:val="20"/>
        </w:rPr>
        <w:t>Note</w:t>
      </w:r>
      <w:r w:rsidR="004F703E">
        <w:rPr>
          <w:rFonts w:eastAsia="Times New Roman" w:cs="Arial"/>
          <w:szCs w:val="20"/>
        </w:rPr>
        <w:t xml:space="preserve">, </w:t>
      </w:r>
      <w:r>
        <w:rPr>
          <w:rFonts w:eastAsia="Times New Roman" w:cs="Arial"/>
          <w:szCs w:val="20"/>
        </w:rPr>
        <w:t>cache is unavailable:</w:t>
      </w:r>
    </w:p>
    <w:p w:rsidR="002518F3" w:rsidRPr="0060400B" w:rsidRDefault="002518F3" w:rsidP="006E047F">
      <w:pPr>
        <w:pStyle w:val="ListParagraph"/>
        <w:numPr>
          <w:ilvl w:val="0"/>
          <w:numId w:val="13"/>
        </w:numPr>
        <w:spacing w:before="0"/>
        <w:rPr>
          <w:rFonts w:eastAsia="Times New Roman" w:cs="Arial"/>
          <w:szCs w:val="20"/>
        </w:rPr>
      </w:pPr>
      <w:r>
        <w:rPr>
          <w:rFonts w:eastAsia="Times New Roman" w:cs="Arial"/>
          <w:szCs w:val="20"/>
        </w:rPr>
        <w:t>When a</w:t>
      </w:r>
      <w:r w:rsidRPr="0060400B">
        <w:rPr>
          <w:rFonts w:eastAsia="Times New Roman" w:cs="Arial"/>
          <w:szCs w:val="20"/>
        </w:rPr>
        <w:t xml:space="preserve"> Sitecore query</w:t>
      </w:r>
      <w:r>
        <w:rPr>
          <w:rFonts w:eastAsia="Times New Roman" w:cs="Arial"/>
          <w:szCs w:val="20"/>
        </w:rPr>
        <w:t xml:space="preserve"> using</w:t>
      </w:r>
      <w:r w:rsidRPr="0060400B">
        <w:rPr>
          <w:rFonts w:eastAsia="Times New Roman" w:cs="Arial"/>
          <w:szCs w:val="20"/>
        </w:rPr>
        <w:t xml:space="preserve">. When </w:t>
      </w:r>
      <w:r w:rsidRPr="0060400B">
        <w:rPr>
          <w:rFonts w:eastAsia="Times New Roman" w:cs="Arial"/>
          <w:color w:val="DE6C36" w:themeColor="accent3"/>
          <w:szCs w:val="20"/>
        </w:rPr>
        <w:t>-[SCItemsReaderRequest requestType]</w:t>
      </w:r>
      <w:r w:rsidRPr="0060400B">
        <w:rPr>
          <w:rFonts w:eastAsia="Times New Roman" w:cs="Arial"/>
          <w:szCs w:val="20"/>
        </w:rPr>
        <w:t xml:space="preserve"> is equal to </w:t>
      </w:r>
      <w:r w:rsidRPr="0060400B">
        <w:rPr>
          <w:rFonts w:eastAsia="Times New Roman" w:cs="Arial"/>
          <w:color w:val="DE6C36" w:themeColor="accent3"/>
          <w:szCs w:val="20"/>
        </w:rPr>
        <w:t>SCItemReaderRequestQuery</w:t>
      </w:r>
      <w:r w:rsidRPr="0060400B">
        <w:rPr>
          <w:rFonts w:eastAsia="Times New Roman" w:cs="Arial"/>
          <w:szCs w:val="20"/>
        </w:rPr>
        <w:t>, the loaded items is ignored and the API loads</w:t>
      </w:r>
      <w:r>
        <w:rPr>
          <w:rFonts w:eastAsia="Times New Roman" w:cs="Arial"/>
          <w:szCs w:val="20"/>
        </w:rPr>
        <w:t xml:space="preserve"> the</w:t>
      </w:r>
      <w:r w:rsidRPr="0060400B">
        <w:rPr>
          <w:rFonts w:eastAsia="Times New Roman" w:cs="Arial"/>
          <w:szCs w:val="20"/>
        </w:rPr>
        <w:t xml:space="preserve"> data from </w:t>
      </w:r>
      <w:r>
        <w:rPr>
          <w:rFonts w:eastAsia="Times New Roman" w:cs="Arial"/>
          <w:szCs w:val="20"/>
        </w:rPr>
        <w:t xml:space="preserve">a </w:t>
      </w:r>
      <w:r w:rsidRPr="0060400B">
        <w:rPr>
          <w:rFonts w:eastAsia="Times New Roman" w:cs="Arial"/>
          <w:szCs w:val="20"/>
        </w:rPr>
        <w:t>Sitecore</w:t>
      </w:r>
      <w:r>
        <w:rPr>
          <w:rFonts w:eastAsia="Times New Roman" w:cs="Arial"/>
          <w:szCs w:val="20"/>
        </w:rPr>
        <w:t xml:space="preserve"> web</w:t>
      </w:r>
      <w:r w:rsidRPr="0060400B">
        <w:rPr>
          <w:rFonts w:eastAsia="Times New Roman" w:cs="Arial"/>
          <w:szCs w:val="20"/>
        </w:rPr>
        <w:t xml:space="preserve"> service directly.</w:t>
      </w:r>
    </w:p>
    <w:p w:rsidR="002518F3" w:rsidRPr="0060400B" w:rsidRDefault="002518F3" w:rsidP="006E047F">
      <w:pPr>
        <w:pStyle w:val="ListParagraph"/>
        <w:numPr>
          <w:ilvl w:val="0"/>
          <w:numId w:val="13"/>
        </w:numPr>
        <w:spacing w:before="0"/>
        <w:rPr>
          <w:rFonts w:eastAsia="Times New Roman" w:cs="Arial"/>
          <w:szCs w:val="20"/>
        </w:rPr>
      </w:pPr>
      <w:r w:rsidRPr="0060400B">
        <w:rPr>
          <w:rFonts w:eastAsia="Times New Roman" w:cs="Arial"/>
          <w:szCs w:val="20"/>
        </w:rPr>
        <w:t xml:space="preserve">When item was released. When items was released and removed from memory, cache </w:t>
      </w:r>
      <w:r>
        <w:rPr>
          <w:rFonts w:eastAsia="Times New Roman" w:cs="Arial"/>
          <w:szCs w:val="20"/>
        </w:rPr>
        <w:t>also can</w:t>
      </w:r>
      <w:r w:rsidRPr="0060400B">
        <w:rPr>
          <w:rFonts w:eastAsia="Times New Roman" w:cs="Arial"/>
          <w:szCs w:val="20"/>
        </w:rPr>
        <w:t>not be used. Now the API does not cache items into</w:t>
      </w:r>
      <w:r>
        <w:rPr>
          <w:rFonts w:eastAsia="Times New Roman" w:cs="Arial"/>
          <w:szCs w:val="20"/>
        </w:rPr>
        <w:t xml:space="preserve"> a</w:t>
      </w:r>
      <w:r w:rsidRPr="0060400B">
        <w:rPr>
          <w:rFonts w:eastAsia="Times New Roman" w:cs="Arial"/>
          <w:szCs w:val="20"/>
        </w:rPr>
        <w:t xml:space="preserve"> file system.</w:t>
      </w:r>
    </w:p>
    <w:p w:rsidR="002518F3" w:rsidRPr="0060400B" w:rsidRDefault="002518F3" w:rsidP="006E047F">
      <w:pPr>
        <w:pStyle w:val="ListParagraph"/>
        <w:numPr>
          <w:ilvl w:val="0"/>
          <w:numId w:val="13"/>
        </w:numPr>
        <w:spacing w:before="0"/>
        <w:rPr>
          <w:rFonts w:eastAsia="Times New Roman" w:cs="Arial"/>
          <w:szCs w:val="20"/>
        </w:rPr>
      </w:pPr>
      <w:r>
        <w:rPr>
          <w:rFonts w:eastAsia="Times New Roman" w:cs="Arial"/>
          <w:szCs w:val="20"/>
        </w:rPr>
        <w:t>When flag</w:t>
      </w:r>
      <w:r w:rsidRPr="0060400B">
        <w:rPr>
          <w:rFonts w:eastAsia="Times New Roman" w:cs="Arial"/>
          <w:szCs w:val="20"/>
        </w:rPr>
        <w:t xml:space="preserve"> </w:t>
      </w:r>
      <w:r>
        <w:rPr>
          <w:rFonts w:eastAsia="Times New Roman" w:cs="Arial"/>
          <w:szCs w:val="20"/>
        </w:rPr>
        <w:t>“</w:t>
      </w:r>
      <w:r w:rsidRPr="0060400B">
        <w:rPr>
          <w:rFonts w:eastAsia="Times New Roman" w:cs="Arial"/>
          <w:szCs w:val="20"/>
        </w:rPr>
        <w:t>ignore cache</w:t>
      </w:r>
      <w:r>
        <w:rPr>
          <w:rFonts w:eastAsia="Times New Roman" w:cs="Arial"/>
          <w:szCs w:val="20"/>
        </w:rPr>
        <w:t>” is</w:t>
      </w:r>
      <w:r w:rsidRPr="0060400B">
        <w:rPr>
          <w:rFonts w:eastAsia="Times New Roman" w:cs="Arial"/>
          <w:szCs w:val="20"/>
        </w:rPr>
        <w:t xml:space="preserve"> used. If you set </w:t>
      </w:r>
      <w:r w:rsidRPr="0060400B">
        <w:rPr>
          <w:rFonts w:eastAsia="Times New Roman" w:cs="Arial"/>
          <w:color w:val="DE6C36" w:themeColor="accent3"/>
          <w:szCs w:val="20"/>
        </w:rPr>
        <w:t>[SCItemsReaderRequest flag]</w:t>
      </w:r>
      <w:r w:rsidRPr="0060400B">
        <w:rPr>
          <w:rFonts w:eastAsia="Times New Roman" w:cs="Arial"/>
          <w:szCs w:val="20"/>
        </w:rPr>
        <w:t xml:space="preserve"> to </w:t>
      </w:r>
      <w:r>
        <w:rPr>
          <w:rFonts w:eastAsia="Times New Roman" w:cs="Arial"/>
          <w:color w:val="DE6C36" w:themeColor="accent3"/>
          <w:szCs w:val="20"/>
        </w:rPr>
        <w:t>SCItemReaderRequestI</w:t>
      </w:r>
      <w:r w:rsidRPr="0060400B">
        <w:rPr>
          <w:rFonts w:eastAsia="Times New Roman" w:cs="Arial"/>
          <w:color w:val="DE6C36" w:themeColor="accent3"/>
          <w:szCs w:val="20"/>
        </w:rPr>
        <w:t>gnoreCache</w:t>
      </w:r>
      <w:r w:rsidRPr="0060400B">
        <w:rPr>
          <w:rFonts w:eastAsia="Times New Roman" w:cs="Arial"/>
          <w:szCs w:val="20"/>
        </w:rPr>
        <w:t>, the loaded items will be ignored also.</w:t>
      </w:r>
    </w:p>
    <w:p w:rsidR="002518F3" w:rsidRPr="00464F84" w:rsidRDefault="002518F3" w:rsidP="002518F3">
      <w:pPr>
        <w:spacing w:before="0"/>
        <w:rPr>
          <w:rFonts w:eastAsia="Times New Roman" w:cs="Arial"/>
          <w:szCs w:val="20"/>
        </w:rPr>
      </w:pPr>
    </w:p>
    <w:p w:rsidR="002518F3" w:rsidRDefault="004F703E" w:rsidP="002518F3">
      <w:pPr>
        <w:spacing w:before="0"/>
        <w:rPr>
          <w:rFonts w:eastAsia="Times New Roman" w:cs="Arial"/>
          <w:szCs w:val="20"/>
        </w:rPr>
      </w:pPr>
      <w:r>
        <w:rPr>
          <w:rFonts w:eastAsia="Times New Roman" w:cs="Arial"/>
          <w:szCs w:val="20"/>
        </w:rPr>
        <w:t>In all other cases API tries</w:t>
      </w:r>
      <w:r w:rsidR="002518F3" w:rsidRPr="00464F84">
        <w:rPr>
          <w:rFonts w:eastAsia="Times New Roman" w:cs="Arial"/>
          <w:szCs w:val="20"/>
        </w:rPr>
        <w:t xml:space="preserve"> to reuse loaded item at requests.</w:t>
      </w: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spacing w:before="0"/>
        <w:rPr>
          <w:rFonts w:eastAsia="Times New Roman" w:cs="Arial"/>
          <w:szCs w:val="20"/>
        </w:rPr>
      </w:pPr>
    </w:p>
    <w:p w:rsidR="002518F3" w:rsidRDefault="002518F3" w:rsidP="002518F3">
      <w:pPr>
        <w:ind w:left="1162" w:hanging="357"/>
        <w:rPr>
          <w:rFonts w:ascii="Helvetica" w:eastAsiaTheme="majorEastAsia" w:hAnsi="Helvetica" w:cs="Helvetica"/>
          <w:b/>
          <w:bCs/>
          <w:sz w:val="24"/>
        </w:rPr>
      </w:pPr>
      <w:r>
        <w:rPr>
          <w:rFonts w:ascii="Helvetica" w:hAnsi="Helvetica" w:cs="Helvetica"/>
          <w:sz w:val="24"/>
        </w:rPr>
        <w:br w:type="page"/>
      </w:r>
    </w:p>
    <w:p w:rsidR="002518F3" w:rsidRDefault="00BA4998" w:rsidP="00BA4998">
      <w:pPr>
        <w:pStyle w:val="Heading2"/>
        <w:spacing w:before="0"/>
      </w:pPr>
      <w:bookmarkStart w:id="158" w:name="_Toc316481917"/>
      <w:bookmarkStart w:id="159" w:name="_Toc318377075"/>
      <w:r>
        <w:rPr>
          <w:rFonts w:ascii="Helvetica" w:hAnsi="Helvetica" w:cs="Helvetica"/>
          <w:sz w:val="24"/>
          <w:szCs w:val="24"/>
        </w:rPr>
        <w:lastRenderedPageBreak/>
        <w:t>M</w:t>
      </w:r>
      <w:r w:rsidR="002518F3">
        <w:rPr>
          <w:rFonts w:ascii="Helvetica" w:hAnsi="Helvetica" w:cs="Helvetica"/>
          <w:sz w:val="24"/>
          <w:szCs w:val="24"/>
        </w:rPr>
        <w:t>odify</w:t>
      </w:r>
      <w:r>
        <w:rPr>
          <w:rFonts w:ascii="Helvetica" w:hAnsi="Helvetica" w:cs="Helvetica"/>
          <w:sz w:val="24"/>
          <w:szCs w:val="24"/>
        </w:rPr>
        <w:t>ing</w:t>
      </w:r>
      <w:r w:rsidR="002518F3">
        <w:rPr>
          <w:rFonts w:ascii="Helvetica" w:hAnsi="Helvetica" w:cs="Helvetica"/>
          <w:sz w:val="24"/>
          <w:szCs w:val="24"/>
        </w:rPr>
        <w:t xml:space="preserve"> </w:t>
      </w:r>
      <w:r>
        <w:rPr>
          <w:rFonts w:ascii="Helvetica" w:hAnsi="Helvetica" w:cs="Helvetica"/>
          <w:sz w:val="24"/>
          <w:szCs w:val="24"/>
        </w:rPr>
        <w:t xml:space="preserve">the Design of the </w:t>
      </w:r>
      <w:r w:rsidRPr="00BA4998">
        <w:rPr>
          <w:rStyle w:val="Emphasis"/>
        </w:rPr>
        <w:t>WebView</w:t>
      </w:r>
      <w:r>
        <w:rPr>
          <w:rFonts w:ascii="Helvetica" w:hAnsi="Helvetica" w:cs="Helvetica"/>
          <w:sz w:val="24"/>
          <w:szCs w:val="24"/>
        </w:rPr>
        <w:t xml:space="preserve"> Navigation B</w:t>
      </w:r>
      <w:r w:rsidR="002518F3">
        <w:rPr>
          <w:rFonts w:ascii="Helvetica" w:hAnsi="Helvetica" w:cs="Helvetica"/>
          <w:sz w:val="24"/>
          <w:szCs w:val="24"/>
        </w:rPr>
        <w:t>ar</w:t>
      </w:r>
      <w:bookmarkEnd w:id="158"/>
      <w:bookmarkEnd w:id="159"/>
    </w:p>
    <w:p w:rsidR="002518F3" w:rsidRDefault="002518F3" w:rsidP="002518F3">
      <w:pPr>
        <w:spacing w:before="0"/>
        <w:rPr>
          <w:rFonts w:eastAsia="Times New Roman" w:cs="Arial"/>
          <w:szCs w:val="20"/>
        </w:rPr>
      </w:pPr>
    </w:p>
    <w:p w:rsidR="002518F3" w:rsidRDefault="002518F3" w:rsidP="002518F3">
      <w:pPr>
        <w:spacing w:before="0" w:after="240"/>
        <w:rPr>
          <w:rFonts w:cs="Arial"/>
          <w:szCs w:val="20"/>
        </w:rPr>
      </w:pPr>
      <w:r w:rsidRPr="008A7D79">
        <w:rPr>
          <w:rFonts w:cs="Arial"/>
          <w:szCs w:val="20"/>
        </w:rPr>
        <w:t xml:space="preserve">The SitecoreMobileSDK has two WebView components: </w:t>
      </w:r>
      <w:r w:rsidRPr="008A7D79">
        <w:rPr>
          <w:rFonts w:cs="Arial"/>
          <w:color w:val="DE6C36" w:themeColor="accent3"/>
          <w:szCs w:val="20"/>
        </w:rPr>
        <w:t xml:space="preserve">SCWebView </w:t>
      </w:r>
      <w:r w:rsidRPr="008A7D79">
        <w:rPr>
          <w:rFonts w:cs="Arial"/>
          <w:szCs w:val="20"/>
        </w:rPr>
        <w:t xml:space="preserve">and </w:t>
      </w:r>
      <w:r w:rsidRPr="008A7D79">
        <w:rPr>
          <w:rFonts w:cs="Arial"/>
          <w:color w:val="DE6C36" w:themeColor="accent3"/>
          <w:szCs w:val="20"/>
        </w:rPr>
        <w:t>SCWebBrowser</w:t>
      </w:r>
      <w:r w:rsidRPr="008A7D79">
        <w:rPr>
          <w:rFonts w:cs="Arial"/>
          <w:szCs w:val="20"/>
        </w:rPr>
        <w:t xml:space="preserve">. Both of them has interfaces similar to </w:t>
      </w:r>
      <w:r>
        <w:rPr>
          <w:rFonts w:cs="Arial"/>
          <w:szCs w:val="20"/>
        </w:rPr>
        <w:t xml:space="preserve">the </w:t>
      </w:r>
      <w:r w:rsidRPr="008A7D79">
        <w:rPr>
          <w:rFonts w:cs="Arial"/>
          <w:szCs w:val="20"/>
        </w:rPr>
        <w:t xml:space="preserve">standard </w:t>
      </w:r>
      <w:r w:rsidRPr="008A7D79">
        <w:rPr>
          <w:rFonts w:cs="Arial"/>
          <w:color w:val="DE6C36" w:themeColor="accent3"/>
          <w:szCs w:val="20"/>
        </w:rPr>
        <w:t xml:space="preserve">UIWebView </w:t>
      </w:r>
      <w:r w:rsidRPr="008A7D79">
        <w:rPr>
          <w:rFonts w:cs="Arial"/>
          <w:szCs w:val="20"/>
        </w:rPr>
        <w:t xml:space="preserve">component but the difference between them is a navigation </w:t>
      </w:r>
      <w:r>
        <w:rPr>
          <w:rFonts w:cs="Arial"/>
          <w:szCs w:val="20"/>
        </w:rPr>
        <w:t xml:space="preserve">bar of the </w:t>
      </w:r>
      <w:r>
        <w:rPr>
          <w:rFonts w:cs="Arial"/>
          <w:color w:val="DE6C36" w:themeColor="accent3"/>
          <w:szCs w:val="20"/>
        </w:rPr>
        <w:t>SCWebBrowser</w:t>
      </w:r>
      <w:r w:rsidRPr="008A7D79">
        <w:rPr>
          <w:rFonts w:cs="Arial"/>
          <w:szCs w:val="20"/>
        </w:rPr>
        <w:t xml:space="preserve"> with back and forward buttons and activity indicator:</w:t>
      </w:r>
    </w:p>
    <w:p w:rsidR="002518F3" w:rsidRDefault="002518F3" w:rsidP="002518F3">
      <w:pPr>
        <w:spacing w:before="0" w:after="240"/>
        <w:rPr>
          <w:rFonts w:eastAsia="Times New Roman" w:cs="Arial"/>
          <w:szCs w:val="20"/>
        </w:rPr>
      </w:pPr>
      <w:r>
        <w:rPr>
          <w:rFonts w:eastAsia="Times New Roman" w:cs="Arial"/>
          <w:noProof/>
          <w:szCs w:val="20"/>
        </w:rPr>
        <w:drawing>
          <wp:inline distT="0" distB="0" distL="0" distR="0" wp14:anchorId="0AE415D2" wp14:editId="6B25C51F">
            <wp:extent cx="4053016" cy="528408"/>
            <wp:effectExtent l="171450" t="171450" r="386080" b="367030"/>
            <wp:docPr id="17" name="Рисунок 17" descr="C:\Users\alr.DK\Desktop\Screen Shot 2012-01-24 at 14.5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r.DK\Desktop\Screen Shot 2012-01-24 at 14.51.50.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053553" cy="528478"/>
                    </a:xfrm>
                    <a:prstGeom prst="rect">
                      <a:avLst/>
                    </a:prstGeom>
                    <a:ln>
                      <a:noFill/>
                    </a:ln>
                    <a:effectLst>
                      <a:outerShdw blurRad="292100" dist="139700" dir="2700000" algn="tl" rotWithShape="0">
                        <a:srgbClr val="333333">
                          <a:alpha val="65000"/>
                        </a:srgbClr>
                      </a:outerShdw>
                    </a:effectLst>
                  </pic:spPr>
                </pic:pic>
              </a:graphicData>
            </a:graphic>
          </wp:inline>
        </w:drawing>
      </w:r>
    </w:p>
    <w:p w:rsidR="002518F3" w:rsidRDefault="002518F3" w:rsidP="002518F3">
      <w:pPr>
        <w:spacing w:before="0" w:after="240"/>
        <w:rPr>
          <w:rFonts w:eastAsia="Times New Roman" w:cs="Arial"/>
          <w:szCs w:val="20"/>
        </w:rPr>
      </w:pPr>
      <w:r>
        <w:rPr>
          <w:rFonts w:eastAsia="Times New Roman" w:cs="Arial"/>
          <w:szCs w:val="20"/>
        </w:rPr>
        <w:t xml:space="preserve">If your application already provides its own controls for back and forward actions, as well as activity indication, and you want 100% control over UI – use the SCWebView control. </w:t>
      </w:r>
    </w:p>
    <w:p w:rsidR="002518F3" w:rsidRDefault="002518F3" w:rsidP="002518F3">
      <w:pPr>
        <w:spacing w:before="0" w:after="240"/>
        <w:rPr>
          <w:rFonts w:eastAsia="Times New Roman" w:cs="Arial"/>
          <w:szCs w:val="20"/>
        </w:rPr>
      </w:pPr>
      <w:r>
        <w:rPr>
          <w:rFonts w:eastAsia="Times New Roman" w:cs="Arial"/>
          <w:szCs w:val="20"/>
        </w:rPr>
        <w:t>If you want to use the actions toolbar provided by the Mobile SDK, use the SCWebBrowser control. In this case you can customize the appearance of the toolbar with the method described below.</w:t>
      </w:r>
    </w:p>
    <w:p w:rsidR="002518F3" w:rsidRPr="008A7D79" w:rsidRDefault="002518F3" w:rsidP="002518F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cs="Arial"/>
        </w:rPr>
      </w:pPr>
      <w:r w:rsidRPr="008A7D79">
        <w:rPr>
          <w:rFonts w:cs="Arial"/>
        </w:rPr>
        <w:t xml:space="preserve">Presumably default navigation bar may not approach your application design requirements, and you may want to create your own navigation view. To do it you can use </w:t>
      </w:r>
      <w:r w:rsidRPr="008A7D79">
        <w:rPr>
          <w:rFonts w:cs="Arial"/>
          <w:color w:val="DE6C36" w:themeColor="accent3"/>
        </w:rPr>
        <w:t>-[SCWebBrowser setCustomToollbarView:]</w:t>
      </w:r>
      <w:r w:rsidRPr="008A7D79">
        <w:rPr>
          <w:rFonts w:cs="Arial"/>
        </w:rPr>
        <w:t xml:space="preserve"> method.</w:t>
      </w:r>
    </w:p>
    <w:p w:rsidR="002518F3" w:rsidRPr="008A7D79" w:rsidRDefault="002518F3" w:rsidP="002518F3">
      <w:pPr>
        <w:spacing w:before="0" w:after="240"/>
        <w:rPr>
          <w:rFonts w:cs="Arial"/>
        </w:rPr>
      </w:pPr>
      <w:r w:rsidRPr="008A7D79">
        <w:rPr>
          <w:rFonts w:cs="Arial"/>
        </w:rPr>
        <w:t xml:space="preserve">When your custom navigation view is conform a </w:t>
      </w:r>
      <w:r w:rsidRPr="008A7D79">
        <w:rPr>
          <w:rFonts w:cs="Arial"/>
          <w:color w:val="DE6C36" w:themeColor="accent3"/>
        </w:rPr>
        <w:t xml:space="preserve">SCWebBrowserToolbar </w:t>
      </w:r>
      <w:r w:rsidRPr="008A7D79">
        <w:rPr>
          <w:rFonts w:cs="Arial"/>
        </w:rPr>
        <w:t>interface, you may use it to navigate WebView component onto back and next pages, draw activity indicator, provide browser navigation controls etc.</w:t>
      </w:r>
    </w:p>
    <w:p w:rsidR="002518F3" w:rsidRPr="008A7D79" w:rsidRDefault="002518F3" w:rsidP="002518F3">
      <w:pPr>
        <w:spacing w:before="0" w:after="240"/>
        <w:rPr>
          <w:rFonts w:eastAsia="Times New Roman" w:cs="Arial"/>
          <w:szCs w:val="20"/>
        </w:rPr>
      </w:pPr>
      <w:r w:rsidRPr="008A7D79">
        <w:rPr>
          <w:rFonts w:eastAsia="Times New Roman" w:cs="Arial"/>
          <w:szCs w:val="20"/>
        </w:rPr>
        <w:t>Example:</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color w:val="AA0D91"/>
          <w:sz w:val="16"/>
          <w:szCs w:val="16"/>
        </w:rPr>
        <w:t>@interface</w:t>
      </w:r>
      <w:r w:rsidRPr="00BA4998">
        <w:rPr>
          <w:rFonts w:ascii="Courier New" w:hAnsi="Courier New" w:cs="Courier New"/>
          <w:sz w:val="16"/>
          <w:szCs w:val="16"/>
        </w:rPr>
        <w:t xml:space="preserve"> MyNavigationHeader : UIView &lt;SCWebBrowserToolbar&gt;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color w:val="AA0D91"/>
          <w:sz w:val="16"/>
          <w:szCs w:val="16"/>
        </w:rPr>
        <w:t>@property</w:t>
      </w:r>
      <w:r w:rsidRPr="00BA4998">
        <w:rPr>
          <w:rFonts w:ascii="Courier New" w:hAnsi="Courier New" w:cs="Courier New"/>
          <w:sz w:val="16"/>
          <w:szCs w:val="16"/>
        </w:rPr>
        <w:t>(</w:t>
      </w:r>
      <w:r w:rsidRPr="00BA4998">
        <w:rPr>
          <w:rFonts w:ascii="Courier New" w:hAnsi="Courier New" w:cs="Courier New"/>
          <w:color w:val="AA0D91"/>
          <w:sz w:val="16"/>
          <w:szCs w:val="16"/>
        </w:rPr>
        <w:t>nonatomic</w:t>
      </w:r>
      <w:r w:rsidRPr="00BA4998">
        <w:rPr>
          <w:rFonts w:ascii="Courier New" w:hAnsi="Courier New" w:cs="Courier New"/>
          <w:sz w:val="16"/>
          <w:szCs w:val="16"/>
        </w:rPr>
        <w:t>,</w:t>
      </w:r>
      <w:r w:rsidRPr="00BA4998">
        <w:rPr>
          <w:rFonts w:ascii="Courier New" w:hAnsi="Courier New" w:cs="Courier New"/>
          <w:color w:val="AA0D91"/>
          <w:sz w:val="16"/>
          <w:szCs w:val="16"/>
        </w:rPr>
        <w:t>strong</w:t>
      </w:r>
      <w:r w:rsidRPr="00BA4998">
        <w:rPr>
          <w:rFonts w:ascii="Courier New" w:hAnsi="Courier New" w:cs="Courier New"/>
          <w:sz w:val="16"/>
          <w:szCs w:val="16"/>
        </w:rPr>
        <w:t>) UIButton *backButton;</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color w:val="AA0D91"/>
          <w:sz w:val="16"/>
          <w:szCs w:val="16"/>
        </w:rPr>
        <w:t>@property</w:t>
      </w:r>
      <w:r w:rsidRPr="00BA4998">
        <w:rPr>
          <w:rFonts w:ascii="Courier New" w:hAnsi="Courier New" w:cs="Courier New"/>
          <w:sz w:val="16"/>
          <w:szCs w:val="16"/>
        </w:rPr>
        <w:t>(</w:t>
      </w:r>
      <w:r w:rsidRPr="00BA4998">
        <w:rPr>
          <w:rFonts w:ascii="Courier New" w:hAnsi="Courier New" w:cs="Courier New"/>
          <w:color w:val="AA0D91"/>
          <w:sz w:val="16"/>
          <w:szCs w:val="16"/>
        </w:rPr>
        <w:t>nonatomic</w:t>
      </w:r>
      <w:r w:rsidRPr="00BA4998">
        <w:rPr>
          <w:rFonts w:ascii="Courier New" w:hAnsi="Courier New" w:cs="Courier New"/>
          <w:sz w:val="16"/>
          <w:szCs w:val="16"/>
        </w:rPr>
        <w:t>,</w:t>
      </w:r>
      <w:r w:rsidRPr="00BA4998">
        <w:rPr>
          <w:rFonts w:ascii="Courier New" w:hAnsi="Courier New" w:cs="Courier New"/>
          <w:color w:val="AA0D91"/>
          <w:sz w:val="16"/>
          <w:szCs w:val="16"/>
        </w:rPr>
        <w:t>strong</w:t>
      </w:r>
      <w:r w:rsidRPr="00BA4998">
        <w:rPr>
          <w:rFonts w:ascii="Courier New" w:hAnsi="Courier New" w:cs="Courier New"/>
          <w:sz w:val="16"/>
          <w:szCs w:val="16"/>
        </w:rPr>
        <w:t>) UIButton *forwardButton;</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color w:val="AA0D91"/>
          <w:sz w:val="16"/>
          <w:szCs w:val="16"/>
        </w:rPr>
        <w:t>@property</w:t>
      </w:r>
      <w:r w:rsidRPr="00BA4998">
        <w:rPr>
          <w:rFonts w:ascii="Courier New" w:hAnsi="Courier New" w:cs="Courier New"/>
          <w:sz w:val="16"/>
          <w:szCs w:val="16"/>
        </w:rPr>
        <w:t>(</w:t>
      </w:r>
      <w:r w:rsidRPr="00BA4998">
        <w:rPr>
          <w:rFonts w:ascii="Courier New" w:hAnsi="Courier New" w:cs="Courier New"/>
          <w:color w:val="AA0D91"/>
          <w:sz w:val="16"/>
          <w:szCs w:val="16"/>
        </w:rPr>
        <w:t>nonatomic</w:t>
      </w:r>
      <w:r w:rsidRPr="00BA4998">
        <w:rPr>
          <w:rFonts w:ascii="Courier New" w:hAnsi="Courier New" w:cs="Courier New"/>
          <w:sz w:val="16"/>
          <w:szCs w:val="16"/>
        </w:rPr>
        <w:t>,</w:t>
      </w:r>
      <w:r w:rsidRPr="00BA4998">
        <w:rPr>
          <w:rFonts w:ascii="Courier New" w:hAnsi="Courier New" w:cs="Courier New"/>
          <w:color w:val="AA0D91"/>
          <w:sz w:val="16"/>
          <w:szCs w:val="16"/>
        </w:rPr>
        <w:t>strong</w:t>
      </w:r>
      <w:r w:rsidRPr="00BA4998">
        <w:rPr>
          <w:rFonts w:ascii="Courier New" w:hAnsi="Courier New" w:cs="Courier New"/>
          <w:sz w:val="16"/>
          <w:szCs w:val="16"/>
        </w:rPr>
        <w:t>) UIActivityIndicatorView *activityIndicator;</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color w:val="AA0D91"/>
          <w:sz w:val="16"/>
          <w:szCs w:val="16"/>
        </w:rPr>
      </w:pPr>
      <w:r w:rsidRPr="00BA4998">
        <w:rPr>
          <w:rFonts w:ascii="Courier New" w:hAnsi="Courier New" w:cs="Courier New"/>
          <w:color w:val="AA0D91"/>
          <w:sz w:val="16"/>
          <w:szCs w:val="16"/>
        </w:rPr>
        <w:t>@end</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color w:val="AA0D91"/>
          <w:sz w:val="16"/>
          <w:szCs w:val="16"/>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color w:val="AA0D91"/>
          <w:sz w:val="16"/>
          <w:szCs w:val="16"/>
        </w:rPr>
        <w:t>@implementation</w:t>
      </w:r>
      <w:r w:rsidRPr="00BA4998">
        <w:rPr>
          <w:rFonts w:ascii="Courier New" w:hAnsi="Courier New" w:cs="Courier New"/>
          <w:sz w:val="16"/>
          <w:szCs w:val="16"/>
        </w:rPr>
        <w:t xml:space="preserve"> MyNavigationHeader</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color w:val="AA0D91"/>
          <w:sz w:val="16"/>
          <w:szCs w:val="16"/>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w:t>
      </w:r>
      <w:r w:rsidRPr="00BA4998">
        <w:rPr>
          <w:rFonts w:ascii="Courier New" w:hAnsi="Courier New" w:cs="Courier New"/>
          <w:color w:val="AA0D91"/>
          <w:sz w:val="16"/>
          <w:szCs w:val="16"/>
        </w:rPr>
        <w:t>id</w:t>
      </w:r>
      <w:r w:rsidRPr="00BA4998">
        <w:rPr>
          <w:rFonts w:ascii="Courier New" w:hAnsi="Courier New" w:cs="Courier New"/>
          <w:sz w:val="16"/>
          <w:szCs w:val="16"/>
        </w:rPr>
        <w:t>)initWithFrame:(</w:t>
      </w:r>
      <w:r w:rsidRPr="00BA4998">
        <w:rPr>
          <w:rFonts w:ascii="Courier New" w:hAnsi="Courier New" w:cs="Courier New"/>
          <w:color w:val="5C2699"/>
          <w:sz w:val="16"/>
          <w:szCs w:val="16"/>
        </w:rPr>
        <w:t>CGRect</w:t>
      </w:r>
      <w:r w:rsidRPr="00BA4998">
        <w:rPr>
          <w:rFonts w:ascii="Courier New" w:hAnsi="Courier New" w:cs="Courier New"/>
          <w:sz w:val="16"/>
          <w:szCs w:val="16"/>
        </w:rPr>
        <w:t>)frame</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AA0D91"/>
          <w:sz w:val="16"/>
          <w:szCs w:val="16"/>
        </w:rPr>
        <w:t>self</w:t>
      </w:r>
      <w:r w:rsidRPr="00BA4998">
        <w:rPr>
          <w:rFonts w:ascii="Courier New" w:hAnsi="Courier New" w:cs="Courier New"/>
          <w:sz w:val="16"/>
          <w:szCs w:val="16"/>
        </w:rPr>
        <w:t xml:space="preserve"> = [</w:t>
      </w:r>
      <w:r w:rsidRPr="00BA4998">
        <w:rPr>
          <w:rFonts w:ascii="Courier New" w:hAnsi="Courier New" w:cs="Courier New"/>
          <w:color w:val="AA0D91"/>
          <w:sz w:val="16"/>
          <w:szCs w:val="16"/>
        </w:rPr>
        <w:t>super</w:t>
      </w:r>
      <w:r w:rsidRPr="00BA4998">
        <w:rPr>
          <w:rFonts w:ascii="Courier New" w:hAnsi="Courier New" w:cs="Courier New"/>
          <w:sz w:val="16"/>
          <w:szCs w:val="16"/>
        </w:rPr>
        <w:t xml:space="preserve"> </w:t>
      </w:r>
      <w:r w:rsidRPr="00BA4998">
        <w:rPr>
          <w:rFonts w:ascii="Courier New" w:hAnsi="Courier New" w:cs="Courier New"/>
          <w:color w:val="2E0D6E"/>
          <w:sz w:val="16"/>
          <w:szCs w:val="16"/>
        </w:rPr>
        <w:t>initWithFrame</w:t>
      </w:r>
      <w:r w:rsidRPr="00BA4998">
        <w:rPr>
          <w:rFonts w:ascii="Courier New" w:hAnsi="Courier New" w:cs="Courier New"/>
          <w:sz w:val="16"/>
          <w:szCs w:val="16"/>
        </w:rPr>
        <w:t>:frame];</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AA0D91"/>
          <w:sz w:val="16"/>
          <w:szCs w:val="16"/>
        </w:rPr>
        <w:t>if</w:t>
      </w:r>
      <w:r w:rsidRPr="00BA4998">
        <w:rPr>
          <w:rFonts w:ascii="Courier New" w:hAnsi="Courier New" w:cs="Courier New"/>
          <w:sz w:val="16"/>
          <w:szCs w:val="16"/>
        </w:rPr>
        <w:t>(</w:t>
      </w:r>
      <w:r w:rsidRPr="00BA4998">
        <w:rPr>
          <w:rFonts w:ascii="Courier New" w:hAnsi="Courier New" w:cs="Courier New"/>
          <w:color w:val="AA0D91"/>
          <w:sz w:val="16"/>
          <w:szCs w:val="16"/>
        </w:rPr>
        <w:t>self</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color w:val="AA0D91"/>
          <w:sz w:val="16"/>
          <w:szCs w:val="16"/>
        </w:rPr>
      </w:pPr>
      <w:r w:rsidRPr="00BA4998">
        <w:rPr>
          <w:rFonts w:ascii="Courier New" w:hAnsi="Courier New" w:cs="Courier New"/>
          <w:sz w:val="16"/>
          <w:szCs w:val="16"/>
        </w:rPr>
        <w:t xml:space="preserve">        </w:t>
      </w:r>
      <w:r w:rsidRPr="00BA4998">
        <w:rPr>
          <w:rFonts w:ascii="Courier New" w:hAnsi="Courier New" w:cs="Courier New"/>
          <w:color w:val="007400"/>
          <w:sz w:val="16"/>
          <w:szCs w:val="16"/>
        </w:rPr>
        <w:t>// initialize your custom navigation view here</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AA0D91"/>
          <w:sz w:val="16"/>
          <w:szCs w:val="16"/>
        </w:rPr>
        <w:t>return</w:t>
      </w:r>
      <w:r w:rsidRPr="00BA4998">
        <w:rPr>
          <w:rFonts w:ascii="Courier New" w:hAnsi="Courier New" w:cs="Courier New"/>
          <w:sz w:val="16"/>
          <w:szCs w:val="16"/>
        </w:rPr>
        <w:t xml:space="preserve"> </w:t>
      </w:r>
      <w:r w:rsidRPr="00BA4998">
        <w:rPr>
          <w:rFonts w:ascii="Courier New" w:hAnsi="Courier New" w:cs="Courier New"/>
          <w:color w:val="AA0D91"/>
          <w:sz w:val="16"/>
          <w:szCs w:val="16"/>
        </w:rPr>
        <w:t>self</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w:t>
      </w:r>
      <w:r w:rsidRPr="00BA4998">
        <w:rPr>
          <w:rFonts w:ascii="Courier New" w:hAnsi="Courier New" w:cs="Courier New"/>
          <w:color w:val="AA0D91"/>
          <w:sz w:val="16"/>
          <w:szCs w:val="16"/>
        </w:rPr>
        <w:t>void</w:t>
      </w:r>
      <w:r w:rsidRPr="00BA4998">
        <w:rPr>
          <w:rFonts w:ascii="Courier New" w:hAnsi="Courier New" w:cs="Courier New"/>
          <w:sz w:val="16"/>
          <w:szCs w:val="16"/>
        </w:rPr>
        <w:t>)didStartLoadingWebBrowser:(</w:t>
      </w:r>
      <w:r w:rsidRPr="00BA4998">
        <w:rPr>
          <w:rFonts w:ascii="Courier New" w:hAnsi="Courier New" w:cs="Courier New"/>
          <w:color w:val="3F6E74"/>
          <w:sz w:val="16"/>
          <w:szCs w:val="16"/>
        </w:rPr>
        <w:t>SCWebBrowser</w:t>
      </w:r>
      <w:r w:rsidRPr="00BA4998">
        <w:rPr>
          <w:rFonts w:ascii="Courier New" w:hAnsi="Courier New" w:cs="Courier New"/>
          <w:sz w:val="16"/>
          <w:szCs w:val="16"/>
        </w:rPr>
        <w:t>*)webBrowser</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AA0D91"/>
          <w:sz w:val="16"/>
          <w:szCs w:val="16"/>
        </w:rPr>
        <w:t>self</w:t>
      </w:r>
      <w:r w:rsidRPr="00BA4998">
        <w:rPr>
          <w:rFonts w:ascii="Courier New" w:hAnsi="Courier New" w:cs="Courier New"/>
          <w:sz w:val="16"/>
          <w:szCs w:val="16"/>
        </w:rPr>
        <w:t>.</w:t>
      </w:r>
      <w:r w:rsidRPr="00BA4998">
        <w:rPr>
          <w:rFonts w:ascii="Courier New" w:hAnsi="Courier New" w:cs="Courier New"/>
          <w:color w:val="3F6E74"/>
          <w:sz w:val="16"/>
          <w:szCs w:val="16"/>
        </w:rPr>
        <w:t>activityIndicator</w:t>
      </w:r>
      <w:r w:rsidRPr="00BA4998">
        <w:rPr>
          <w:rFonts w:ascii="Courier New" w:hAnsi="Courier New" w:cs="Courier New"/>
          <w:sz w:val="16"/>
          <w:szCs w:val="16"/>
        </w:rPr>
        <w:t xml:space="preserve"> </w:t>
      </w:r>
      <w:r w:rsidRPr="00BA4998">
        <w:rPr>
          <w:rFonts w:ascii="Courier New" w:hAnsi="Courier New" w:cs="Courier New"/>
          <w:color w:val="2E0D6E"/>
          <w:sz w:val="16"/>
          <w:szCs w:val="16"/>
        </w:rPr>
        <w:t>startAnimating</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w:t>
      </w:r>
      <w:r w:rsidRPr="00BA4998">
        <w:rPr>
          <w:rFonts w:ascii="Courier New" w:hAnsi="Courier New" w:cs="Courier New"/>
          <w:color w:val="AA0D91"/>
          <w:sz w:val="16"/>
          <w:szCs w:val="16"/>
        </w:rPr>
        <w:t>void</w:t>
      </w:r>
      <w:r w:rsidRPr="00BA4998">
        <w:rPr>
          <w:rFonts w:ascii="Courier New" w:hAnsi="Courier New" w:cs="Courier New"/>
          <w:sz w:val="16"/>
          <w:szCs w:val="16"/>
        </w:rPr>
        <w:t>)didStopLoadingWebBrowser:(</w:t>
      </w:r>
      <w:r w:rsidRPr="00BA4998">
        <w:rPr>
          <w:rFonts w:ascii="Courier New" w:hAnsi="Courier New" w:cs="Courier New"/>
          <w:color w:val="3F6E74"/>
          <w:sz w:val="16"/>
          <w:szCs w:val="16"/>
        </w:rPr>
        <w:t>SCWebBrowser</w:t>
      </w:r>
      <w:r w:rsidRPr="00BA4998">
        <w:rPr>
          <w:rFonts w:ascii="Courier New" w:hAnsi="Courier New" w:cs="Courier New"/>
          <w:sz w:val="16"/>
          <w:szCs w:val="16"/>
        </w:rPr>
        <w:t>*)webBrowser</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lastRenderedPageBreak/>
        <w:t xml:space="preserve">   [</w:t>
      </w:r>
      <w:r w:rsidRPr="00BA4998">
        <w:rPr>
          <w:rFonts w:ascii="Courier New" w:hAnsi="Courier New" w:cs="Courier New"/>
          <w:color w:val="AA0D91"/>
          <w:sz w:val="16"/>
          <w:szCs w:val="16"/>
        </w:rPr>
        <w:t>self</w:t>
      </w:r>
      <w:r w:rsidRPr="00BA4998">
        <w:rPr>
          <w:rFonts w:ascii="Courier New" w:hAnsi="Courier New" w:cs="Courier New"/>
          <w:sz w:val="16"/>
          <w:szCs w:val="16"/>
        </w:rPr>
        <w:t>.</w:t>
      </w:r>
      <w:r w:rsidRPr="00BA4998">
        <w:rPr>
          <w:rFonts w:ascii="Courier New" w:hAnsi="Courier New" w:cs="Courier New"/>
          <w:color w:val="3F6E74"/>
          <w:sz w:val="16"/>
          <w:szCs w:val="16"/>
        </w:rPr>
        <w:t>activityIndicator</w:t>
      </w:r>
      <w:r w:rsidRPr="00BA4998">
        <w:rPr>
          <w:rFonts w:ascii="Courier New" w:hAnsi="Courier New" w:cs="Courier New"/>
          <w:sz w:val="16"/>
          <w:szCs w:val="16"/>
        </w:rPr>
        <w:t xml:space="preserve"> </w:t>
      </w:r>
      <w:r w:rsidRPr="00BA4998">
        <w:rPr>
          <w:rFonts w:ascii="Courier New" w:hAnsi="Courier New" w:cs="Courier New"/>
          <w:color w:val="2E0D6E"/>
          <w:sz w:val="16"/>
          <w:szCs w:val="16"/>
        </w:rPr>
        <w:t>stopAnimating</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color w:val="643820"/>
          <w:sz w:val="16"/>
          <w:szCs w:val="16"/>
        </w:rPr>
      </w:pPr>
      <w:r w:rsidRPr="00BA4998">
        <w:rPr>
          <w:rFonts w:ascii="Courier New" w:hAnsi="Courier New" w:cs="Courier New"/>
          <w:color w:val="643820"/>
          <w:sz w:val="16"/>
          <w:szCs w:val="16"/>
        </w:rPr>
        <w:t>#pragma mark Forward Actions</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w:t>
      </w:r>
      <w:r w:rsidRPr="00BA4998">
        <w:rPr>
          <w:rFonts w:ascii="Courier New" w:hAnsi="Courier New" w:cs="Courier New"/>
          <w:color w:val="AA0D91"/>
          <w:sz w:val="16"/>
          <w:szCs w:val="16"/>
        </w:rPr>
        <w:t>void</w:t>
      </w:r>
      <w:r w:rsidRPr="00BA4998">
        <w:rPr>
          <w:rFonts w:ascii="Courier New" w:hAnsi="Courier New" w:cs="Courier New"/>
          <w:sz w:val="16"/>
          <w:szCs w:val="16"/>
        </w:rPr>
        <w:t>)goBack:(</w:t>
      </w:r>
      <w:r w:rsidRPr="00BA4998">
        <w:rPr>
          <w:rFonts w:ascii="Courier New" w:hAnsi="Courier New" w:cs="Courier New"/>
          <w:color w:val="AA0D91"/>
          <w:sz w:val="16"/>
          <w:szCs w:val="16"/>
        </w:rPr>
        <w:t>id</w:t>
      </w:r>
      <w:r w:rsidRPr="00BA4998">
        <w:rPr>
          <w:rFonts w:ascii="Courier New" w:hAnsi="Courier New" w:cs="Courier New"/>
          <w:sz w:val="16"/>
          <w:szCs w:val="16"/>
        </w:rPr>
        <w:t>)sender</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AA0D91"/>
          <w:sz w:val="16"/>
          <w:szCs w:val="16"/>
        </w:rPr>
        <w:t>self</w:t>
      </w:r>
      <w:r w:rsidRPr="00BA4998">
        <w:rPr>
          <w:rFonts w:ascii="Courier New" w:hAnsi="Courier New" w:cs="Courier New"/>
          <w:sz w:val="16"/>
          <w:szCs w:val="16"/>
        </w:rPr>
        <w:t>.</w:t>
      </w:r>
      <w:r w:rsidRPr="00BA4998">
        <w:rPr>
          <w:rFonts w:ascii="Courier New" w:hAnsi="Courier New" w:cs="Courier New"/>
          <w:color w:val="3F6E74"/>
          <w:sz w:val="16"/>
          <w:szCs w:val="16"/>
        </w:rPr>
        <w:t>delegate</w:t>
      </w:r>
      <w:r w:rsidRPr="00BA4998">
        <w:rPr>
          <w:rFonts w:ascii="Courier New" w:hAnsi="Courier New" w:cs="Courier New"/>
          <w:sz w:val="16"/>
          <w:szCs w:val="16"/>
        </w:rPr>
        <w:t xml:space="preserve"> </w:t>
      </w:r>
      <w:r w:rsidRPr="00BA4998">
        <w:rPr>
          <w:rFonts w:ascii="Courier New" w:hAnsi="Courier New" w:cs="Courier New"/>
          <w:color w:val="26474B"/>
          <w:sz w:val="16"/>
          <w:szCs w:val="16"/>
        </w:rPr>
        <w:t>goBackWebBrowserNavigator</w:t>
      </w:r>
      <w:r w:rsidRPr="00BA4998">
        <w:rPr>
          <w:rFonts w:ascii="Courier New" w:hAnsi="Courier New" w:cs="Courier New"/>
          <w:sz w:val="16"/>
          <w:szCs w:val="16"/>
        </w:rPr>
        <w:t>:</w:t>
      </w:r>
      <w:r w:rsidRPr="00BA4998">
        <w:rPr>
          <w:rFonts w:ascii="Courier New" w:hAnsi="Courier New" w:cs="Courier New"/>
          <w:color w:val="AA0D91"/>
          <w:sz w:val="16"/>
          <w:szCs w:val="16"/>
        </w:rPr>
        <w:t>self</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w:t>
      </w:r>
      <w:r w:rsidRPr="00BA4998">
        <w:rPr>
          <w:rFonts w:ascii="Courier New" w:hAnsi="Courier New" w:cs="Courier New"/>
          <w:color w:val="AA0D91"/>
          <w:sz w:val="16"/>
          <w:szCs w:val="16"/>
        </w:rPr>
        <w:t>void</w:t>
      </w:r>
      <w:r w:rsidRPr="00BA4998">
        <w:rPr>
          <w:rFonts w:ascii="Courier New" w:hAnsi="Courier New" w:cs="Courier New"/>
          <w:sz w:val="16"/>
          <w:szCs w:val="16"/>
        </w:rPr>
        <w:t>)goForward:(</w:t>
      </w:r>
      <w:r w:rsidRPr="00BA4998">
        <w:rPr>
          <w:rFonts w:ascii="Courier New" w:hAnsi="Courier New" w:cs="Courier New"/>
          <w:color w:val="AA0D91"/>
          <w:sz w:val="16"/>
          <w:szCs w:val="16"/>
        </w:rPr>
        <w:t>id</w:t>
      </w:r>
      <w:r w:rsidRPr="00BA4998">
        <w:rPr>
          <w:rFonts w:ascii="Courier New" w:hAnsi="Courier New" w:cs="Courier New"/>
          <w:sz w:val="16"/>
          <w:szCs w:val="16"/>
        </w:rPr>
        <w:t>)sender</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 xml:space="preserve">   [</w:t>
      </w:r>
      <w:r w:rsidRPr="00BA4998">
        <w:rPr>
          <w:rFonts w:ascii="Courier New" w:hAnsi="Courier New" w:cs="Courier New"/>
          <w:color w:val="AA0D91"/>
          <w:sz w:val="16"/>
          <w:szCs w:val="16"/>
        </w:rPr>
        <w:t>self</w:t>
      </w:r>
      <w:r w:rsidRPr="00BA4998">
        <w:rPr>
          <w:rFonts w:ascii="Courier New" w:hAnsi="Courier New" w:cs="Courier New"/>
          <w:sz w:val="16"/>
          <w:szCs w:val="16"/>
        </w:rPr>
        <w:t>.</w:t>
      </w:r>
      <w:r w:rsidRPr="00BA4998">
        <w:rPr>
          <w:rFonts w:ascii="Courier New" w:hAnsi="Courier New" w:cs="Courier New"/>
          <w:color w:val="3F6E74"/>
          <w:sz w:val="16"/>
          <w:szCs w:val="16"/>
        </w:rPr>
        <w:t>delegate</w:t>
      </w:r>
      <w:r w:rsidRPr="00BA4998">
        <w:rPr>
          <w:rFonts w:ascii="Courier New" w:hAnsi="Courier New" w:cs="Courier New"/>
          <w:sz w:val="16"/>
          <w:szCs w:val="16"/>
        </w:rPr>
        <w:t xml:space="preserve"> </w:t>
      </w:r>
      <w:r w:rsidRPr="00BA4998">
        <w:rPr>
          <w:rFonts w:ascii="Courier New" w:hAnsi="Courier New" w:cs="Courier New"/>
          <w:color w:val="26474B"/>
          <w:sz w:val="16"/>
          <w:szCs w:val="16"/>
        </w:rPr>
        <w:t>goForwardWebBrowserNavigator</w:t>
      </w:r>
      <w:r w:rsidRPr="00BA4998">
        <w:rPr>
          <w:rFonts w:ascii="Courier New" w:hAnsi="Courier New" w:cs="Courier New"/>
          <w:sz w:val="16"/>
          <w:szCs w:val="16"/>
        </w:rPr>
        <w:t>:</w:t>
      </w:r>
      <w:r w:rsidRPr="00BA4998">
        <w:rPr>
          <w:rFonts w:ascii="Courier New" w:hAnsi="Courier New" w:cs="Courier New"/>
          <w:color w:val="AA0D91"/>
          <w:sz w:val="16"/>
          <w:szCs w:val="16"/>
        </w:rPr>
        <w:t>self</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color w:val="AA0D91"/>
          <w:sz w:val="16"/>
          <w:szCs w:val="16"/>
        </w:rPr>
      </w:pPr>
      <w:r w:rsidRPr="00BA4998">
        <w:rPr>
          <w:rFonts w:ascii="Courier New" w:hAnsi="Courier New" w:cs="Courier New"/>
          <w:color w:val="AA0D91"/>
          <w:sz w:val="16"/>
          <w:szCs w:val="16"/>
        </w:rPr>
        <w:t>@end</w:t>
      </w:r>
    </w:p>
    <w:p w:rsidR="002518F3" w:rsidRDefault="002518F3" w:rsidP="002518F3">
      <w:pPr>
        <w:spacing w:before="0"/>
        <w:rPr>
          <w:rFonts w:eastAsia="Times New Roman" w:cs="Arial"/>
          <w:szCs w:val="20"/>
        </w:rPr>
      </w:pPr>
    </w:p>
    <w:p w:rsidR="002518F3" w:rsidRDefault="002518F3" w:rsidP="002518F3">
      <w:pPr>
        <w:spacing w:before="0"/>
        <w:rPr>
          <w:rFonts w:cs="Arial"/>
        </w:rPr>
      </w:pPr>
      <w:r w:rsidRPr="00D72EFD">
        <w:rPr>
          <w:rFonts w:cs="Arial"/>
        </w:rPr>
        <w:t>Now create an instance of your custom navigation view and set it to</w:t>
      </w:r>
      <w:r>
        <w:rPr>
          <w:rFonts w:cs="Arial"/>
        </w:rPr>
        <w:t xml:space="preserve"> the</w:t>
      </w:r>
      <w:r w:rsidRPr="00D72EFD">
        <w:rPr>
          <w:rFonts w:cs="Arial"/>
        </w:rPr>
        <w:t xml:space="preserve"> WebView:</w:t>
      </w:r>
    </w:p>
    <w:p w:rsidR="002518F3" w:rsidRDefault="002518F3" w:rsidP="002518F3">
      <w:pPr>
        <w:spacing w:before="0"/>
        <w:rPr>
          <w:rFonts w:eastAsia="Times New Roman" w:cs="Arial"/>
          <w:szCs w:val="20"/>
        </w:rPr>
      </w:pP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color w:val="5C2699"/>
          <w:sz w:val="16"/>
          <w:szCs w:val="16"/>
        </w:rPr>
        <w:t xml:space="preserve">MyNavigationHeader </w:t>
      </w:r>
      <w:r w:rsidRPr="00BA4998">
        <w:rPr>
          <w:rFonts w:ascii="Courier New" w:hAnsi="Courier New" w:cs="Courier New"/>
          <w:sz w:val="16"/>
          <w:szCs w:val="16"/>
        </w:rPr>
        <w:t>*view = [[</w:t>
      </w:r>
      <w:r w:rsidRPr="00BA4998">
        <w:rPr>
          <w:rFonts w:ascii="Courier New" w:hAnsi="Courier New" w:cs="Courier New"/>
          <w:color w:val="5C2699"/>
          <w:sz w:val="16"/>
          <w:szCs w:val="16"/>
        </w:rPr>
        <w:t>MyNavigationHeader</w:t>
      </w:r>
      <w:r w:rsidRPr="00BA4998">
        <w:rPr>
          <w:rFonts w:ascii="Courier New" w:hAnsi="Courier New" w:cs="Courier New"/>
          <w:sz w:val="16"/>
          <w:szCs w:val="16"/>
        </w:rPr>
        <w:t xml:space="preserve"> </w:t>
      </w:r>
      <w:r w:rsidRPr="00BA4998">
        <w:rPr>
          <w:rFonts w:ascii="Courier New" w:hAnsi="Courier New" w:cs="Courier New"/>
          <w:color w:val="2E0D6E"/>
          <w:sz w:val="16"/>
          <w:szCs w:val="16"/>
        </w:rPr>
        <w:t>alloc</w:t>
      </w:r>
      <w:r w:rsidRPr="00BA4998">
        <w:rPr>
          <w:rFonts w:ascii="Courier New" w:hAnsi="Courier New" w:cs="Courier New"/>
          <w:sz w:val="16"/>
          <w:szCs w:val="16"/>
        </w:rPr>
        <w:t>]</w:t>
      </w:r>
      <w:r w:rsidRPr="00BA4998">
        <w:rPr>
          <w:rFonts w:ascii="Courier New" w:hAnsi="Courier New" w:cs="Courier New"/>
          <w:color w:val="2E0D6E"/>
          <w:sz w:val="16"/>
          <w:szCs w:val="16"/>
        </w:rPr>
        <w:t>initWithFrame</w:t>
      </w:r>
      <w:r w:rsidRPr="00BA4998">
        <w:rPr>
          <w:rFonts w:ascii="Courier New" w:hAnsi="Courier New" w:cs="Courier New"/>
          <w:sz w:val="16"/>
          <w:szCs w:val="16"/>
        </w:rPr>
        <w:t>:</w:t>
      </w:r>
      <w:r w:rsidRPr="00BA4998">
        <w:rPr>
          <w:rFonts w:ascii="Courier New" w:hAnsi="Courier New" w:cs="Courier New"/>
          <w:color w:val="2E0D6E"/>
          <w:sz w:val="16"/>
          <w:szCs w:val="16"/>
        </w:rPr>
        <w:t>CGRectMake</w:t>
      </w:r>
      <w:r w:rsidRPr="00BA4998">
        <w:rPr>
          <w:rFonts w:ascii="Courier New" w:hAnsi="Courier New" w:cs="Courier New"/>
          <w:sz w:val="16"/>
          <w:szCs w:val="16"/>
        </w:rPr>
        <w:t>(</w:t>
      </w:r>
      <w:r w:rsidRPr="00BA4998">
        <w:rPr>
          <w:rFonts w:ascii="Courier New" w:hAnsi="Courier New" w:cs="Courier New"/>
          <w:color w:val="1C00CF"/>
          <w:sz w:val="16"/>
          <w:szCs w:val="16"/>
        </w:rPr>
        <w:t>0.f</w:t>
      </w:r>
      <w:r w:rsidRPr="00BA4998">
        <w:rPr>
          <w:rFonts w:ascii="Courier New" w:hAnsi="Courier New" w:cs="Courier New"/>
          <w:sz w:val="16"/>
          <w:szCs w:val="16"/>
        </w:rPr>
        <w:t xml:space="preserve">, </w:t>
      </w:r>
      <w:r w:rsidRPr="00BA4998">
        <w:rPr>
          <w:rFonts w:ascii="Courier New" w:hAnsi="Courier New" w:cs="Courier New"/>
          <w:color w:val="1C00CF"/>
          <w:sz w:val="16"/>
          <w:szCs w:val="16"/>
        </w:rPr>
        <w:t>0.f</w:t>
      </w:r>
      <w:r w:rsidRPr="00BA4998">
        <w:rPr>
          <w:rFonts w:ascii="Courier New" w:hAnsi="Courier New" w:cs="Courier New"/>
          <w:sz w:val="16"/>
          <w:szCs w:val="16"/>
        </w:rPr>
        <w:t xml:space="preserve">, </w:t>
      </w:r>
      <w:r w:rsidRPr="00BA4998">
        <w:rPr>
          <w:rFonts w:ascii="Courier New" w:hAnsi="Courier New" w:cs="Courier New"/>
          <w:color w:val="1C00CF"/>
          <w:sz w:val="16"/>
          <w:szCs w:val="16"/>
        </w:rPr>
        <w:t>110.f</w:t>
      </w:r>
      <w:r w:rsidRPr="00BA4998">
        <w:rPr>
          <w:rFonts w:ascii="Courier New" w:hAnsi="Courier New" w:cs="Courier New"/>
          <w:sz w:val="16"/>
          <w:szCs w:val="16"/>
        </w:rPr>
        <w:t xml:space="preserve">, </w:t>
      </w:r>
      <w:r w:rsidRPr="00BA4998">
        <w:rPr>
          <w:rFonts w:ascii="Courier New" w:hAnsi="Courier New" w:cs="Courier New"/>
          <w:color w:val="1C00CF"/>
          <w:sz w:val="16"/>
          <w:szCs w:val="16"/>
        </w:rPr>
        <w:t>80.f</w:t>
      </w:r>
      <w:r w:rsidRPr="00BA4998">
        <w:rPr>
          <w:rFonts w:ascii="Courier New" w:hAnsi="Courier New" w:cs="Courier New"/>
          <w:sz w:val="16"/>
          <w:szCs w:val="16"/>
        </w:rPr>
        <w:t>)];</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view.</w:t>
      </w:r>
      <w:r w:rsidRPr="00BA4998">
        <w:rPr>
          <w:rFonts w:ascii="Courier New" w:hAnsi="Courier New" w:cs="Courier New"/>
          <w:color w:val="5C2699"/>
          <w:sz w:val="16"/>
          <w:szCs w:val="16"/>
        </w:rPr>
        <w:t>autoresizingMask</w:t>
      </w:r>
      <w:r w:rsidRPr="00BA4998">
        <w:rPr>
          <w:rFonts w:ascii="Courier New" w:hAnsi="Courier New" w:cs="Courier New"/>
          <w:sz w:val="16"/>
          <w:szCs w:val="16"/>
        </w:rPr>
        <w:t xml:space="preserve"> = </w:t>
      </w:r>
      <w:r w:rsidRPr="00BA4998">
        <w:rPr>
          <w:rFonts w:ascii="Courier New" w:hAnsi="Courier New" w:cs="Courier New"/>
          <w:color w:val="2E0D6E"/>
          <w:sz w:val="16"/>
          <w:szCs w:val="16"/>
        </w:rPr>
        <w:t>UIViewAutoresizingFlexibleHeight</w:t>
      </w:r>
      <w:r w:rsidRPr="00BA4998">
        <w:rPr>
          <w:rFonts w:ascii="Courier New" w:hAnsi="Courier New" w:cs="Courier New"/>
          <w:sz w:val="16"/>
          <w:szCs w:val="16"/>
        </w:rPr>
        <w:t xml:space="preserve">; </w:t>
      </w:r>
    </w:p>
    <w:p w:rsidR="002518F3" w:rsidRPr="00BA4998" w:rsidRDefault="002518F3" w:rsidP="00BA4998">
      <w:pPr>
        <w:widowControl w:val="0"/>
        <w:shd w:val="clear" w:color="auto" w:fill="F2F2F2" w:themeFill="background1" w:themeFillShade="F2"/>
        <w:tabs>
          <w:tab w:val="left" w:pos="560"/>
        </w:tabs>
        <w:autoSpaceDE w:val="0"/>
        <w:autoSpaceDN w:val="0"/>
        <w:adjustRightInd w:val="0"/>
        <w:spacing w:before="0"/>
        <w:rPr>
          <w:rFonts w:ascii="Courier New" w:hAnsi="Courier New" w:cs="Courier New"/>
          <w:sz w:val="16"/>
          <w:szCs w:val="16"/>
        </w:rPr>
      </w:pPr>
      <w:r w:rsidRPr="00BA4998">
        <w:rPr>
          <w:rFonts w:ascii="Courier New" w:hAnsi="Courier New" w:cs="Courier New"/>
          <w:sz w:val="16"/>
          <w:szCs w:val="16"/>
        </w:rPr>
        <w:t>[</w:t>
      </w:r>
      <w:r w:rsidRPr="00BA4998">
        <w:rPr>
          <w:rFonts w:ascii="Courier New" w:hAnsi="Courier New" w:cs="Courier New"/>
          <w:color w:val="AA0D91"/>
          <w:sz w:val="16"/>
          <w:szCs w:val="16"/>
        </w:rPr>
        <w:t>self</w:t>
      </w:r>
      <w:r w:rsidRPr="00BA4998">
        <w:rPr>
          <w:rFonts w:ascii="Courier New" w:hAnsi="Courier New" w:cs="Courier New"/>
          <w:sz w:val="16"/>
          <w:szCs w:val="16"/>
        </w:rPr>
        <w:t>.</w:t>
      </w:r>
      <w:r w:rsidRPr="00BA4998">
        <w:rPr>
          <w:rFonts w:ascii="Courier New" w:hAnsi="Courier New" w:cs="Courier New"/>
          <w:color w:val="3F6E74"/>
          <w:sz w:val="16"/>
          <w:szCs w:val="16"/>
        </w:rPr>
        <w:t>webBrowser</w:t>
      </w:r>
      <w:r w:rsidRPr="00BA4998">
        <w:rPr>
          <w:rFonts w:ascii="Courier New" w:hAnsi="Courier New" w:cs="Courier New"/>
          <w:sz w:val="16"/>
          <w:szCs w:val="16"/>
        </w:rPr>
        <w:t xml:space="preserve"> </w:t>
      </w:r>
      <w:r w:rsidRPr="00BA4998">
        <w:rPr>
          <w:rFonts w:ascii="Courier New" w:hAnsi="Courier New" w:cs="Courier New"/>
          <w:color w:val="26474B"/>
          <w:sz w:val="16"/>
          <w:szCs w:val="16"/>
        </w:rPr>
        <w:t>setCustomToollbarView</w:t>
      </w:r>
      <w:r w:rsidRPr="00BA4998">
        <w:rPr>
          <w:rFonts w:ascii="Courier New" w:hAnsi="Courier New" w:cs="Courier New"/>
          <w:sz w:val="16"/>
          <w:szCs w:val="16"/>
        </w:rPr>
        <w:t>: view];</w:t>
      </w:r>
    </w:p>
    <w:p w:rsidR="002518F3" w:rsidRDefault="002518F3" w:rsidP="002518F3">
      <w:pPr>
        <w:widowControl w:val="0"/>
        <w:tabs>
          <w:tab w:val="left" w:pos="560"/>
        </w:tabs>
        <w:autoSpaceDE w:val="0"/>
        <w:autoSpaceDN w:val="0"/>
        <w:adjustRightInd w:val="0"/>
        <w:spacing w:before="0"/>
        <w:rPr>
          <w:rFonts w:ascii="Menlo-Regular" w:hAnsi="Menlo-Regular" w:cs="Menlo-Regular"/>
        </w:rPr>
      </w:pPr>
    </w:p>
    <w:p w:rsidR="002518F3" w:rsidRPr="00D72EFD" w:rsidRDefault="002518F3" w:rsidP="002518F3">
      <w:pPr>
        <w:widowControl w:val="0"/>
        <w:tabs>
          <w:tab w:val="left" w:pos="560"/>
        </w:tabs>
        <w:autoSpaceDE w:val="0"/>
        <w:autoSpaceDN w:val="0"/>
        <w:adjustRightInd w:val="0"/>
        <w:spacing w:before="0"/>
        <w:rPr>
          <w:rFonts w:ascii="Menlo-Regular" w:hAnsi="Menlo-Regular" w:cs="Menlo-Regular"/>
        </w:rPr>
      </w:pPr>
    </w:p>
    <w:p w:rsidR="002518F3" w:rsidRDefault="002518F3" w:rsidP="00F2000B"/>
    <w:sectPr w:rsidR="002518F3" w:rsidSect="00E66689">
      <w:headerReference w:type="even" r:id="rId102"/>
      <w:headerReference w:type="default" r:id="rId103"/>
      <w:footerReference w:type="even" r:id="rId104"/>
      <w:footerReference w:type="default" r:id="rId105"/>
      <w:headerReference w:type="first" r:id="rId106"/>
      <w:footerReference w:type="first" r:id="rId107"/>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0F90" w:rsidRDefault="005C0F90">
      <w:pPr>
        <w:spacing w:before="0"/>
      </w:pPr>
      <w:r>
        <w:separator/>
      </w:r>
    </w:p>
  </w:endnote>
  <w:endnote w:type="continuationSeparator" w:id="0">
    <w:p w:rsidR="005C0F90" w:rsidRDefault="005C0F9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enlo-Regula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enlo">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0E5" w:rsidRDefault="002370E5" w:rsidP="00E66689">
    <w:pPr>
      <w:pBdr>
        <w:bottom w:val="single" w:sz="6" w:space="1" w:color="auto"/>
      </w:pBdr>
      <w:rPr>
        <w:i/>
        <w:sz w:val="16"/>
        <w:szCs w:val="16"/>
      </w:rPr>
    </w:pPr>
  </w:p>
  <w:p w:rsidR="002370E5" w:rsidRPr="00130207" w:rsidRDefault="002370E5" w:rsidP="00E66689">
    <w:pPr>
      <w:rPr>
        <w:i/>
        <w:sz w:val="16"/>
        <w:szCs w:val="16"/>
      </w:rPr>
    </w:pPr>
    <w:r w:rsidRPr="00130207">
      <w:rPr>
        <w:i/>
        <w:sz w:val="16"/>
        <w:szCs w:val="16"/>
      </w:rPr>
      <w:t>Sitecore® is a registered trademark. All other brand and product names are the property of their respective holders. The contents of this document are the property of Sitecore. Copyright © 2001-</w:t>
    </w:r>
    <w:r>
      <w:rPr>
        <w:i/>
        <w:sz w:val="16"/>
        <w:szCs w:val="16"/>
      </w:rPr>
      <w:fldChar w:fldCharType="begin"/>
    </w:r>
    <w:r>
      <w:rPr>
        <w:i/>
        <w:sz w:val="16"/>
        <w:szCs w:val="16"/>
      </w:rPr>
      <w:instrText xml:space="preserve"> DATE \@ "yyyy" </w:instrText>
    </w:r>
    <w:r>
      <w:rPr>
        <w:i/>
        <w:sz w:val="16"/>
        <w:szCs w:val="16"/>
      </w:rPr>
      <w:fldChar w:fldCharType="separate"/>
    </w:r>
    <w:r w:rsidR="003E637A">
      <w:rPr>
        <w:i/>
        <w:noProof/>
        <w:sz w:val="16"/>
        <w:szCs w:val="16"/>
      </w:rPr>
      <w:t>2012</w:t>
    </w:r>
    <w:r>
      <w:rPr>
        <w:i/>
        <w:sz w:val="16"/>
        <w:szCs w:val="16"/>
      </w:rPr>
      <w:fldChar w:fldCharType="end"/>
    </w:r>
    <w:r>
      <w:rPr>
        <w:i/>
        <w:sz w:val="16"/>
        <w:szCs w:val="16"/>
      </w:rPr>
      <w:t xml:space="preserve"> </w:t>
    </w:r>
    <w:r w:rsidRPr="00130207">
      <w:rPr>
        <w:i/>
        <w:sz w:val="16"/>
        <w:szCs w:val="16"/>
      </w:rPr>
      <w:t>Sitecore. All rights reserved.</w:t>
    </w:r>
    <w:r>
      <w:rPr>
        <w:i/>
        <w:sz w:val="16"/>
        <w:szCs w:val="16"/>
      </w:rPr>
      <w:t xml:space="preserve"> </w:t>
    </w:r>
  </w:p>
  <w:p w:rsidR="002370E5" w:rsidRPr="00E66689" w:rsidRDefault="005C0F90" w:rsidP="00E66689">
    <w:pPr>
      <w:jc w:val="right"/>
      <w:rPr>
        <w:i/>
        <w:sz w:val="16"/>
        <w:szCs w:val="16"/>
      </w:rPr>
    </w:pPr>
    <w:sdt>
      <w:sdtPr>
        <w:rPr>
          <w:i/>
          <w:sz w:val="16"/>
          <w:szCs w:val="16"/>
        </w:rPr>
        <w:id w:val="8080684"/>
        <w:docPartObj>
          <w:docPartGallery w:val="Page Numbers (Top of Page)"/>
          <w:docPartUnique/>
        </w:docPartObj>
      </w:sdtPr>
      <w:sdtEndPr/>
      <w:sdtContent>
        <w:r w:rsidR="002370E5" w:rsidRPr="00F7410E">
          <w:rPr>
            <w:i/>
            <w:sz w:val="16"/>
            <w:szCs w:val="16"/>
          </w:rPr>
          <w:t xml:space="preserve">Page </w:t>
        </w:r>
        <w:r w:rsidR="002370E5" w:rsidRPr="00F7410E">
          <w:rPr>
            <w:i/>
            <w:sz w:val="16"/>
            <w:szCs w:val="16"/>
          </w:rPr>
          <w:fldChar w:fldCharType="begin"/>
        </w:r>
        <w:r w:rsidR="002370E5" w:rsidRPr="00F7410E">
          <w:rPr>
            <w:i/>
            <w:sz w:val="16"/>
            <w:szCs w:val="16"/>
          </w:rPr>
          <w:instrText xml:space="preserve"> PAGE </w:instrText>
        </w:r>
        <w:r w:rsidR="002370E5" w:rsidRPr="00F7410E">
          <w:rPr>
            <w:i/>
            <w:sz w:val="16"/>
            <w:szCs w:val="16"/>
          </w:rPr>
          <w:fldChar w:fldCharType="separate"/>
        </w:r>
        <w:r w:rsidR="003E637A">
          <w:rPr>
            <w:i/>
            <w:noProof/>
            <w:sz w:val="16"/>
            <w:szCs w:val="16"/>
          </w:rPr>
          <w:t>80</w:t>
        </w:r>
        <w:r w:rsidR="002370E5" w:rsidRPr="00F7410E">
          <w:rPr>
            <w:i/>
            <w:sz w:val="16"/>
            <w:szCs w:val="16"/>
          </w:rPr>
          <w:fldChar w:fldCharType="end"/>
        </w:r>
        <w:r w:rsidR="002370E5" w:rsidRPr="00F7410E">
          <w:rPr>
            <w:i/>
            <w:sz w:val="16"/>
            <w:szCs w:val="16"/>
          </w:rPr>
          <w:t xml:space="preserve"> of </w:t>
        </w:r>
        <w:r w:rsidR="002370E5" w:rsidRPr="00F7410E">
          <w:rPr>
            <w:i/>
            <w:sz w:val="16"/>
            <w:szCs w:val="16"/>
          </w:rPr>
          <w:fldChar w:fldCharType="begin"/>
        </w:r>
        <w:r w:rsidR="002370E5" w:rsidRPr="00F7410E">
          <w:rPr>
            <w:i/>
            <w:sz w:val="16"/>
            <w:szCs w:val="16"/>
          </w:rPr>
          <w:instrText xml:space="preserve"> NUMPAGES  </w:instrText>
        </w:r>
        <w:r w:rsidR="002370E5" w:rsidRPr="00F7410E">
          <w:rPr>
            <w:i/>
            <w:sz w:val="16"/>
            <w:szCs w:val="16"/>
          </w:rPr>
          <w:fldChar w:fldCharType="separate"/>
        </w:r>
        <w:r w:rsidR="003E637A">
          <w:rPr>
            <w:i/>
            <w:noProof/>
            <w:sz w:val="16"/>
            <w:szCs w:val="16"/>
          </w:rPr>
          <w:t>80</w:t>
        </w:r>
        <w:r w:rsidR="002370E5" w:rsidRPr="00F7410E">
          <w:rPr>
            <w:i/>
            <w:sz w:val="16"/>
            <w:szCs w:val="16"/>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0E5" w:rsidRDefault="002370E5" w:rsidP="00B326DE">
    <w:pPr>
      <w:pBdr>
        <w:bottom w:val="single" w:sz="6" w:space="1" w:color="auto"/>
      </w:pBdr>
      <w:rPr>
        <w:i/>
        <w:sz w:val="16"/>
        <w:szCs w:val="16"/>
      </w:rPr>
    </w:pPr>
  </w:p>
  <w:p w:rsidR="002370E5" w:rsidRPr="00130207" w:rsidRDefault="002370E5" w:rsidP="00B326DE">
    <w:pPr>
      <w:rPr>
        <w:i/>
        <w:sz w:val="16"/>
        <w:szCs w:val="16"/>
      </w:rPr>
    </w:pPr>
    <w:r w:rsidRPr="00130207">
      <w:rPr>
        <w:i/>
        <w:sz w:val="16"/>
        <w:szCs w:val="16"/>
      </w:rPr>
      <w:t>Sitecore® is a registered trademark. All other brand and product names are the property of their respective holders. The contents of this document are the property of Sitecore. Copyright © 2001-</w:t>
    </w:r>
    <w:r>
      <w:rPr>
        <w:i/>
        <w:sz w:val="16"/>
        <w:szCs w:val="16"/>
      </w:rPr>
      <w:fldChar w:fldCharType="begin"/>
    </w:r>
    <w:r>
      <w:rPr>
        <w:i/>
        <w:sz w:val="16"/>
        <w:szCs w:val="16"/>
      </w:rPr>
      <w:instrText xml:space="preserve"> DATE \@ "yyyy" </w:instrText>
    </w:r>
    <w:r>
      <w:rPr>
        <w:i/>
        <w:sz w:val="16"/>
        <w:szCs w:val="16"/>
      </w:rPr>
      <w:fldChar w:fldCharType="separate"/>
    </w:r>
    <w:r w:rsidR="003E637A">
      <w:rPr>
        <w:i/>
        <w:noProof/>
        <w:sz w:val="16"/>
        <w:szCs w:val="16"/>
      </w:rPr>
      <w:t>2012</w:t>
    </w:r>
    <w:r>
      <w:rPr>
        <w:i/>
        <w:sz w:val="16"/>
        <w:szCs w:val="16"/>
      </w:rPr>
      <w:fldChar w:fldCharType="end"/>
    </w:r>
    <w:r>
      <w:rPr>
        <w:i/>
        <w:sz w:val="16"/>
        <w:szCs w:val="16"/>
      </w:rPr>
      <w:t xml:space="preserve"> </w:t>
    </w:r>
    <w:r w:rsidRPr="00130207">
      <w:rPr>
        <w:i/>
        <w:sz w:val="16"/>
        <w:szCs w:val="16"/>
      </w:rPr>
      <w:t>Sitecore. All rights reserved.</w:t>
    </w:r>
    <w:r>
      <w:rPr>
        <w:i/>
        <w:sz w:val="16"/>
        <w:szCs w:val="16"/>
      </w:rPr>
      <w:t xml:space="preserve"> </w:t>
    </w:r>
  </w:p>
  <w:p w:rsidR="002370E5" w:rsidRPr="00B326DE" w:rsidRDefault="005C0F90" w:rsidP="00B326DE">
    <w:pPr>
      <w:jc w:val="right"/>
      <w:rPr>
        <w:i/>
        <w:sz w:val="16"/>
        <w:szCs w:val="16"/>
      </w:rPr>
    </w:pPr>
    <w:sdt>
      <w:sdtPr>
        <w:rPr>
          <w:i/>
          <w:sz w:val="16"/>
          <w:szCs w:val="16"/>
        </w:rPr>
        <w:id w:val="2890998"/>
        <w:docPartObj>
          <w:docPartGallery w:val="Page Numbers (Top of Page)"/>
          <w:docPartUnique/>
        </w:docPartObj>
      </w:sdtPr>
      <w:sdtEndPr/>
      <w:sdtContent>
        <w:r w:rsidR="002370E5" w:rsidRPr="00F7410E">
          <w:rPr>
            <w:i/>
            <w:sz w:val="16"/>
            <w:szCs w:val="16"/>
          </w:rPr>
          <w:t xml:space="preserve">Page </w:t>
        </w:r>
        <w:r w:rsidR="002370E5" w:rsidRPr="00F7410E">
          <w:rPr>
            <w:i/>
            <w:sz w:val="16"/>
            <w:szCs w:val="16"/>
          </w:rPr>
          <w:fldChar w:fldCharType="begin"/>
        </w:r>
        <w:r w:rsidR="002370E5" w:rsidRPr="00F7410E">
          <w:rPr>
            <w:i/>
            <w:sz w:val="16"/>
            <w:szCs w:val="16"/>
          </w:rPr>
          <w:instrText xml:space="preserve"> PAGE </w:instrText>
        </w:r>
        <w:r w:rsidR="002370E5" w:rsidRPr="00F7410E">
          <w:rPr>
            <w:i/>
            <w:sz w:val="16"/>
            <w:szCs w:val="16"/>
          </w:rPr>
          <w:fldChar w:fldCharType="separate"/>
        </w:r>
        <w:r w:rsidR="003E637A">
          <w:rPr>
            <w:i/>
            <w:noProof/>
            <w:sz w:val="16"/>
            <w:szCs w:val="16"/>
          </w:rPr>
          <w:t>5</w:t>
        </w:r>
        <w:r w:rsidR="002370E5" w:rsidRPr="00F7410E">
          <w:rPr>
            <w:i/>
            <w:sz w:val="16"/>
            <w:szCs w:val="16"/>
          </w:rPr>
          <w:fldChar w:fldCharType="end"/>
        </w:r>
        <w:r w:rsidR="002370E5" w:rsidRPr="00F7410E">
          <w:rPr>
            <w:i/>
            <w:sz w:val="16"/>
            <w:szCs w:val="16"/>
          </w:rPr>
          <w:t xml:space="preserve"> of </w:t>
        </w:r>
        <w:r w:rsidR="002370E5" w:rsidRPr="00F7410E">
          <w:rPr>
            <w:i/>
            <w:sz w:val="16"/>
            <w:szCs w:val="16"/>
          </w:rPr>
          <w:fldChar w:fldCharType="begin"/>
        </w:r>
        <w:r w:rsidR="002370E5" w:rsidRPr="00F7410E">
          <w:rPr>
            <w:i/>
            <w:sz w:val="16"/>
            <w:szCs w:val="16"/>
          </w:rPr>
          <w:instrText xml:space="preserve"> NUMPAGES  </w:instrText>
        </w:r>
        <w:r w:rsidR="002370E5" w:rsidRPr="00F7410E">
          <w:rPr>
            <w:i/>
            <w:sz w:val="16"/>
            <w:szCs w:val="16"/>
          </w:rPr>
          <w:fldChar w:fldCharType="separate"/>
        </w:r>
        <w:r w:rsidR="003E637A">
          <w:rPr>
            <w:i/>
            <w:noProof/>
            <w:sz w:val="16"/>
            <w:szCs w:val="16"/>
          </w:rPr>
          <w:t>81</w:t>
        </w:r>
        <w:r w:rsidR="002370E5" w:rsidRPr="00F7410E">
          <w:rPr>
            <w:i/>
            <w:sz w:val="16"/>
            <w:szCs w:val="16"/>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0E5" w:rsidRDefault="002370E5" w:rsidP="001345B4">
    <w:pPr>
      <w:pStyle w:val="Footer"/>
      <w:tabs>
        <w:tab w:val="clear" w:pos="9360"/>
        <w:tab w:val="right" w:pos="9000"/>
      </w:tabs>
      <w:ind w:right="27"/>
    </w:pPr>
    <w:r w:rsidRPr="00130207">
      <w:t>Sitecore® is a registered trademark. All other brand and product names are the property of their respective holders. The contents of this document are the property of Sitecore. Copyright © 2001-</w:t>
    </w:r>
    <w:r>
      <w:fldChar w:fldCharType="begin"/>
    </w:r>
    <w:r>
      <w:instrText xml:space="preserve"> DATE \@ "yyyy" </w:instrText>
    </w:r>
    <w:r>
      <w:fldChar w:fldCharType="separate"/>
    </w:r>
    <w:r w:rsidR="003E637A">
      <w:rPr>
        <w:noProof/>
      </w:rPr>
      <w:t>2012</w:t>
    </w:r>
    <w:r>
      <w:rPr>
        <w:noProof/>
      </w:rPr>
      <w:fldChar w:fldCharType="end"/>
    </w:r>
    <w:r>
      <w:t xml:space="preserve"> </w:t>
    </w:r>
    <w:r w:rsidRPr="00130207">
      <w:t>Sitecore. All rights reserved.</w:t>
    </w:r>
  </w:p>
  <w:p w:rsidR="002370E5" w:rsidRDefault="002370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0F90" w:rsidRDefault="005C0F90">
      <w:pPr>
        <w:spacing w:before="0"/>
      </w:pPr>
      <w:r>
        <w:separator/>
      </w:r>
    </w:p>
  </w:footnote>
  <w:footnote w:type="continuationSeparator" w:id="0">
    <w:p w:rsidR="005C0F90" w:rsidRDefault="005C0F90">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0E5" w:rsidRDefault="002370E5">
    <w:pPr>
      <w:pStyle w:val="Header"/>
    </w:pPr>
    <w:r>
      <w:rPr>
        <w:noProof/>
      </w:rPr>
      <w:drawing>
        <wp:anchor distT="0" distB="0" distL="114300" distR="114300" simplePos="0" relativeHeight="251660288" behindDoc="0" locked="0" layoutInCell="1" allowOverlap="1">
          <wp:simplePos x="0" y="0"/>
          <wp:positionH relativeFrom="column">
            <wp:posOffset>4194175</wp:posOffset>
          </wp:positionH>
          <wp:positionV relativeFrom="paragraph">
            <wp:posOffset>-114300</wp:posOffset>
          </wp:positionV>
          <wp:extent cx="1524635" cy="422275"/>
          <wp:effectExtent l="19050" t="0" r="0" b="0"/>
          <wp:wrapTopAndBottom/>
          <wp:docPr id="4" name="Picture 2" descr="sclogohoripan_jpg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ogohoripan_jpg_300.jpg"/>
                  <pic:cNvPicPr/>
                </pic:nvPicPr>
                <pic:blipFill>
                  <a:blip r:embed="rId1"/>
                  <a:stretch>
                    <a:fillRect/>
                  </a:stretch>
                </pic:blipFill>
                <pic:spPr>
                  <a:xfrm>
                    <a:off x="0" y="0"/>
                    <a:ext cx="1524635" cy="422275"/>
                  </a:xfrm>
                  <a:prstGeom prst="rect">
                    <a:avLst/>
                  </a:prstGeom>
                </pic:spPr>
              </pic:pic>
            </a:graphicData>
          </a:graphic>
        </wp:anchor>
      </w:drawing>
    </w:r>
    <w:fldSimple w:instr=" DOCPROPERTY  Category  \* MERGEFORMAT ">
      <w:r>
        <w:t>Sitecore CMS 6</w:t>
      </w:r>
    </w:fldSimple>
    <w:r>
      <w:t>.5</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0E5" w:rsidRPr="007D4363" w:rsidRDefault="002370E5" w:rsidP="00737AA1">
    <w:pPr>
      <w:pStyle w:val="Header"/>
      <w:tabs>
        <w:tab w:val="clear" w:pos="9360"/>
        <w:tab w:val="left" w:pos="4445"/>
        <w:tab w:val="right" w:pos="9000"/>
      </w:tabs>
      <w:ind w:right="27"/>
    </w:pPr>
    <w:r>
      <w:rPr>
        <w:noProof/>
      </w:rPr>
      <w:drawing>
        <wp:anchor distT="0" distB="0" distL="114300" distR="114300" simplePos="0" relativeHeight="251658240" behindDoc="0" locked="0" layoutInCell="1" allowOverlap="1">
          <wp:simplePos x="0" y="0"/>
          <wp:positionH relativeFrom="column">
            <wp:posOffset>4194175</wp:posOffset>
          </wp:positionH>
          <wp:positionV relativeFrom="paragraph">
            <wp:posOffset>-114300</wp:posOffset>
          </wp:positionV>
          <wp:extent cx="1524635" cy="422275"/>
          <wp:effectExtent l="19050" t="0" r="0" b="0"/>
          <wp:wrapTopAndBottom/>
          <wp:docPr id="3" name="Picture 2" descr="sclogohoripan_jpg_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ogohoripan_jpg_300.jpg"/>
                  <pic:cNvPicPr/>
                </pic:nvPicPr>
                <pic:blipFill>
                  <a:blip r:embed="rId1"/>
                  <a:stretch>
                    <a:fillRect/>
                  </a:stretch>
                </pic:blipFill>
                <pic:spPr>
                  <a:xfrm>
                    <a:off x="0" y="0"/>
                    <a:ext cx="1524635" cy="422275"/>
                  </a:xfrm>
                  <a:prstGeom prst="rect">
                    <a:avLst/>
                  </a:prstGeom>
                </pic:spPr>
              </pic:pic>
            </a:graphicData>
          </a:graphic>
        </wp:anchor>
      </w:drawing>
    </w:r>
    <w:fldSimple w:instr=" TITLE   \* MERGEFORMAT ">
      <w:r>
        <w:t>Sitecore Guide Template</w:t>
      </w:r>
    </w:fldSimple>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0E5" w:rsidRPr="00E66689" w:rsidRDefault="00C36C26" w:rsidP="001345B4">
    <w:pPr>
      <w:pStyle w:val="Footer"/>
      <w:ind w:right="-333"/>
    </w:pPr>
    <w:fldSimple w:instr=" DOCPROPERTY  Category  \* MERGEFORMAT ">
      <w:r w:rsidR="002370E5">
        <w:t>Sitecore CMS 6</w:t>
      </w:r>
    </w:fldSimple>
    <w:r w:rsidR="002370E5">
      <w:t>.5</w:t>
    </w:r>
  </w:p>
  <w:p w:rsidR="002370E5" w:rsidRPr="00E66689" w:rsidRDefault="00C36C26" w:rsidP="001345B4">
    <w:pPr>
      <w:pStyle w:val="Footer"/>
      <w:ind w:right="-333"/>
    </w:pPr>
    <w:fldSimple w:instr=" TITLE   \* MERGEFORMAT ">
      <w:r w:rsidR="002370E5">
        <w:t>Sitecore Guide Template</w:t>
      </w:r>
    </w:fldSimple>
    <w:r w:rsidR="002370E5" w:rsidRPr="00E66689">
      <w:t xml:space="preserve"> Rev: </w:t>
    </w:r>
    <w:r w:rsidR="002370E5">
      <w:fldChar w:fldCharType="begin"/>
    </w:r>
    <w:r w:rsidR="002370E5">
      <w:instrText xml:space="preserve"> DATE  \@ "d MMMM yyyy" </w:instrText>
    </w:r>
    <w:r w:rsidR="002370E5">
      <w:fldChar w:fldCharType="separate"/>
    </w:r>
    <w:r w:rsidR="003E637A">
      <w:rPr>
        <w:noProof/>
      </w:rPr>
      <w:t>5 March 2012</w:t>
    </w:r>
    <w:r w:rsidR="002370E5">
      <w:rPr>
        <w:noProof/>
      </w:rPr>
      <w:fldChar w:fldCharType="end"/>
    </w:r>
  </w:p>
  <w:p w:rsidR="002370E5" w:rsidRDefault="002370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07F13"/>
    <w:multiLevelType w:val="hybridMultilevel"/>
    <w:tmpl w:val="44780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13516"/>
    <w:multiLevelType w:val="hybridMultilevel"/>
    <w:tmpl w:val="0240BC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9A2C84"/>
    <w:multiLevelType w:val="hybridMultilevel"/>
    <w:tmpl w:val="06D45A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40D52"/>
    <w:multiLevelType w:val="multilevel"/>
    <w:tmpl w:val="8C7E6108"/>
    <w:styleLink w:val="Step"/>
    <w:lvl w:ilvl="0">
      <w:start w:val="1"/>
      <w:numFmt w:val="bullet"/>
      <w:lvlText w:val=""/>
      <w:lvlJc w:val="left"/>
      <w:pPr>
        <w:ind w:left="360" w:hanging="288"/>
      </w:pPr>
      <w:rPr>
        <w:rFonts w:ascii="Symbol" w:hAnsi="Symbol" w:hint="default"/>
        <w:color w:val="auto"/>
        <w:sz w:val="24"/>
      </w:rPr>
    </w:lvl>
    <w:lvl w:ilvl="1">
      <w:start w:val="1"/>
      <w:numFmt w:val="lowerLetter"/>
      <w:lvlText w:val="%2)"/>
      <w:lvlJc w:val="left"/>
      <w:pPr>
        <w:ind w:left="360" w:hanging="288"/>
      </w:pPr>
      <w:rPr>
        <w:rFonts w:hint="default"/>
      </w:rPr>
    </w:lvl>
    <w:lvl w:ilvl="2">
      <w:start w:val="1"/>
      <w:numFmt w:val="lowerRoman"/>
      <w:lvlText w:val="%3)"/>
      <w:lvlJc w:val="left"/>
      <w:pPr>
        <w:ind w:left="360" w:hanging="288"/>
      </w:pPr>
      <w:rPr>
        <w:rFonts w:hint="default"/>
      </w:rPr>
    </w:lvl>
    <w:lvl w:ilvl="3">
      <w:start w:val="1"/>
      <w:numFmt w:val="decimal"/>
      <w:lvlText w:val="(%4)"/>
      <w:lvlJc w:val="left"/>
      <w:pPr>
        <w:ind w:left="360" w:hanging="288"/>
      </w:pPr>
      <w:rPr>
        <w:rFonts w:hint="default"/>
      </w:rPr>
    </w:lvl>
    <w:lvl w:ilvl="4">
      <w:start w:val="1"/>
      <w:numFmt w:val="lowerLetter"/>
      <w:lvlText w:val="(%5)"/>
      <w:lvlJc w:val="left"/>
      <w:pPr>
        <w:ind w:left="360" w:hanging="288"/>
      </w:pPr>
      <w:rPr>
        <w:rFonts w:hint="default"/>
      </w:rPr>
    </w:lvl>
    <w:lvl w:ilvl="5">
      <w:start w:val="1"/>
      <w:numFmt w:val="lowerRoman"/>
      <w:lvlText w:val="(%6)"/>
      <w:lvlJc w:val="left"/>
      <w:pPr>
        <w:ind w:left="360" w:hanging="288"/>
      </w:pPr>
      <w:rPr>
        <w:rFonts w:hint="default"/>
      </w:rPr>
    </w:lvl>
    <w:lvl w:ilvl="6">
      <w:start w:val="1"/>
      <w:numFmt w:val="decimal"/>
      <w:lvlText w:val="%7."/>
      <w:lvlJc w:val="left"/>
      <w:pPr>
        <w:ind w:left="360" w:hanging="288"/>
      </w:pPr>
      <w:rPr>
        <w:rFonts w:hint="default"/>
      </w:rPr>
    </w:lvl>
    <w:lvl w:ilvl="7">
      <w:start w:val="1"/>
      <w:numFmt w:val="lowerLetter"/>
      <w:lvlText w:val="%8."/>
      <w:lvlJc w:val="left"/>
      <w:pPr>
        <w:ind w:left="360" w:hanging="288"/>
      </w:pPr>
      <w:rPr>
        <w:rFonts w:hint="default"/>
      </w:rPr>
    </w:lvl>
    <w:lvl w:ilvl="8">
      <w:start w:val="1"/>
      <w:numFmt w:val="lowerRoman"/>
      <w:lvlText w:val="%9."/>
      <w:lvlJc w:val="left"/>
      <w:pPr>
        <w:ind w:left="360" w:hanging="288"/>
      </w:pPr>
      <w:rPr>
        <w:rFonts w:hint="default"/>
      </w:rPr>
    </w:lvl>
  </w:abstractNum>
  <w:abstractNum w:abstractNumId="4">
    <w:nsid w:val="1AF0250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B485C8D"/>
    <w:multiLevelType w:val="hybridMultilevel"/>
    <w:tmpl w:val="7980BC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AF2F50"/>
    <w:multiLevelType w:val="multilevel"/>
    <w:tmpl w:val="4A4EE360"/>
    <w:lvl w:ilvl="0">
      <w:start w:val="1"/>
      <w:numFmt w:val="decimal"/>
      <w:pStyle w:val="Heading1"/>
      <w:lvlText w:val="Chapter %1"/>
      <w:lvlJc w:val="left"/>
      <w:pPr>
        <w:ind w:left="360" w:hanging="360"/>
      </w:pPr>
      <w:rPr>
        <w:rFonts w:ascii="Arial" w:hAnsi="Arial" w:hint="default"/>
        <w:b/>
        <w:i w:val="0"/>
        <w:color w:val="969696"/>
        <w:sz w:val="4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6300" w:hanging="720"/>
      </w:pPr>
      <w:rPr>
        <w:rFonts w:hint="default"/>
      </w:rPr>
    </w:lvl>
    <w:lvl w:ilvl="3">
      <w:start w:val="1"/>
      <w:numFmt w:val="non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D101D2B"/>
    <w:multiLevelType w:val="hybridMultilevel"/>
    <w:tmpl w:val="25684B24"/>
    <w:lvl w:ilvl="0" w:tplc="C33AFAA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50247D"/>
    <w:multiLevelType w:val="hybridMultilevel"/>
    <w:tmpl w:val="77D80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AA7E51"/>
    <w:multiLevelType w:val="hybridMultilevel"/>
    <w:tmpl w:val="DF7AE5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5C0447"/>
    <w:multiLevelType w:val="hybridMultilevel"/>
    <w:tmpl w:val="2C728838"/>
    <w:lvl w:ilvl="0" w:tplc="72049286">
      <w:start w:val="1"/>
      <w:numFmt w:val="decimal"/>
      <w:lvlText w:val="%1)"/>
      <w:lvlJc w:val="left"/>
      <w:pPr>
        <w:ind w:left="720" w:hanging="360"/>
      </w:pPr>
      <w:rPr>
        <w:rFonts w:asciiTheme="minorHAnsi" w:hAnsiTheme="minorHAnsi" w:cstheme="minorHAnsi"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2212F1"/>
    <w:multiLevelType w:val="hybridMultilevel"/>
    <w:tmpl w:val="A0CC4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8B4B62"/>
    <w:multiLevelType w:val="hybridMultilevel"/>
    <w:tmpl w:val="7376DA52"/>
    <w:lvl w:ilvl="0" w:tplc="33B058A0">
      <w:start w:val="1"/>
      <w:numFmt w:val="bullet"/>
      <w:pStyle w:val="SitecoreBulletLa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474837"/>
    <w:multiLevelType w:val="hybridMultilevel"/>
    <w:tmpl w:val="C96491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1965DAB"/>
    <w:multiLevelType w:val="hybridMultilevel"/>
    <w:tmpl w:val="BAB06A48"/>
    <w:lvl w:ilvl="0" w:tplc="1ACE8F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8347D0D"/>
    <w:multiLevelType w:val="hybridMultilevel"/>
    <w:tmpl w:val="42F41644"/>
    <w:lvl w:ilvl="0" w:tplc="257EDDE2">
      <w:start w:val="1"/>
      <w:numFmt w:val="bullet"/>
      <w:pStyle w:val="SitecoreIntro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5C7D00DE"/>
    <w:multiLevelType w:val="hybridMultilevel"/>
    <w:tmpl w:val="C9A68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CB28A1"/>
    <w:multiLevelType w:val="hybridMultilevel"/>
    <w:tmpl w:val="C96491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07D67F4"/>
    <w:multiLevelType w:val="hybridMultilevel"/>
    <w:tmpl w:val="C96491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33772A6"/>
    <w:multiLevelType w:val="hybridMultilevel"/>
    <w:tmpl w:val="C96491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5622954"/>
    <w:multiLevelType w:val="multilevel"/>
    <w:tmpl w:val="4BA450C2"/>
    <w:lvl w:ilvl="0">
      <w:start w:val="1"/>
      <w:numFmt w:val="bullet"/>
      <w:lvlText w:val=""/>
      <w:lvlJc w:val="left"/>
      <w:pPr>
        <w:ind w:left="720" w:firstLine="576"/>
      </w:pPr>
      <w:rPr>
        <w:rFonts w:ascii="Symbol" w:hAnsi="Symbol" w:hint="default"/>
        <w:color w:val="auto"/>
        <w:sz w:val="24"/>
      </w:rPr>
    </w:lvl>
    <w:lvl w:ilvl="1">
      <w:start w:val="1"/>
      <w:numFmt w:val="bullet"/>
      <w:pStyle w:val="SitecoreBulletedList"/>
      <w:lvlText w:val=""/>
      <w:lvlJc w:val="left"/>
      <w:pPr>
        <w:ind w:left="936" w:hanging="288"/>
      </w:pPr>
      <w:rPr>
        <w:rFonts w:ascii="Symbol" w:hAnsi="Symbol" w:hint="default"/>
      </w:rPr>
    </w:lvl>
    <w:lvl w:ilvl="2">
      <w:start w:val="1"/>
      <w:numFmt w:val="lowerRoman"/>
      <w:lvlText w:val="%3)"/>
      <w:lvlJc w:val="left"/>
      <w:pPr>
        <w:ind w:left="936" w:hanging="288"/>
      </w:pPr>
      <w:rPr>
        <w:rFonts w:hint="default"/>
      </w:rPr>
    </w:lvl>
    <w:lvl w:ilvl="3">
      <w:start w:val="1"/>
      <w:numFmt w:val="decimal"/>
      <w:lvlText w:val="(%4)"/>
      <w:lvlJc w:val="left"/>
      <w:pPr>
        <w:ind w:left="936" w:hanging="288"/>
      </w:pPr>
      <w:rPr>
        <w:rFonts w:hint="default"/>
      </w:rPr>
    </w:lvl>
    <w:lvl w:ilvl="4">
      <w:start w:val="1"/>
      <w:numFmt w:val="lowerLetter"/>
      <w:lvlText w:val="(%5)"/>
      <w:lvlJc w:val="left"/>
      <w:pPr>
        <w:ind w:left="936" w:hanging="288"/>
      </w:pPr>
      <w:rPr>
        <w:rFonts w:hint="default"/>
      </w:rPr>
    </w:lvl>
    <w:lvl w:ilvl="5">
      <w:start w:val="1"/>
      <w:numFmt w:val="lowerRoman"/>
      <w:lvlText w:val="(%6)"/>
      <w:lvlJc w:val="left"/>
      <w:pPr>
        <w:ind w:left="936" w:hanging="288"/>
      </w:pPr>
      <w:rPr>
        <w:rFonts w:hint="default"/>
      </w:rPr>
    </w:lvl>
    <w:lvl w:ilvl="6">
      <w:start w:val="1"/>
      <w:numFmt w:val="decimal"/>
      <w:lvlText w:val="%7."/>
      <w:lvlJc w:val="left"/>
      <w:pPr>
        <w:ind w:left="936" w:hanging="288"/>
      </w:pPr>
      <w:rPr>
        <w:rFonts w:hint="default"/>
      </w:rPr>
    </w:lvl>
    <w:lvl w:ilvl="7">
      <w:start w:val="1"/>
      <w:numFmt w:val="lowerLetter"/>
      <w:lvlText w:val="%8."/>
      <w:lvlJc w:val="left"/>
      <w:pPr>
        <w:ind w:left="936" w:hanging="288"/>
      </w:pPr>
      <w:rPr>
        <w:rFonts w:hint="default"/>
      </w:rPr>
    </w:lvl>
    <w:lvl w:ilvl="8">
      <w:start w:val="1"/>
      <w:numFmt w:val="lowerRoman"/>
      <w:lvlText w:val="%9."/>
      <w:lvlJc w:val="left"/>
      <w:pPr>
        <w:ind w:left="936" w:hanging="288"/>
      </w:pPr>
      <w:rPr>
        <w:rFonts w:hint="default"/>
      </w:rPr>
    </w:lvl>
  </w:abstractNum>
  <w:abstractNum w:abstractNumId="21">
    <w:nsid w:val="66510A5C"/>
    <w:multiLevelType w:val="hybridMultilevel"/>
    <w:tmpl w:val="13E474D8"/>
    <w:lvl w:ilvl="0" w:tplc="06A2D022">
      <w:start w:val="1"/>
      <w:numFmt w:val="bullet"/>
      <w:pStyle w:val="SitecoreChapter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69C035FD"/>
    <w:multiLevelType w:val="hybridMultilevel"/>
    <w:tmpl w:val="E46E023C"/>
    <w:lvl w:ilvl="0" w:tplc="D5385C20">
      <w:start w:val="1"/>
      <w:numFmt w:val="bullet"/>
      <w:pStyle w:val="SitecoreBullet2ndLevel"/>
      <w:lvlText w:val="o"/>
      <w:lvlJc w:val="left"/>
      <w:pPr>
        <w:ind w:left="1074" w:hanging="360"/>
      </w:pPr>
      <w:rPr>
        <w:rFonts w:ascii="Courier New" w:hAnsi="Courier New" w:cs="Courier New"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3">
    <w:nsid w:val="6E3F4158"/>
    <w:multiLevelType w:val="hybridMultilevel"/>
    <w:tmpl w:val="C6D0D7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6026C60"/>
    <w:multiLevelType w:val="hybridMultilevel"/>
    <w:tmpl w:val="EF38E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B5D6FFE"/>
    <w:multiLevelType w:val="hybridMultilevel"/>
    <w:tmpl w:val="9EE2EE0C"/>
    <w:lvl w:ilvl="0" w:tplc="114CD010">
      <w:start w:val="1"/>
      <w:numFmt w:val="decimal"/>
      <w:pStyle w:val="SitecoreNumberedList"/>
      <w:lvlText w:val="%1."/>
      <w:lvlJc w:val="left"/>
      <w:pPr>
        <w:ind w:left="720"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6">
    <w:nsid w:val="7C0510C4"/>
    <w:multiLevelType w:val="hybridMultilevel"/>
    <w:tmpl w:val="A93C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1"/>
  </w:num>
  <w:num w:numId="3">
    <w:abstractNumId w:val="6"/>
  </w:num>
  <w:num w:numId="4">
    <w:abstractNumId w:val="25"/>
  </w:num>
  <w:num w:numId="5">
    <w:abstractNumId w:val="12"/>
  </w:num>
  <w:num w:numId="6">
    <w:abstractNumId w:val="20"/>
  </w:num>
  <w:num w:numId="7">
    <w:abstractNumId w:val="15"/>
  </w:num>
  <w:num w:numId="8">
    <w:abstractNumId w:val="22"/>
  </w:num>
  <w:num w:numId="9">
    <w:abstractNumId w:val="24"/>
  </w:num>
  <w:num w:numId="10">
    <w:abstractNumId w:val="0"/>
  </w:num>
  <w:num w:numId="11">
    <w:abstractNumId w:val="10"/>
  </w:num>
  <w:num w:numId="12">
    <w:abstractNumId w:val="5"/>
  </w:num>
  <w:num w:numId="13">
    <w:abstractNumId w:val="16"/>
  </w:num>
  <w:num w:numId="14">
    <w:abstractNumId w:val="8"/>
  </w:num>
  <w:num w:numId="15">
    <w:abstractNumId w:val="1"/>
  </w:num>
  <w:num w:numId="16">
    <w:abstractNumId w:val="4"/>
  </w:num>
  <w:num w:numId="17">
    <w:abstractNumId w:val="9"/>
  </w:num>
  <w:num w:numId="18">
    <w:abstractNumId w:val="2"/>
  </w:num>
  <w:num w:numId="19">
    <w:abstractNumId w:val="14"/>
  </w:num>
  <w:num w:numId="20">
    <w:abstractNumId w:val="11"/>
  </w:num>
  <w:num w:numId="21">
    <w:abstractNumId w:val="26"/>
  </w:num>
  <w:num w:numId="22">
    <w:abstractNumId w:val="25"/>
    <w:lvlOverride w:ilvl="0">
      <w:startOverride w:val="1"/>
    </w:lvlOverride>
  </w:num>
  <w:num w:numId="23">
    <w:abstractNumId w:val="25"/>
    <w:lvlOverride w:ilvl="0">
      <w:startOverride w:val="1"/>
    </w:lvlOverride>
  </w:num>
  <w:num w:numId="24">
    <w:abstractNumId w:val="17"/>
  </w:num>
  <w:num w:numId="25">
    <w:abstractNumId w:val="18"/>
  </w:num>
  <w:num w:numId="26">
    <w:abstractNumId w:val="19"/>
  </w:num>
  <w:num w:numId="27">
    <w:abstractNumId w:val="7"/>
  </w:num>
  <w:num w:numId="28">
    <w:abstractNumId w:val="13"/>
  </w:num>
  <w:num w:numId="29">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9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8F3"/>
    <w:rsid w:val="0000101F"/>
    <w:rsid w:val="000021CA"/>
    <w:rsid w:val="000052A1"/>
    <w:rsid w:val="000061B8"/>
    <w:rsid w:val="00014B22"/>
    <w:rsid w:val="00025EDA"/>
    <w:rsid w:val="00044634"/>
    <w:rsid w:val="00046485"/>
    <w:rsid w:val="0005214E"/>
    <w:rsid w:val="00060679"/>
    <w:rsid w:val="00060BD3"/>
    <w:rsid w:val="00064BC3"/>
    <w:rsid w:val="000659D3"/>
    <w:rsid w:val="000662A2"/>
    <w:rsid w:val="00071E33"/>
    <w:rsid w:val="000773F5"/>
    <w:rsid w:val="00080499"/>
    <w:rsid w:val="00081F89"/>
    <w:rsid w:val="00082223"/>
    <w:rsid w:val="000855DF"/>
    <w:rsid w:val="000917B1"/>
    <w:rsid w:val="000A1CBD"/>
    <w:rsid w:val="000A1EB8"/>
    <w:rsid w:val="000A65E7"/>
    <w:rsid w:val="000A68B6"/>
    <w:rsid w:val="000A6E5B"/>
    <w:rsid w:val="000A7055"/>
    <w:rsid w:val="000B26E2"/>
    <w:rsid w:val="000B2938"/>
    <w:rsid w:val="000B4178"/>
    <w:rsid w:val="000D016F"/>
    <w:rsid w:val="000D1AB8"/>
    <w:rsid w:val="000D6922"/>
    <w:rsid w:val="000E79A9"/>
    <w:rsid w:val="000F74E3"/>
    <w:rsid w:val="00102CD6"/>
    <w:rsid w:val="00103540"/>
    <w:rsid w:val="00104902"/>
    <w:rsid w:val="00105ED6"/>
    <w:rsid w:val="001114DC"/>
    <w:rsid w:val="0011533D"/>
    <w:rsid w:val="00115B82"/>
    <w:rsid w:val="00121379"/>
    <w:rsid w:val="00130C42"/>
    <w:rsid w:val="00133666"/>
    <w:rsid w:val="001345B4"/>
    <w:rsid w:val="00137BD6"/>
    <w:rsid w:val="00166600"/>
    <w:rsid w:val="001673F2"/>
    <w:rsid w:val="001722CA"/>
    <w:rsid w:val="00172E06"/>
    <w:rsid w:val="001808A6"/>
    <w:rsid w:val="00196CEF"/>
    <w:rsid w:val="00197B1D"/>
    <w:rsid w:val="001B2A7F"/>
    <w:rsid w:val="001B4A9B"/>
    <w:rsid w:val="001B4B45"/>
    <w:rsid w:val="001C3C59"/>
    <w:rsid w:val="001C65DB"/>
    <w:rsid w:val="001C6F73"/>
    <w:rsid w:val="001D1C14"/>
    <w:rsid w:val="001D37D4"/>
    <w:rsid w:val="001D4AB9"/>
    <w:rsid w:val="001E13C9"/>
    <w:rsid w:val="001E1565"/>
    <w:rsid w:val="001F2557"/>
    <w:rsid w:val="00210238"/>
    <w:rsid w:val="00211F14"/>
    <w:rsid w:val="0021343E"/>
    <w:rsid w:val="00233DB8"/>
    <w:rsid w:val="002370E5"/>
    <w:rsid w:val="00241AE6"/>
    <w:rsid w:val="00247ACA"/>
    <w:rsid w:val="002518F3"/>
    <w:rsid w:val="00252460"/>
    <w:rsid w:val="00255911"/>
    <w:rsid w:val="00261D48"/>
    <w:rsid w:val="002648AC"/>
    <w:rsid w:val="0026557B"/>
    <w:rsid w:val="00273051"/>
    <w:rsid w:val="00273209"/>
    <w:rsid w:val="00275467"/>
    <w:rsid w:val="00277188"/>
    <w:rsid w:val="002774A3"/>
    <w:rsid w:val="0027773B"/>
    <w:rsid w:val="00280AB3"/>
    <w:rsid w:val="00284AAA"/>
    <w:rsid w:val="00293D17"/>
    <w:rsid w:val="002A76BC"/>
    <w:rsid w:val="002B4980"/>
    <w:rsid w:val="002B6F0D"/>
    <w:rsid w:val="002C3F5A"/>
    <w:rsid w:val="002C731F"/>
    <w:rsid w:val="002D269E"/>
    <w:rsid w:val="002D3026"/>
    <w:rsid w:val="002D329C"/>
    <w:rsid w:val="002F1B8B"/>
    <w:rsid w:val="0030011F"/>
    <w:rsid w:val="00304208"/>
    <w:rsid w:val="00304AB7"/>
    <w:rsid w:val="00313497"/>
    <w:rsid w:val="00330870"/>
    <w:rsid w:val="00330EC7"/>
    <w:rsid w:val="0034025F"/>
    <w:rsid w:val="003414F2"/>
    <w:rsid w:val="003435E6"/>
    <w:rsid w:val="003601E4"/>
    <w:rsid w:val="0036276C"/>
    <w:rsid w:val="0036315D"/>
    <w:rsid w:val="003632CB"/>
    <w:rsid w:val="003709A2"/>
    <w:rsid w:val="003710CC"/>
    <w:rsid w:val="00373D8E"/>
    <w:rsid w:val="003772BD"/>
    <w:rsid w:val="00381632"/>
    <w:rsid w:val="0038552E"/>
    <w:rsid w:val="00395483"/>
    <w:rsid w:val="00395589"/>
    <w:rsid w:val="003A5605"/>
    <w:rsid w:val="003A611C"/>
    <w:rsid w:val="003A63F7"/>
    <w:rsid w:val="003A6466"/>
    <w:rsid w:val="003A7812"/>
    <w:rsid w:val="003B04A6"/>
    <w:rsid w:val="003B1743"/>
    <w:rsid w:val="003C1B79"/>
    <w:rsid w:val="003C1E7B"/>
    <w:rsid w:val="003D0C58"/>
    <w:rsid w:val="003D3559"/>
    <w:rsid w:val="003D3D5D"/>
    <w:rsid w:val="003E637A"/>
    <w:rsid w:val="003E7880"/>
    <w:rsid w:val="003F0BDE"/>
    <w:rsid w:val="003F4681"/>
    <w:rsid w:val="00403FC3"/>
    <w:rsid w:val="0041002F"/>
    <w:rsid w:val="00411546"/>
    <w:rsid w:val="00416363"/>
    <w:rsid w:val="00417895"/>
    <w:rsid w:val="00420AB9"/>
    <w:rsid w:val="00425AF8"/>
    <w:rsid w:val="00432716"/>
    <w:rsid w:val="0043507D"/>
    <w:rsid w:val="00435243"/>
    <w:rsid w:val="00437E3D"/>
    <w:rsid w:val="00440B27"/>
    <w:rsid w:val="00441638"/>
    <w:rsid w:val="00447DFA"/>
    <w:rsid w:val="00452A6D"/>
    <w:rsid w:val="004568B2"/>
    <w:rsid w:val="004633E8"/>
    <w:rsid w:val="004640EB"/>
    <w:rsid w:val="004656D9"/>
    <w:rsid w:val="00476D53"/>
    <w:rsid w:val="004833D6"/>
    <w:rsid w:val="00484C41"/>
    <w:rsid w:val="00484F0C"/>
    <w:rsid w:val="004921A5"/>
    <w:rsid w:val="00493CE0"/>
    <w:rsid w:val="004A01E7"/>
    <w:rsid w:val="004A0C0B"/>
    <w:rsid w:val="004A3CC8"/>
    <w:rsid w:val="004B0ECD"/>
    <w:rsid w:val="004B3061"/>
    <w:rsid w:val="004B6E07"/>
    <w:rsid w:val="004C15DC"/>
    <w:rsid w:val="004C5312"/>
    <w:rsid w:val="004C6A52"/>
    <w:rsid w:val="004C6F5B"/>
    <w:rsid w:val="004D05D4"/>
    <w:rsid w:val="004D4995"/>
    <w:rsid w:val="004D6B7A"/>
    <w:rsid w:val="004E094A"/>
    <w:rsid w:val="004E219D"/>
    <w:rsid w:val="004E2F17"/>
    <w:rsid w:val="004F1D2A"/>
    <w:rsid w:val="004F2E4A"/>
    <w:rsid w:val="004F703E"/>
    <w:rsid w:val="004F74D2"/>
    <w:rsid w:val="005033F7"/>
    <w:rsid w:val="00506DDC"/>
    <w:rsid w:val="00510272"/>
    <w:rsid w:val="00512849"/>
    <w:rsid w:val="00512E94"/>
    <w:rsid w:val="00514693"/>
    <w:rsid w:val="00521051"/>
    <w:rsid w:val="00524779"/>
    <w:rsid w:val="00525E8B"/>
    <w:rsid w:val="005317A3"/>
    <w:rsid w:val="005448EA"/>
    <w:rsid w:val="0054707C"/>
    <w:rsid w:val="005475C3"/>
    <w:rsid w:val="005478BD"/>
    <w:rsid w:val="0055718D"/>
    <w:rsid w:val="00561FB5"/>
    <w:rsid w:val="0056349C"/>
    <w:rsid w:val="005651E6"/>
    <w:rsid w:val="00565362"/>
    <w:rsid w:val="00565E08"/>
    <w:rsid w:val="00566EB6"/>
    <w:rsid w:val="0057387E"/>
    <w:rsid w:val="005823D4"/>
    <w:rsid w:val="00585A3A"/>
    <w:rsid w:val="0058784E"/>
    <w:rsid w:val="005909EF"/>
    <w:rsid w:val="00592E46"/>
    <w:rsid w:val="00594B26"/>
    <w:rsid w:val="00596369"/>
    <w:rsid w:val="005976FA"/>
    <w:rsid w:val="005A0E93"/>
    <w:rsid w:val="005A5B1B"/>
    <w:rsid w:val="005A7AF0"/>
    <w:rsid w:val="005A7D2C"/>
    <w:rsid w:val="005B7543"/>
    <w:rsid w:val="005C0A31"/>
    <w:rsid w:val="005C0F90"/>
    <w:rsid w:val="005C2666"/>
    <w:rsid w:val="005C34D7"/>
    <w:rsid w:val="005D1B28"/>
    <w:rsid w:val="005D2106"/>
    <w:rsid w:val="005D6078"/>
    <w:rsid w:val="005E2F2F"/>
    <w:rsid w:val="005E49DD"/>
    <w:rsid w:val="005F2259"/>
    <w:rsid w:val="005F4749"/>
    <w:rsid w:val="00600BE4"/>
    <w:rsid w:val="00600DB1"/>
    <w:rsid w:val="006011A5"/>
    <w:rsid w:val="006021A4"/>
    <w:rsid w:val="00604789"/>
    <w:rsid w:val="00605B13"/>
    <w:rsid w:val="00616318"/>
    <w:rsid w:val="00617630"/>
    <w:rsid w:val="006237BD"/>
    <w:rsid w:val="00625609"/>
    <w:rsid w:val="006313D2"/>
    <w:rsid w:val="006318B0"/>
    <w:rsid w:val="00636BD3"/>
    <w:rsid w:val="00644C7F"/>
    <w:rsid w:val="0064768D"/>
    <w:rsid w:val="00650EAF"/>
    <w:rsid w:val="006514B6"/>
    <w:rsid w:val="006523B3"/>
    <w:rsid w:val="0066794E"/>
    <w:rsid w:val="006679E9"/>
    <w:rsid w:val="0067569B"/>
    <w:rsid w:val="00677BE4"/>
    <w:rsid w:val="00680465"/>
    <w:rsid w:val="00686DD2"/>
    <w:rsid w:val="00687CC1"/>
    <w:rsid w:val="0069313B"/>
    <w:rsid w:val="00696D50"/>
    <w:rsid w:val="006A0FBD"/>
    <w:rsid w:val="006A29F0"/>
    <w:rsid w:val="006A2F82"/>
    <w:rsid w:val="006A30AF"/>
    <w:rsid w:val="006A3128"/>
    <w:rsid w:val="006B0262"/>
    <w:rsid w:val="006B11AA"/>
    <w:rsid w:val="006B3503"/>
    <w:rsid w:val="006B3D71"/>
    <w:rsid w:val="006B45A7"/>
    <w:rsid w:val="006B7A13"/>
    <w:rsid w:val="006B7A95"/>
    <w:rsid w:val="006C1350"/>
    <w:rsid w:val="006C482A"/>
    <w:rsid w:val="006D0B54"/>
    <w:rsid w:val="006D14B4"/>
    <w:rsid w:val="006D74FE"/>
    <w:rsid w:val="006E047F"/>
    <w:rsid w:val="006E066C"/>
    <w:rsid w:val="006E1604"/>
    <w:rsid w:val="006E6A6E"/>
    <w:rsid w:val="006F13C9"/>
    <w:rsid w:val="006F3158"/>
    <w:rsid w:val="006F3DF9"/>
    <w:rsid w:val="006F7E88"/>
    <w:rsid w:val="00701307"/>
    <w:rsid w:val="00702C2A"/>
    <w:rsid w:val="00702D6A"/>
    <w:rsid w:val="007071B2"/>
    <w:rsid w:val="007142E1"/>
    <w:rsid w:val="0071460A"/>
    <w:rsid w:val="00715AEF"/>
    <w:rsid w:val="007268BE"/>
    <w:rsid w:val="00727D08"/>
    <w:rsid w:val="007320C0"/>
    <w:rsid w:val="00737AA1"/>
    <w:rsid w:val="007475FF"/>
    <w:rsid w:val="00747F56"/>
    <w:rsid w:val="007517E5"/>
    <w:rsid w:val="00754DDC"/>
    <w:rsid w:val="0075508C"/>
    <w:rsid w:val="0076256B"/>
    <w:rsid w:val="00766689"/>
    <w:rsid w:val="007676F3"/>
    <w:rsid w:val="00774864"/>
    <w:rsid w:val="0078121D"/>
    <w:rsid w:val="00781E43"/>
    <w:rsid w:val="00782A36"/>
    <w:rsid w:val="007912C2"/>
    <w:rsid w:val="007978EE"/>
    <w:rsid w:val="007A3647"/>
    <w:rsid w:val="007A3FDF"/>
    <w:rsid w:val="007B0950"/>
    <w:rsid w:val="007B1AF6"/>
    <w:rsid w:val="007B2C50"/>
    <w:rsid w:val="007B7865"/>
    <w:rsid w:val="007C59C6"/>
    <w:rsid w:val="007D0807"/>
    <w:rsid w:val="007D4363"/>
    <w:rsid w:val="007D56CF"/>
    <w:rsid w:val="007D622F"/>
    <w:rsid w:val="007E0F19"/>
    <w:rsid w:val="007E2A92"/>
    <w:rsid w:val="007F69B7"/>
    <w:rsid w:val="00801CE9"/>
    <w:rsid w:val="00803C9A"/>
    <w:rsid w:val="00811419"/>
    <w:rsid w:val="008126F7"/>
    <w:rsid w:val="008128C6"/>
    <w:rsid w:val="00815174"/>
    <w:rsid w:val="00817171"/>
    <w:rsid w:val="00821EB3"/>
    <w:rsid w:val="008221FB"/>
    <w:rsid w:val="00822998"/>
    <w:rsid w:val="00823C9C"/>
    <w:rsid w:val="008247AC"/>
    <w:rsid w:val="00826C13"/>
    <w:rsid w:val="00831757"/>
    <w:rsid w:val="00846001"/>
    <w:rsid w:val="00847639"/>
    <w:rsid w:val="00847B28"/>
    <w:rsid w:val="00854152"/>
    <w:rsid w:val="00856E42"/>
    <w:rsid w:val="0086003A"/>
    <w:rsid w:val="00862352"/>
    <w:rsid w:val="00872E3E"/>
    <w:rsid w:val="00876D28"/>
    <w:rsid w:val="00877B34"/>
    <w:rsid w:val="00885E0B"/>
    <w:rsid w:val="00893ABA"/>
    <w:rsid w:val="008A0E52"/>
    <w:rsid w:val="008A1258"/>
    <w:rsid w:val="008A4A23"/>
    <w:rsid w:val="008A600C"/>
    <w:rsid w:val="008A6276"/>
    <w:rsid w:val="008B0B3D"/>
    <w:rsid w:val="008B4DCE"/>
    <w:rsid w:val="008B60E9"/>
    <w:rsid w:val="008C0818"/>
    <w:rsid w:val="008C5953"/>
    <w:rsid w:val="008E6E3D"/>
    <w:rsid w:val="008E735F"/>
    <w:rsid w:val="008F4E60"/>
    <w:rsid w:val="008F586F"/>
    <w:rsid w:val="00905FB7"/>
    <w:rsid w:val="009075C9"/>
    <w:rsid w:val="00907824"/>
    <w:rsid w:val="00911F80"/>
    <w:rsid w:val="0091497F"/>
    <w:rsid w:val="00926AC4"/>
    <w:rsid w:val="009317E7"/>
    <w:rsid w:val="00951FCB"/>
    <w:rsid w:val="009577D5"/>
    <w:rsid w:val="009614B0"/>
    <w:rsid w:val="0096643B"/>
    <w:rsid w:val="009707B4"/>
    <w:rsid w:val="00973D7A"/>
    <w:rsid w:val="009743BC"/>
    <w:rsid w:val="00986EFC"/>
    <w:rsid w:val="009949D2"/>
    <w:rsid w:val="009971D3"/>
    <w:rsid w:val="009977AC"/>
    <w:rsid w:val="009A0069"/>
    <w:rsid w:val="009B1EF8"/>
    <w:rsid w:val="009B4E33"/>
    <w:rsid w:val="009C0019"/>
    <w:rsid w:val="009C4BCE"/>
    <w:rsid w:val="009C6181"/>
    <w:rsid w:val="009C6550"/>
    <w:rsid w:val="009C6928"/>
    <w:rsid w:val="009C7CC3"/>
    <w:rsid w:val="009D1BA8"/>
    <w:rsid w:val="009D3293"/>
    <w:rsid w:val="009D351C"/>
    <w:rsid w:val="009D3537"/>
    <w:rsid w:val="009D4749"/>
    <w:rsid w:val="009D61A3"/>
    <w:rsid w:val="009D6F8A"/>
    <w:rsid w:val="009F320B"/>
    <w:rsid w:val="009F3957"/>
    <w:rsid w:val="00A02606"/>
    <w:rsid w:val="00A0452A"/>
    <w:rsid w:val="00A0528D"/>
    <w:rsid w:val="00A0684E"/>
    <w:rsid w:val="00A1040C"/>
    <w:rsid w:val="00A107AD"/>
    <w:rsid w:val="00A11D4A"/>
    <w:rsid w:val="00A17EF0"/>
    <w:rsid w:val="00A20321"/>
    <w:rsid w:val="00A21D7F"/>
    <w:rsid w:val="00A24BA9"/>
    <w:rsid w:val="00A27B1A"/>
    <w:rsid w:val="00A316AE"/>
    <w:rsid w:val="00A33544"/>
    <w:rsid w:val="00A349BF"/>
    <w:rsid w:val="00A35A4E"/>
    <w:rsid w:val="00A35CB3"/>
    <w:rsid w:val="00A40F17"/>
    <w:rsid w:val="00A473EC"/>
    <w:rsid w:val="00A5566B"/>
    <w:rsid w:val="00A71EBA"/>
    <w:rsid w:val="00A80F61"/>
    <w:rsid w:val="00A8293A"/>
    <w:rsid w:val="00A91B67"/>
    <w:rsid w:val="00A939FB"/>
    <w:rsid w:val="00A958E3"/>
    <w:rsid w:val="00A9708E"/>
    <w:rsid w:val="00AA1201"/>
    <w:rsid w:val="00AA127E"/>
    <w:rsid w:val="00AA6F50"/>
    <w:rsid w:val="00AB0315"/>
    <w:rsid w:val="00AB586D"/>
    <w:rsid w:val="00AC1BC7"/>
    <w:rsid w:val="00AC2007"/>
    <w:rsid w:val="00AC3626"/>
    <w:rsid w:val="00AC5E1A"/>
    <w:rsid w:val="00AC6814"/>
    <w:rsid w:val="00AC6846"/>
    <w:rsid w:val="00AD4C2B"/>
    <w:rsid w:val="00AD58C1"/>
    <w:rsid w:val="00AD6705"/>
    <w:rsid w:val="00AD7849"/>
    <w:rsid w:val="00AE2935"/>
    <w:rsid w:val="00AE62E9"/>
    <w:rsid w:val="00AF3438"/>
    <w:rsid w:val="00AF560B"/>
    <w:rsid w:val="00AF583D"/>
    <w:rsid w:val="00AF5A45"/>
    <w:rsid w:val="00B0064B"/>
    <w:rsid w:val="00B044D5"/>
    <w:rsid w:val="00B12717"/>
    <w:rsid w:val="00B14133"/>
    <w:rsid w:val="00B15C3D"/>
    <w:rsid w:val="00B17E90"/>
    <w:rsid w:val="00B21983"/>
    <w:rsid w:val="00B279C7"/>
    <w:rsid w:val="00B326DE"/>
    <w:rsid w:val="00B34DB1"/>
    <w:rsid w:val="00B47EFE"/>
    <w:rsid w:val="00B600B1"/>
    <w:rsid w:val="00B66DE3"/>
    <w:rsid w:val="00B675B5"/>
    <w:rsid w:val="00B72524"/>
    <w:rsid w:val="00B75A42"/>
    <w:rsid w:val="00B763ED"/>
    <w:rsid w:val="00B76BE0"/>
    <w:rsid w:val="00B82C3F"/>
    <w:rsid w:val="00B83C27"/>
    <w:rsid w:val="00B95758"/>
    <w:rsid w:val="00B9699A"/>
    <w:rsid w:val="00BA4998"/>
    <w:rsid w:val="00BB1553"/>
    <w:rsid w:val="00BB3875"/>
    <w:rsid w:val="00BB6AD8"/>
    <w:rsid w:val="00BB785E"/>
    <w:rsid w:val="00BB7A6D"/>
    <w:rsid w:val="00BC0C19"/>
    <w:rsid w:val="00BE3300"/>
    <w:rsid w:val="00BE6E7E"/>
    <w:rsid w:val="00BF2DBC"/>
    <w:rsid w:val="00BF2FC7"/>
    <w:rsid w:val="00BF703B"/>
    <w:rsid w:val="00BF7580"/>
    <w:rsid w:val="00C016BC"/>
    <w:rsid w:val="00C11C53"/>
    <w:rsid w:val="00C12E3C"/>
    <w:rsid w:val="00C26E2B"/>
    <w:rsid w:val="00C30D36"/>
    <w:rsid w:val="00C324EC"/>
    <w:rsid w:val="00C32683"/>
    <w:rsid w:val="00C33149"/>
    <w:rsid w:val="00C36C26"/>
    <w:rsid w:val="00C54569"/>
    <w:rsid w:val="00C55292"/>
    <w:rsid w:val="00C55DFE"/>
    <w:rsid w:val="00C564A5"/>
    <w:rsid w:val="00C62098"/>
    <w:rsid w:val="00C63FC2"/>
    <w:rsid w:val="00C64B56"/>
    <w:rsid w:val="00C97DC6"/>
    <w:rsid w:val="00CA3449"/>
    <w:rsid w:val="00CA490A"/>
    <w:rsid w:val="00CA5E25"/>
    <w:rsid w:val="00CA6E80"/>
    <w:rsid w:val="00CA7656"/>
    <w:rsid w:val="00CB0681"/>
    <w:rsid w:val="00CB09C9"/>
    <w:rsid w:val="00CB136D"/>
    <w:rsid w:val="00CB19E6"/>
    <w:rsid w:val="00CB6639"/>
    <w:rsid w:val="00CB7A3F"/>
    <w:rsid w:val="00CC43CD"/>
    <w:rsid w:val="00CC5578"/>
    <w:rsid w:val="00CD13FB"/>
    <w:rsid w:val="00CD2966"/>
    <w:rsid w:val="00CD61B4"/>
    <w:rsid w:val="00CE4067"/>
    <w:rsid w:val="00CF3040"/>
    <w:rsid w:val="00D0464B"/>
    <w:rsid w:val="00D056F8"/>
    <w:rsid w:val="00D07FE7"/>
    <w:rsid w:val="00D11CC4"/>
    <w:rsid w:val="00D1570E"/>
    <w:rsid w:val="00D21A8C"/>
    <w:rsid w:val="00D231A1"/>
    <w:rsid w:val="00D30E53"/>
    <w:rsid w:val="00D361D9"/>
    <w:rsid w:val="00D36B4C"/>
    <w:rsid w:val="00D41373"/>
    <w:rsid w:val="00D45158"/>
    <w:rsid w:val="00D45400"/>
    <w:rsid w:val="00D463C8"/>
    <w:rsid w:val="00D51F13"/>
    <w:rsid w:val="00D566D8"/>
    <w:rsid w:val="00D64BBF"/>
    <w:rsid w:val="00D90BCF"/>
    <w:rsid w:val="00D92CA4"/>
    <w:rsid w:val="00D93E5A"/>
    <w:rsid w:val="00D95B07"/>
    <w:rsid w:val="00D95E6D"/>
    <w:rsid w:val="00DA0192"/>
    <w:rsid w:val="00DA28FF"/>
    <w:rsid w:val="00DA33FE"/>
    <w:rsid w:val="00DB0EDA"/>
    <w:rsid w:val="00DB1788"/>
    <w:rsid w:val="00DB7591"/>
    <w:rsid w:val="00DC0830"/>
    <w:rsid w:val="00DC6D78"/>
    <w:rsid w:val="00DD581B"/>
    <w:rsid w:val="00DD650B"/>
    <w:rsid w:val="00DD71F4"/>
    <w:rsid w:val="00DE1826"/>
    <w:rsid w:val="00DE32BF"/>
    <w:rsid w:val="00DE58A7"/>
    <w:rsid w:val="00DF2132"/>
    <w:rsid w:val="00E00DEB"/>
    <w:rsid w:val="00E0328D"/>
    <w:rsid w:val="00E03C42"/>
    <w:rsid w:val="00E067B7"/>
    <w:rsid w:val="00E23B8C"/>
    <w:rsid w:val="00E24973"/>
    <w:rsid w:val="00E2770B"/>
    <w:rsid w:val="00E46C40"/>
    <w:rsid w:val="00E478E1"/>
    <w:rsid w:val="00E47AA6"/>
    <w:rsid w:val="00E511E5"/>
    <w:rsid w:val="00E624C2"/>
    <w:rsid w:val="00E66689"/>
    <w:rsid w:val="00E70032"/>
    <w:rsid w:val="00E80ACF"/>
    <w:rsid w:val="00E81407"/>
    <w:rsid w:val="00E838D9"/>
    <w:rsid w:val="00E843D1"/>
    <w:rsid w:val="00E8573C"/>
    <w:rsid w:val="00E85BD9"/>
    <w:rsid w:val="00E861BB"/>
    <w:rsid w:val="00E975AE"/>
    <w:rsid w:val="00EA22D4"/>
    <w:rsid w:val="00EA2C2A"/>
    <w:rsid w:val="00EC300F"/>
    <w:rsid w:val="00EC3992"/>
    <w:rsid w:val="00ED007B"/>
    <w:rsid w:val="00ED1C6C"/>
    <w:rsid w:val="00ED22CA"/>
    <w:rsid w:val="00ED2384"/>
    <w:rsid w:val="00ED3BB5"/>
    <w:rsid w:val="00ED4D57"/>
    <w:rsid w:val="00ED4FCE"/>
    <w:rsid w:val="00ED588D"/>
    <w:rsid w:val="00ED761A"/>
    <w:rsid w:val="00EE0BC6"/>
    <w:rsid w:val="00EF23A6"/>
    <w:rsid w:val="00F04219"/>
    <w:rsid w:val="00F05850"/>
    <w:rsid w:val="00F102BA"/>
    <w:rsid w:val="00F13E38"/>
    <w:rsid w:val="00F13E8D"/>
    <w:rsid w:val="00F143B3"/>
    <w:rsid w:val="00F2000B"/>
    <w:rsid w:val="00F223A3"/>
    <w:rsid w:val="00F275CE"/>
    <w:rsid w:val="00F408E2"/>
    <w:rsid w:val="00F42C3A"/>
    <w:rsid w:val="00F45F50"/>
    <w:rsid w:val="00F509E4"/>
    <w:rsid w:val="00F53F76"/>
    <w:rsid w:val="00F570C1"/>
    <w:rsid w:val="00F60208"/>
    <w:rsid w:val="00F60E78"/>
    <w:rsid w:val="00F6380B"/>
    <w:rsid w:val="00F77224"/>
    <w:rsid w:val="00F82703"/>
    <w:rsid w:val="00F84C78"/>
    <w:rsid w:val="00F8704B"/>
    <w:rsid w:val="00F8779A"/>
    <w:rsid w:val="00F907DB"/>
    <w:rsid w:val="00F91747"/>
    <w:rsid w:val="00FA0523"/>
    <w:rsid w:val="00FA2B08"/>
    <w:rsid w:val="00FA3164"/>
    <w:rsid w:val="00FA3622"/>
    <w:rsid w:val="00FA7751"/>
    <w:rsid w:val="00FB181C"/>
    <w:rsid w:val="00FB3032"/>
    <w:rsid w:val="00FC4F55"/>
    <w:rsid w:val="00FC653F"/>
    <w:rsid w:val="00FD2717"/>
    <w:rsid w:val="00FD4A88"/>
    <w:rsid w:val="00FD4C33"/>
    <w:rsid w:val="00FE5301"/>
    <w:rsid w:val="00FE7A59"/>
    <w:rsid w:val="00FF08DD"/>
    <w:rsid w:val="00FF2123"/>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ind w:left="1162"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Sitecore_Normal"/>
    <w:qFormat/>
    <w:rsid w:val="00AF3438"/>
    <w:pPr>
      <w:ind w:left="0" w:firstLine="0"/>
    </w:pPr>
    <w:rPr>
      <w:rFonts w:ascii="Arial" w:hAnsi="Arial"/>
      <w:sz w:val="20"/>
      <w:szCs w:val="24"/>
    </w:rPr>
  </w:style>
  <w:style w:type="paragraph" w:styleId="Heading1">
    <w:name w:val="heading 1"/>
    <w:aliases w:val="Sitecore_Heading 1"/>
    <w:next w:val="SitecoreChapterIntroduction"/>
    <w:link w:val="Heading1Char"/>
    <w:uiPriority w:val="9"/>
    <w:qFormat/>
    <w:rsid w:val="00B95758"/>
    <w:pPr>
      <w:keepNext/>
      <w:pageBreakBefore/>
      <w:numPr>
        <w:numId w:val="3"/>
      </w:numPr>
      <w:pBdr>
        <w:left w:val="single" w:sz="36" w:space="4" w:color="BFBFBF" w:themeColor="background1" w:themeShade="BF"/>
      </w:pBdr>
      <w:shd w:val="clear" w:color="D9D9D9" w:themeColor="background1" w:themeShade="D9" w:fill="auto"/>
      <w:spacing w:before="720" w:after="1200" w:line="480" w:lineRule="auto"/>
      <w:ind w:left="357" w:hanging="357"/>
      <w:outlineLvl w:val="0"/>
    </w:pPr>
    <w:rPr>
      <w:rFonts w:ascii="Arial" w:eastAsiaTheme="majorEastAsia" w:hAnsi="Arial" w:cstheme="majorBidi"/>
      <w:b/>
      <w:bCs/>
      <w:sz w:val="36"/>
      <w:szCs w:val="28"/>
      <w:lang w:eastAsia="da-DK"/>
    </w:rPr>
  </w:style>
  <w:style w:type="paragraph" w:styleId="Heading2">
    <w:name w:val="heading 2"/>
    <w:aliases w:val="Sitecore_Heading 2"/>
    <w:next w:val="Normal"/>
    <w:link w:val="Heading2Char"/>
    <w:uiPriority w:val="9"/>
    <w:unhideWhenUsed/>
    <w:qFormat/>
    <w:rsid w:val="007071B2"/>
    <w:pPr>
      <w:keepNext/>
      <w:keepLines/>
      <w:pageBreakBefore/>
      <w:numPr>
        <w:ilvl w:val="1"/>
        <w:numId w:val="3"/>
      </w:numPr>
      <w:spacing w:before="360"/>
      <w:ind w:left="1008" w:hanging="1008"/>
      <w:outlineLvl w:val="1"/>
    </w:pPr>
    <w:rPr>
      <w:rFonts w:ascii="Arial" w:eastAsiaTheme="majorEastAsia" w:hAnsi="Arial" w:cstheme="majorBidi"/>
      <w:b/>
      <w:bCs/>
      <w:sz w:val="28"/>
      <w:szCs w:val="26"/>
    </w:rPr>
  </w:style>
  <w:style w:type="paragraph" w:styleId="Heading3">
    <w:name w:val="heading 3"/>
    <w:aliases w:val="Sitecore_Heading 3"/>
    <w:next w:val="Normal"/>
    <w:link w:val="Heading3Char"/>
    <w:uiPriority w:val="9"/>
    <w:unhideWhenUsed/>
    <w:qFormat/>
    <w:rsid w:val="007071B2"/>
    <w:pPr>
      <w:keepNext/>
      <w:keepLines/>
      <w:numPr>
        <w:ilvl w:val="2"/>
        <w:numId w:val="3"/>
      </w:numPr>
      <w:spacing w:before="360"/>
      <w:ind w:left="1008" w:hanging="1008"/>
      <w:outlineLvl w:val="2"/>
    </w:pPr>
    <w:rPr>
      <w:rFonts w:ascii="Arial" w:eastAsiaTheme="majorEastAsia" w:hAnsi="Arial" w:cstheme="majorBidi"/>
      <w:b/>
      <w:bCs/>
      <w:sz w:val="26"/>
      <w:szCs w:val="24"/>
    </w:rPr>
  </w:style>
  <w:style w:type="paragraph" w:styleId="Heading4">
    <w:name w:val="heading 4"/>
    <w:aliases w:val="Sitecore_Heading 4"/>
    <w:next w:val="Normal"/>
    <w:link w:val="Heading4Char"/>
    <w:uiPriority w:val="9"/>
    <w:unhideWhenUsed/>
    <w:rsid w:val="00ED4FCE"/>
    <w:pPr>
      <w:keepNext/>
      <w:spacing w:before="280"/>
      <w:ind w:left="0" w:firstLine="0"/>
      <w:outlineLvl w:val="3"/>
    </w:pPr>
    <w:rPr>
      <w:rFonts w:ascii="Arial" w:hAnsi="Arial"/>
      <w:b/>
      <w:sz w:val="24"/>
      <w:szCs w:val="24"/>
    </w:rPr>
  </w:style>
  <w:style w:type="paragraph" w:styleId="Heading5">
    <w:name w:val="heading 5"/>
    <w:basedOn w:val="Heading4"/>
    <w:next w:val="Normal"/>
    <w:link w:val="Heading5Char"/>
    <w:uiPriority w:val="9"/>
    <w:semiHidden/>
    <w:rsid w:val="00ED4FCE"/>
    <w:pPr>
      <w:outlineLvl w:val="4"/>
    </w:pPr>
  </w:style>
  <w:style w:type="paragraph" w:styleId="Heading6">
    <w:name w:val="heading 6"/>
    <w:basedOn w:val="Heading5"/>
    <w:next w:val="Normal"/>
    <w:link w:val="Heading6Char"/>
    <w:uiPriority w:val="9"/>
    <w:semiHidden/>
    <w:rsid w:val="00ED4FCE"/>
    <w:pPr>
      <w:outlineLvl w:val="5"/>
    </w:pPr>
  </w:style>
  <w:style w:type="paragraph" w:styleId="Heading7">
    <w:name w:val="heading 7"/>
    <w:basedOn w:val="Normal"/>
    <w:next w:val="Normal"/>
    <w:link w:val="Heading7Char"/>
    <w:uiPriority w:val="9"/>
    <w:semiHidden/>
    <w:rsid w:val="009317E7"/>
    <w:p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itecore_Heading 1 Char"/>
    <w:basedOn w:val="DefaultParagraphFont"/>
    <w:link w:val="Heading1"/>
    <w:uiPriority w:val="9"/>
    <w:rsid w:val="00B95758"/>
    <w:rPr>
      <w:rFonts w:ascii="Arial" w:eastAsiaTheme="majorEastAsia" w:hAnsi="Arial" w:cstheme="majorBidi"/>
      <w:b/>
      <w:bCs/>
      <w:sz w:val="36"/>
      <w:szCs w:val="28"/>
      <w:shd w:val="clear" w:color="D9D9D9" w:themeColor="background1" w:themeShade="D9" w:fill="auto"/>
      <w:lang w:eastAsia="da-DK"/>
    </w:rPr>
  </w:style>
  <w:style w:type="character" w:customStyle="1" w:styleId="Heading2Char">
    <w:name w:val="Heading 2 Char"/>
    <w:aliases w:val="Sitecore_Heading 2 Char"/>
    <w:basedOn w:val="DefaultParagraphFont"/>
    <w:link w:val="Heading2"/>
    <w:uiPriority w:val="9"/>
    <w:rsid w:val="007071B2"/>
    <w:rPr>
      <w:rFonts w:ascii="Arial" w:eastAsiaTheme="majorEastAsia" w:hAnsi="Arial" w:cstheme="majorBidi"/>
      <w:b/>
      <w:bCs/>
      <w:sz w:val="28"/>
      <w:szCs w:val="26"/>
    </w:rPr>
  </w:style>
  <w:style w:type="character" w:customStyle="1" w:styleId="Heading3Char">
    <w:name w:val="Heading 3 Char"/>
    <w:aliases w:val="Sitecore_Heading 3 Char"/>
    <w:basedOn w:val="DefaultParagraphFont"/>
    <w:link w:val="Heading3"/>
    <w:uiPriority w:val="9"/>
    <w:rsid w:val="007071B2"/>
    <w:rPr>
      <w:rFonts w:ascii="Arial" w:eastAsiaTheme="majorEastAsia" w:hAnsi="Arial" w:cstheme="majorBidi"/>
      <w:b/>
      <w:bCs/>
      <w:sz w:val="26"/>
      <w:szCs w:val="24"/>
    </w:rPr>
  </w:style>
  <w:style w:type="character" w:customStyle="1" w:styleId="Heading4Char">
    <w:name w:val="Heading 4 Char"/>
    <w:aliases w:val="Sitecore_Heading 4 Char"/>
    <w:basedOn w:val="DefaultParagraphFont"/>
    <w:link w:val="Heading4"/>
    <w:uiPriority w:val="9"/>
    <w:rsid w:val="00ED4FCE"/>
    <w:rPr>
      <w:rFonts w:ascii="Arial" w:hAnsi="Arial"/>
      <w:b/>
      <w:sz w:val="24"/>
      <w:szCs w:val="24"/>
    </w:rPr>
  </w:style>
  <w:style w:type="character" w:customStyle="1" w:styleId="Heading5Char">
    <w:name w:val="Heading 5 Char"/>
    <w:basedOn w:val="DefaultParagraphFont"/>
    <w:link w:val="Heading5"/>
    <w:uiPriority w:val="9"/>
    <w:semiHidden/>
    <w:rsid w:val="00A473EC"/>
    <w:rPr>
      <w:rFonts w:ascii="Arial" w:hAnsi="Arial"/>
      <w:b/>
      <w:sz w:val="24"/>
      <w:szCs w:val="24"/>
    </w:rPr>
  </w:style>
  <w:style w:type="paragraph" w:styleId="Subtitle">
    <w:name w:val="Subtitle"/>
    <w:aliases w:val="Sitecore_Subtitle"/>
    <w:basedOn w:val="Normal"/>
    <w:next w:val="TOCHeading"/>
    <w:link w:val="SubtitleChar"/>
    <w:uiPriority w:val="11"/>
    <w:qFormat/>
    <w:rsid w:val="001345B4"/>
    <w:pPr>
      <w:keepNext/>
      <w:keepLines/>
      <w:numPr>
        <w:ilvl w:val="1"/>
      </w:numPr>
      <w:spacing w:before="240"/>
      <w:ind w:right="-333"/>
    </w:pPr>
    <w:rPr>
      <w:rFonts w:eastAsiaTheme="majorEastAsia" w:cstheme="majorBidi"/>
      <w:i/>
      <w:iCs/>
      <w:spacing w:val="15"/>
    </w:rPr>
  </w:style>
  <w:style w:type="character" w:customStyle="1" w:styleId="SubtitleChar">
    <w:name w:val="Subtitle Char"/>
    <w:aliases w:val="Sitecore_Subtitle Char"/>
    <w:basedOn w:val="DefaultParagraphFont"/>
    <w:link w:val="Subtitle"/>
    <w:uiPriority w:val="11"/>
    <w:rsid w:val="001345B4"/>
    <w:rPr>
      <w:rFonts w:ascii="Arial" w:eastAsiaTheme="majorEastAsia" w:hAnsi="Arial" w:cstheme="majorBidi"/>
      <w:i/>
      <w:iCs/>
      <w:spacing w:val="15"/>
      <w:sz w:val="20"/>
      <w:szCs w:val="24"/>
    </w:rPr>
  </w:style>
  <w:style w:type="character" w:customStyle="1" w:styleId="Heading6Char">
    <w:name w:val="Heading 6 Char"/>
    <w:basedOn w:val="DefaultParagraphFont"/>
    <w:link w:val="Heading6"/>
    <w:uiPriority w:val="9"/>
    <w:semiHidden/>
    <w:rsid w:val="00A473EC"/>
    <w:rPr>
      <w:rFonts w:ascii="Arial" w:hAnsi="Arial"/>
      <w:b/>
      <w:sz w:val="24"/>
      <w:szCs w:val="24"/>
    </w:rPr>
  </w:style>
  <w:style w:type="character" w:customStyle="1" w:styleId="Heading7Char">
    <w:name w:val="Heading 7 Char"/>
    <w:basedOn w:val="DefaultParagraphFont"/>
    <w:link w:val="Heading7"/>
    <w:uiPriority w:val="9"/>
    <w:semiHidden/>
    <w:rsid w:val="00A473EC"/>
    <w:rPr>
      <w:rFonts w:ascii="Arial" w:hAnsi="Arial"/>
      <w:sz w:val="20"/>
      <w:szCs w:val="24"/>
    </w:rPr>
  </w:style>
  <w:style w:type="character" w:styleId="Emphasis">
    <w:name w:val="Emphasis"/>
    <w:aliases w:val="Sitecore_Emphasis"/>
    <w:basedOn w:val="DefaultParagraphFont"/>
    <w:uiPriority w:val="20"/>
    <w:qFormat/>
    <w:rsid w:val="00AE62E9"/>
    <w:rPr>
      <w:i/>
      <w:iCs/>
    </w:rPr>
  </w:style>
  <w:style w:type="paragraph" w:customStyle="1" w:styleId="SitecoreDocumentTitle">
    <w:name w:val="Sitecore_Document Title"/>
    <w:basedOn w:val="Normal"/>
    <w:qFormat/>
    <w:rsid w:val="001345B4"/>
    <w:pPr>
      <w:spacing w:after="300"/>
      <w:ind w:right="27"/>
    </w:pPr>
    <w:rPr>
      <w:spacing w:val="5"/>
      <w:kern w:val="28"/>
      <w:sz w:val="72"/>
    </w:rPr>
  </w:style>
  <w:style w:type="paragraph" w:customStyle="1" w:styleId="SitecoreChapterIntroduction">
    <w:name w:val="Sitecore_Chapter Introduction"/>
    <w:basedOn w:val="Normal"/>
    <w:qFormat/>
    <w:rsid w:val="00B95758"/>
    <w:pPr>
      <w:spacing w:before="0" w:after="240"/>
      <w:ind w:left="720" w:right="720"/>
    </w:pPr>
  </w:style>
  <w:style w:type="paragraph" w:customStyle="1" w:styleId="SitecoreChapterBullet">
    <w:name w:val="Sitecore_Chapter Bullet"/>
    <w:basedOn w:val="Normal"/>
    <w:qFormat/>
    <w:rsid w:val="00B0064B"/>
    <w:pPr>
      <w:numPr>
        <w:numId w:val="2"/>
      </w:numPr>
      <w:tabs>
        <w:tab w:val="left" w:pos="9000"/>
      </w:tabs>
      <w:spacing w:before="240"/>
      <w:ind w:right="29"/>
    </w:pPr>
  </w:style>
  <w:style w:type="paragraph" w:customStyle="1" w:styleId="SitecoreBulletedList">
    <w:name w:val="Sitecore_Bulleted List"/>
    <w:basedOn w:val="Normal"/>
    <w:link w:val="SitecoreBulletedListChar"/>
    <w:qFormat/>
    <w:rsid w:val="00FA0523"/>
    <w:pPr>
      <w:numPr>
        <w:ilvl w:val="1"/>
        <w:numId w:val="6"/>
      </w:numPr>
      <w:ind w:left="720" w:hanging="360"/>
    </w:pPr>
  </w:style>
  <w:style w:type="paragraph" w:customStyle="1" w:styleId="SitecoreBulletLast">
    <w:name w:val="Sitecore_Bullet Last"/>
    <w:basedOn w:val="SitecoreBulletedList"/>
    <w:next w:val="Normal"/>
    <w:qFormat/>
    <w:rsid w:val="00FA0523"/>
    <w:pPr>
      <w:numPr>
        <w:ilvl w:val="0"/>
        <w:numId w:val="5"/>
      </w:numPr>
      <w:spacing w:after="240"/>
    </w:pPr>
  </w:style>
  <w:style w:type="paragraph" w:customStyle="1" w:styleId="SitecoreNumberedList">
    <w:name w:val="Sitecore_Numbered List"/>
    <w:basedOn w:val="Normal"/>
    <w:qFormat/>
    <w:rsid w:val="00DB7591"/>
    <w:pPr>
      <w:numPr>
        <w:numId w:val="4"/>
      </w:numPr>
    </w:pPr>
  </w:style>
  <w:style w:type="paragraph" w:styleId="TOCHeading">
    <w:name w:val="TOC Heading"/>
    <w:aliases w:val="Sitecore_TOC Heading"/>
    <w:next w:val="TOC1"/>
    <w:uiPriority w:val="39"/>
    <w:unhideWhenUsed/>
    <w:qFormat/>
    <w:rsid w:val="008A0E52"/>
    <w:pPr>
      <w:keepNext/>
      <w:pageBreakBefore/>
      <w:shd w:val="clear" w:color="auto" w:fill="F2F2F2" w:themeFill="background1" w:themeFillShade="F2"/>
      <w:spacing w:after="480"/>
      <w:ind w:left="360"/>
    </w:pPr>
    <w:rPr>
      <w:rFonts w:ascii="Arial" w:eastAsiaTheme="majorEastAsia" w:hAnsi="Arial" w:cstheme="majorBidi"/>
      <w:b/>
      <w:bCs/>
      <w:sz w:val="28"/>
      <w:szCs w:val="28"/>
      <w:lang w:eastAsia="da-DK"/>
    </w:rPr>
  </w:style>
  <w:style w:type="paragraph" w:styleId="TOC1">
    <w:name w:val="toc 1"/>
    <w:basedOn w:val="Normal"/>
    <w:next w:val="Normal"/>
    <w:uiPriority w:val="39"/>
    <w:rsid w:val="0043507D"/>
    <w:pPr>
      <w:spacing w:before="0"/>
      <w:contextualSpacing/>
    </w:pPr>
  </w:style>
  <w:style w:type="paragraph" w:styleId="Header">
    <w:name w:val="header"/>
    <w:basedOn w:val="Normal"/>
    <w:link w:val="HeaderChar"/>
    <w:uiPriority w:val="99"/>
    <w:semiHidden/>
    <w:rsid w:val="000A1EB8"/>
    <w:pPr>
      <w:tabs>
        <w:tab w:val="center" w:pos="4680"/>
        <w:tab w:val="right" w:pos="9360"/>
      </w:tabs>
      <w:spacing w:before="0"/>
    </w:pPr>
  </w:style>
  <w:style w:type="character" w:customStyle="1" w:styleId="HeaderChar">
    <w:name w:val="Header Char"/>
    <w:basedOn w:val="DefaultParagraphFont"/>
    <w:link w:val="Header"/>
    <w:uiPriority w:val="99"/>
    <w:semiHidden/>
    <w:rsid w:val="00277188"/>
    <w:rPr>
      <w:rFonts w:ascii="Arial" w:hAnsi="Arial"/>
      <w:sz w:val="20"/>
      <w:szCs w:val="24"/>
    </w:rPr>
  </w:style>
  <w:style w:type="paragraph" w:styleId="Footer">
    <w:name w:val="footer"/>
    <w:basedOn w:val="Normal"/>
    <w:link w:val="FooterChar"/>
    <w:uiPriority w:val="99"/>
    <w:semiHidden/>
    <w:rsid w:val="00973D7A"/>
    <w:pPr>
      <w:tabs>
        <w:tab w:val="center" w:pos="4680"/>
        <w:tab w:val="right" w:pos="9360"/>
      </w:tabs>
      <w:spacing w:before="0"/>
    </w:pPr>
    <w:rPr>
      <w:i/>
      <w:iCs/>
      <w:color w:val="808080" w:themeColor="background1" w:themeShade="80"/>
      <w:sz w:val="16"/>
      <w:szCs w:val="16"/>
    </w:rPr>
  </w:style>
  <w:style w:type="character" w:customStyle="1" w:styleId="FooterChar">
    <w:name w:val="Footer Char"/>
    <w:basedOn w:val="DefaultParagraphFont"/>
    <w:link w:val="Footer"/>
    <w:uiPriority w:val="99"/>
    <w:semiHidden/>
    <w:rsid w:val="00277188"/>
    <w:rPr>
      <w:rFonts w:ascii="Arial" w:hAnsi="Arial"/>
      <w:i/>
      <w:iCs/>
      <w:color w:val="808080" w:themeColor="background1" w:themeShade="80"/>
      <w:sz w:val="16"/>
      <w:szCs w:val="16"/>
    </w:rPr>
  </w:style>
  <w:style w:type="paragraph" w:customStyle="1" w:styleId="SitecoreNoteHeader">
    <w:name w:val="Sitecore_Note Header"/>
    <w:basedOn w:val="Normal"/>
    <w:next w:val="SitecoreNoteBody"/>
    <w:link w:val="SitecoreNoteHeaderChar"/>
    <w:qFormat/>
    <w:rsid w:val="0043507D"/>
    <w:pPr>
      <w:keepNext/>
      <w:shd w:val="clear" w:color="auto" w:fill="F2F2F2" w:themeFill="background1" w:themeFillShade="F2"/>
      <w:spacing w:before="200"/>
    </w:pPr>
    <w:rPr>
      <w:b/>
    </w:rPr>
  </w:style>
  <w:style w:type="paragraph" w:customStyle="1" w:styleId="SitecoreNoteBody">
    <w:name w:val="Sitecore_Note Body"/>
    <w:basedOn w:val="Normal"/>
    <w:next w:val="Normal"/>
    <w:link w:val="SitecoreNoteBodyChar"/>
    <w:qFormat/>
    <w:rsid w:val="0043507D"/>
    <w:pPr>
      <w:shd w:val="clear" w:color="auto" w:fill="F2F2F2" w:themeFill="background1" w:themeFillShade="F2"/>
      <w:spacing w:before="0" w:after="240"/>
    </w:pPr>
  </w:style>
  <w:style w:type="character" w:customStyle="1" w:styleId="SitecoreNoteHeaderChar">
    <w:name w:val="Sitecore_Note Header Char"/>
    <w:basedOn w:val="DefaultParagraphFont"/>
    <w:link w:val="SitecoreNoteHeader"/>
    <w:rsid w:val="0043507D"/>
    <w:rPr>
      <w:rFonts w:ascii="Arial" w:hAnsi="Arial"/>
      <w:b/>
      <w:sz w:val="20"/>
      <w:szCs w:val="24"/>
      <w:shd w:val="clear" w:color="auto" w:fill="F2F2F2" w:themeFill="background1" w:themeFillShade="F2"/>
    </w:rPr>
  </w:style>
  <w:style w:type="paragraph" w:customStyle="1" w:styleId="SitecoreCode">
    <w:name w:val="Sitecore_Code"/>
    <w:basedOn w:val="Normal"/>
    <w:next w:val="Normal"/>
    <w:link w:val="SitecoreCodeChar"/>
    <w:qFormat/>
    <w:rsid w:val="00304208"/>
    <w:pPr>
      <w:contextualSpacing/>
    </w:pPr>
    <w:rPr>
      <w:rFonts w:ascii="Courier New" w:hAnsi="Courier New"/>
      <w:szCs w:val="17"/>
    </w:rPr>
  </w:style>
  <w:style w:type="character" w:customStyle="1" w:styleId="SitecoreNoteBodyChar">
    <w:name w:val="Sitecore_Note Body Char"/>
    <w:basedOn w:val="DefaultParagraphFont"/>
    <w:link w:val="SitecoreNoteBody"/>
    <w:rsid w:val="0043507D"/>
    <w:rPr>
      <w:rFonts w:ascii="Arial" w:hAnsi="Arial"/>
      <w:sz w:val="20"/>
      <w:szCs w:val="24"/>
      <w:shd w:val="clear" w:color="auto" w:fill="F2F2F2" w:themeFill="background1" w:themeFillShade="F2"/>
    </w:rPr>
  </w:style>
  <w:style w:type="table" w:styleId="TableGrid">
    <w:name w:val="Table Grid"/>
    <w:basedOn w:val="TableNormal"/>
    <w:uiPriority w:val="59"/>
    <w:rsid w:val="00973D7A"/>
    <w:pPr>
      <w:spacing w:before="0"/>
      <w:ind w:left="0" w:firstLine="0"/>
    </w:pPr>
    <w:rPr>
      <w:rFonts w:ascii="Trebuchet MS" w:hAnsi="Trebuchet MS"/>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itecoreCodeChar">
    <w:name w:val="Sitecore_Code Char"/>
    <w:basedOn w:val="DefaultParagraphFont"/>
    <w:link w:val="SitecoreCode"/>
    <w:rsid w:val="00304208"/>
    <w:rPr>
      <w:rFonts w:ascii="Courier New" w:hAnsi="Courier New"/>
      <w:sz w:val="20"/>
      <w:szCs w:val="17"/>
    </w:rPr>
  </w:style>
  <w:style w:type="table" w:customStyle="1" w:styleId="SitecoreTable">
    <w:name w:val="Sitecore Table"/>
    <w:basedOn w:val="TableNormal"/>
    <w:uiPriority w:val="99"/>
    <w:rsid w:val="009D3537"/>
    <w:pPr>
      <w:spacing w:before="0"/>
      <w:ind w:left="0" w:firstLine="0"/>
    </w:pPr>
    <w:rPr>
      <w:rFonts w:ascii="Arial" w:hAnsi="Arial"/>
      <w:sz w:val="20"/>
      <w:szCs w:val="24"/>
    </w:rPr>
    <w:tblPr>
      <w:tblInd w:w="0" w:type="dxa"/>
      <w:tblBorders>
        <w:bottom w:val="single" w:sz="4" w:space="0" w:color="000000"/>
        <w:insideH w:val="single" w:sz="4" w:space="0" w:color="000000"/>
        <w:insideV w:val="single" w:sz="4" w:space="0" w:color="000000"/>
      </w:tblBorders>
      <w:tblCellMar>
        <w:top w:w="0" w:type="dxa"/>
        <w:left w:w="108" w:type="dxa"/>
        <w:bottom w:w="0" w:type="dxa"/>
        <w:right w:w="108" w:type="dxa"/>
      </w:tblCellMar>
    </w:tblPr>
    <w:trPr>
      <w:cantSplit/>
    </w:trPr>
    <w:tcPr>
      <w:tcMar>
        <w:top w:w="43" w:type="dxa"/>
        <w:left w:w="115" w:type="dxa"/>
        <w:bottom w:w="58" w:type="dxa"/>
        <w:right w:w="115" w:type="dxa"/>
      </w:tcMar>
    </w:tcPr>
    <w:tblStylePr w:type="firstRow">
      <w:rPr>
        <w:b/>
      </w:rPr>
      <w:tblPr/>
      <w:trPr>
        <w:tblHeader/>
      </w:trPr>
    </w:tblStylePr>
  </w:style>
  <w:style w:type="table" w:customStyle="1" w:styleId="TableHeader">
    <w:name w:val="Table Header"/>
    <w:basedOn w:val="TableNormal"/>
    <w:uiPriority w:val="99"/>
    <w:rsid w:val="00973D7A"/>
    <w:pPr>
      <w:spacing w:before="0"/>
      <w:ind w:left="0" w:firstLine="0"/>
    </w:pPr>
    <w:rPr>
      <w:rFonts w:ascii="Trebuchet MS" w:hAnsi="Trebuchet MS"/>
      <w:sz w:val="24"/>
      <w:szCs w:val="24"/>
    </w:rPr>
    <w:tblPr>
      <w:tblInd w:w="0" w:type="dxa"/>
      <w:tblCellMar>
        <w:top w:w="0" w:type="dxa"/>
        <w:left w:w="108" w:type="dxa"/>
        <w:bottom w:w="0" w:type="dxa"/>
        <w:right w:w="108" w:type="dxa"/>
      </w:tblCellMar>
    </w:tblPr>
    <w:tblStylePr w:type="firstRow">
      <w:rPr>
        <w:rFonts w:ascii="Trebuchet MS" w:hAnsi="Trebuchet MS"/>
        <w:b/>
        <w:sz w:val="24"/>
      </w:rPr>
    </w:tblStylePr>
  </w:style>
  <w:style w:type="character" w:customStyle="1" w:styleId="SitecoreKeys">
    <w:name w:val="Sitecore_Keys"/>
    <w:basedOn w:val="DefaultParagraphFont"/>
    <w:uiPriority w:val="1"/>
    <w:qFormat/>
    <w:rsid w:val="007D56CF"/>
    <w:rPr>
      <w:rFonts w:ascii="Arial" w:hAnsi="Arial"/>
      <w:caps/>
      <w:sz w:val="20"/>
    </w:rPr>
  </w:style>
  <w:style w:type="character" w:customStyle="1" w:styleId="SitecoreBulletedListChar">
    <w:name w:val="Sitecore_Bulleted List Char"/>
    <w:basedOn w:val="DefaultParagraphFont"/>
    <w:link w:val="SitecoreBulletedList"/>
    <w:rsid w:val="00FA0523"/>
    <w:rPr>
      <w:rFonts w:ascii="Arial" w:hAnsi="Arial"/>
      <w:sz w:val="20"/>
      <w:szCs w:val="24"/>
    </w:rPr>
  </w:style>
  <w:style w:type="numbering" w:customStyle="1" w:styleId="Step">
    <w:name w:val="Step"/>
    <w:basedOn w:val="NoList"/>
    <w:uiPriority w:val="99"/>
    <w:rsid w:val="00973D7A"/>
    <w:pPr>
      <w:numPr>
        <w:numId w:val="1"/>
      </w:numPr>
    </w:pPr>
  </w:style>
  <w:style w:type="paragraph" w:styleId="TOC2">
    <w:name w:val="toc 2"/>
    <w:basedOn w:val="Normal"/>
    <w:next w:val="Normal"/>
    <w:uiPriority w:val="39"/>
    <w:rsid w:val="0043507D"/>
    <w:pPr>
      <w:spacing w:before="0"/>
      <w:ind w:left="245"/>
      <w:contextualSpacing/>
    </w:pPr>
  </w:style>
  <w:style w:type="paragraph" w:styleId="TOC3">
    <w:name w:val="toc 3"/>
    <w:basedOn w:val="Normal"/>
    <w:next w:val="Normal"/>
    <w:uiPriority w:val="39"/>
    <w:rsid w:val="0043507D"/>
    <w:pPr>
      <w:spacing w:before="0"/>
      <w:ind w:left="403"/>
      <w:contextualSpacing/>
    </w:pPr>
  </w:style>
  <w:style w:type="paragraph" w:styleId="CommentText">
    <w:name w:val="annotation text"/>
    <w:basedOn w:val="Normal"/>
    <w:link w:val="CommentTextChar"/>
    <w:uiPriority w:val="99"/>
    <w:semiHidden/>
    <w:unhideWhenUsed/>
    <w:rsid w:val="00973D7A"/>
    <w:rPr>
      <w:lang w:val="en-GB"/>
    </w:rPr>
  </w:style>
  <w:style w:type="character" w:customStyle="1" w:styleId="CommentTextChar">
    <w:name w:val="Comment Text Char"/>
    <w:basedOn w:val="DefaultParagraphFont"/>
    <w:link w:val="CommentText"/>
    <w:uiPriority w:val="99"/>
    <w:semiHidden/>
    <w:rsid w:val="00973D7A"/>
    <w:rPr>
      <w:rFonts w:ascii="Trebuchet MS" w:hAnsi="Trebuchet MS"/>
      <w:sz w:val="24"/>
      <w:szCs w:val="24"/>
      <w:lang w:val="en-GB"/>
    </w:rPr>
  </w:style>
  <w:style w:type="character" w:styleId="CommentReference">
    <w:name w:val="annotation reference"/>
    <w:basedOn w:val="DefaultParagraphFont"/>
    <w:uiPriority w:val="99"/>
    <w:semiHidden/>
    <w:unhideWhenUsed/>
    <w:rsid w:val="00973D7A"/>
    <w:rPr>
      <w:sz w:val="16"/>
      <w:szCs w:val="16"/>
    </w:rPr>
  </w:style>
  <w:style w:type="paragraph" w:styleId="BalloonText">
    <w:name w:val="Balloon Text"/>
    <w:basedOn w:val="Normal"/>
    <w:link w:val="BalloonTextChar"/>
    <w:uiPriority w:val="99"/>
    <w:semiHidden/>
    <w:unhideWhenUsed/>
    <w:rsid w:val="00973D7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D7A"/>
    <w:rPr>
      <w:rFonts w:ascii="Tahoma" w:hAnsi="Tahoma" w:cs="Tahoma"/>
      <w:sz w:val="16"/>
      <w:szCs w:val="16"/>
    </w:rPr>
  </w:style>
  <w:style w:type="character" w:styleId="PlaceholderText">
    <w:name w:val="Placeholder Text"/>
    <w:basedOn w:val="DefaultParagraphFont"/>
    <w:uiPriority w:val="99"/>
    <w:semiHidden/>
    <w:rsid w:val="00973D7A"/>
    <w:rPr>
      <w:color w:val="808080"/>
    </w:rPr>
  </w:style>
  <w:style w:type="table" w:styleId="LightList-Accent3">
    <w:name w:val="Light List Accent 3"/>
    <w:basedOn w:val="TableNormal"/>
    <w:uiPriority w:val="61"/>
    <w:rsid w:val="00973D7A"/>
    <w:rPr>
      <w:rFonts w:eastAsiaTheme="minorEastAsia"/>
      <w:lang w:bidi="en-US"/>
    </w:rPr>
    <w:tblPr>
      <w:tblStyleRowBandSize w:val="1"/>
      <w:tblStyleColBandSize w:val="1"/>
      <w:tblInd w:w="0" w:type="dxa"/>
      <w:tblBorders>
        <w:top w:val="single" w:sz="8" w:space="0" w:color="DE6C36" w:themeColor="accent3"/>
        <w:left w:val="single" w:sz="8" w:space="0" w:color="DE6C36" w:themeColor="accent3"/>
        <w:bottom w:val="single" w:sz="8" w:space="0" w:color="DE6C36" w:themeColor="accent3"/>
        <w:right w:val="single" w:sz="8" w:space="0" w:color="DE6C3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E6C36" w:themeFill="accent3"/>
      </w:tcPr>
    </w:tblStylePr>
    <w:tblStylePr w:type="lastRow">
      <w:pPr>
        <w:spacing w:before="0" w:after="0" w:line="240" w:lineRule="auto"/>
      </w:pPr>
      <w:rPr>
        <w:b/>
        <w:bCs/>
      </w:rPr>
      <w:tblPr/>
      <w:tcPr>
        <w:tcBorders>
          <w:top w:val="double" w:sz="6" w:space="0" w:color="DE6C36" w:themeColor="accent3"/>
          <w:left w:val="single" w:sz="8" w:space="0" w:color="DE6C36" w:themeColor="accent3"/>
          <w:bottom w:val="single" w:sz="8" w:space="0" w:color="DE6C36" w:themeColor="accent3"/>
          <w:right w:val="single" w:sz="8" w:space="0" w:color="DE6C36" w:themeColor="accent3"/>
        </w:tcBorders>
      </w:tcPr>
    </w:tblStylePr>
    <w:tblStylePr w:type="firstCol">
      <w:rPr>
        <w:b/>
        <w:bCs/>
      </w:rPr>
    </w:tblStylePr>
    <w:tblStylePr w:type="lastCol">
      <w:rPr>
        <w:b/>
        <w:bCs/>
      </w:rPr>
    </w:tblStylePr>
    <w:tblStylePr w:type="band1Vert">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tblStylePr w:type="band1Horz">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style>
  <w:style w:type="character" w:customStyle="1" w:styleId="SitecoreWindow">
    <w:name w:val="Sitecore_Window"/>
    <w:basedOn w:val="DefaultParagraphFont"/>
    <w:uiPriority w:val="1"/>
    <w:qFormat/>
    <w:rsid w:val="00973D7A"/>
    <w:rPr>
      <w:b/>
    </w:rPr>
  </w:style>
  <w:style w:type="character" w:styleId="Hyperlink">
    <w:name w:val="Hyperlink"/>
    <w:aliases w:val="Sitecore_Hyperlink"/>
    <w:basedOn w:val="DefaultParagraphFont"/>
    <w:uiPriority w:val="99"/>
    <w:unhideWhenUsed/>
    <w:rsid w:val="009614B0"/>
    <w:rPr>
      <w:rFonts w:ascii="Arial" w:hAnsi="Arial"/>
      <w:color w:val="auto"/>
      <w:sz w:val="20"/>
      <w:u w:val="single"/>
    </w:rPr>
  </w:style>
  <w:style w:type="paragraph" w:customStyle="1" w:styleId="SitecoreCodeSample">
    <w:name w:val="Sitecore_Code Sample"/>
    <w:basedOn w:val="SitecoreCode"/>
    <w:qFormat/>
    <w:rsid w:val="00304208"/>
    <w:pPr>
      <w:shd w:val="clear" w:color="auto" w:fill="F2F2F2" w:themeFill="background1" w:themeFillShade="F2"/>
      <w:tabs>
        <w:tab w:val="left" w:pos="202"/>
        <w:tab w:val="left" w:pos="403"/>
        <w:tab w:val="left" w:pos="605"/>
        <w:tab w:val="left" w:pos="806"/>
        <w:tab w:val="left" w:pos="1008"/>
        <w:tab w:val="left" w:pos="1210"/>
        <w:tab w:val="left" w:pos="1411"/>
        <w:tab w:val="left" w:pos="1613"/>
        <w:tab w:val="left" w:pos="1814"/>
        <w:tab w:val="left" w:pos="2016"/>
        <w:tab w:val="left" w:pos="2218"/>
        <w:tab w:val="left" w:pos="2419"/>
        <w:tab w:val="left" w:pos="2621"/>
        <w:tab w:val="left" w:pos="2822"/>
        <w:tab w:val="left" w:pos="3024"/>
        <w:tab w:val="left" w:pos="3226"/>
        <w:tab w:val="left" w:pos="3427"/>
        <w:tab w:val="left" w:pos="3629"/>
        <w:tab w:val="left" w:pos="3830"/>
        <w:tab w:val="left" w:pos="4032"/>
        <w:tab w:val="left" w:pos="4234"/>
        <w:tab w:val="left" w:pos="4435"/>
        <w:tab w:val="left" w:pos="4637"/>
        <w:tab w:val="left" w:pos="4838"/>
        <w:tab w:val="left" w:pos="5040"/>
        <w:tab w:val="left" w:pos="5242"/>
        <w:tab w:val="left" w:pos="5443"/>
        <w:tab w:val="left" w:pos="5645"/>
        <w:tab w:val="left" w:pos="5846"/>
        <w:tab w:val="left" w:pos="6048"/>
        <w:tab w:val="left" w:pos="6250"/>
        <w:tab w:val="left" w:pos="6451"/>
      </w:tabs>
      <w:ind w:firstLine="720"/>
    </w:pPr>
    <w:rPr>
      <w:sz w:val="16"/>
    </w:rPr>
  </w:style>
  <w:style w:type="paragraph" w:customStyle="1" w:styleId="SitecoreProductNameonCover">
    <w:name w:val="Sitecore_Product Name on Cover"/>
    <w:next w:val="SitecoreDocumentTitle"/>
    <w:qFormat/>
    <w:rsid w:val="001345B4"/>
    <w:pPr>
      <w:spacing w:before="4600"/>
      <w:ind w:left="360" w:right="27"/>
    </w:pPr>
    <w:rPr>
      <w:rFonts w:ascii="Arial" w:hAnsi="Arial"/>
      <w:spacing w:val="5"/>
      <w:kern w:val="28"/>
      <w:sz w:val="48"/>
      <w:szCs w:val="24"/>
    </w:rPr>
  </w:style>
  <w:style w:type="paragraph" w:styleId="NormalWeb">
    <w:name w:val="Normal (Web)"/>
    <w:basedOn w:val="Normal"/>
    <w:uiPriority w:val="99"/>
    <w:unhideWhenUsed/>
    <w:rsid w:val="00D92CA4"/>
    <w:rPr>
      <w:rFonts w:ascii="Times New Roman" w:hAnsi="Times New Roman" w:cs="Times New Roman"/>
      <w:sz w:val="24"/>
    </w:rPr>
  </w:style>
  <w:style w:type="paragraph" w:styleId="NormalIndent">
    <w:name w:val="Normal Indent"/>
    <w:basedOn w:val="Normal"/>
    <w:uiPriority w:val="99"/>
    <w:semiHidden/>
    <w:unhideWhenUsed/>
    <w:rsid w:val="00D92CA4"/>
    <w:pPr>
      <w:ind w:left="720"/>
    </w:pPr>
  </w:style>
  <w:style w:type="paragraph" w:customStyle="1" w:styleId="SitecoreIndent">
    <w:name w:val="Sitecore_Indent"/>
    <w:basedOn w:val="SitecoreBulletedList"/>
    <w:qFormat/>
    <w:rsid w:val="00885E0B"/>
    <w:pPr>
      <w:numPr>
        <w:ilvl w:val="0"/>
        <w:numId w:val="0"/>
      </w:numPr>
      <w:ind w:left="720"/>
    </w:pPr>
  </w:style>
  <w:style w:type="paragraph" w:customStyle="1" w:styleId="SitecoreHiddenText">
    <w:name w:val="Sitecore_Hidden Text"/>
    <w:basedOn w:val="Normal"/>
    <w:next w:val="Normal"/>
    <w:link w:val="SitecoreHiddenTextChar"/>
    <w:rsid w:val="008221FB"/>
    <w:pPr>
      <w:shd w:val="clear" w:color="auto" w:fill="FFFF99"/>
    </w:pPr>
    <w:rPr>
      <w:vanish/>
    </w:rPr>
  </w:style>
  <w:style w:type="paragraph" w:customStyle="1" w:styleId="SitecoreBullet2ndLevel">
    <w:name w:val="Sitecore_Bullet 2nd Level"/>
    <w:basedOn w:val="SitecoreBulletedList"/>
    <w:qFormat/>
    <w:rsid w:val="005A5B1B"/>
    <w:pPr>
      <w:numPr>
        <w:ilvl w:val="0"/>
        <w:numId w:val="8"/>
      </w:numPr>
    </w:pPr>
  </w:style>
  <w:style w:type="character" w:customStyle="1" w:styleId="SitecoreHiddenTextChar">
    <w:name w:val="Sitecore_Hidden Text Char"/>
    <w:basedOn w:val="DefaultParagraphFont"/>
    <w:link w:val="SitecoreHiddenText"/>
    <w:rsid w:val="008221FB"/>
    <w:rPr>
      <w:rFonts w:ascii="Arial" w:hAnsi="Arial"/>
      <w:vanish/>
      <w:sz w:val="20"/>
      <w:szCs w:val="24"/>
      <w:shd w:val="clear" w:color="auto" w:fill="FFFF99"/>
    </w:rPr>
  </w:style>
  <w:style w:type="paragraph" w:customStyle="1" w:styleId="SitecoreIndent2ndLevel">
    <w:name w:val="Sitecore_Indent 2nd Level"/>
    <w:basedOn w:val="SitecoreBullet2ndLevel"/>
    <w:qFormat/>
    <w:rsid w:val="002B4980"/>
    <w:pPr>
      <w:numPr>
        <w:numId w:val="0"/>
      </w:numPr>
      <w:ind w:left="354" w:firstLine="720"/>
    </w:pPr>
  </w:style>
  <w:style w:type="paragraph" w:styleId="TOC4">
    <w:name w:val="toc 4"/>
    <w:basedOn w:val="Normal"/>
    <w:next w:val="Normal"/>
    <w:uiPriority w:val="39"/>
    <w:unhideWhenUsed/>
    <w:rsid w:val="00F77224"/>
    <w:pPr>
      <w:spacing w:before="0"/>
      <w:ind w:left="605"/>
      <w:contextualSpacing/>
    </w:pPr>
  </w:style>
  <w:style w:type="paragraph" w:customStyle="1" w:styleId="SitecoreIntroBullet">
    <w:name w:val="Sitecore_Intro Bullet"/>
    <w:qFormat/>
    <w:rsid w:val="00B0064B"/>
    <w:pPr>
      <w:numPr>
        <w:numId w:val="7"/>
      </w:numPr>
      <w:ind w:left="1440"/>
    </w:pPr>
    <w:rPr>
      <w:rFonts w:ascii="Arial" w:hAnsi="Arial"/>
      <w:b/>
      <w:sz w:val="20"/>
      <w:szCs w:val="24"/>
    </w:rPr>
  </w:style>
  <w:style w:type="paragraph" w:customStyle="1" w:styleId="SitecoreIntroIndent">
    <w:name w:val="Sitecore_Intro Indent"/>
    <w:qFormat/>
    <w:rsid w:val="00B0064B"/>
    <w:pPr>
      <w:spacing w:before="0"/>
      <w:ind w:left="1440" w:firstLine="0"/>
    </w:pPr>
    <w:rPr>
      <w:rFonts w:ascii="Arial" w:hAnsi="Arial"/>
      <w:sz w:val="20"/>
      <w:szCs w:val="24"/>
      <w:lang w:val="da-DK"/>
    </w:rPr>
  </w:style>
  <w:style w:type="paragraph" w:customStyle="1" w:styleId="SitecoreListHeading">
    <w:name w:val="Sitecore_List Heading"/>
    <w:next w:val="Normal"/>
    <w:link w:val="SitecoreListHeadingChar"/>
    <w:qFormat/>
    <w:rsid w:val="00F2000B"/>
    <w:pPr>
      <w:keepNext/>
      <w:spacing w:before="160"/>
      <w:ind w:left="0" w:firstLine="0"/>
    </w:pPr>
    <w:rPr>
      <w:rFonts w:ascii="Arial" w:hAnsi="Arial"/>
      <w:b/>
      <w:szCs w:val="24"/>
    </w:rPr>
  </w:style>
  <w:style w:type="character" w:customStyle="1" w:styleId="SitecoreListHeadingChar">
    <w:name w:val="Sitecore_List Heading Char"/>
    <w:basedOn w:val="DefaultParagraphFont"/>
    <w:link w:val="SitecoreListHeading"/>
    <w:rsid w:val="00F2000B"/>
    <w:rPr>
      <w:rFonts w:ascii="Arial" w:hAnsi="Arial"/>
      <w:b/>
      <w:szCs w:val="24"/>
    </w:rPr>
  </w:style>
  <w:style w:type="paragraph" w:styleId="ListParagraph">
    <w:name w:val="List Paragraph"/>
    <w:basedOn w:val="Normal"/>
    <w:uiPriority w:val="34"/>
    <w:qFormat/>
    <w:rsid w:val="002518F3"/>
    <w:pPr>
      <w:ind w:left="720"/>
      <w:contextualSpacing/>
    </w:pPr>
  </w:style>
  <w:style w:type="character" w:styleId="FollowedHyperlink">
    <w:name w:val="FollowedHyperlink"/>
    <w:basedOn w:val="DefaultParagraphFont"/>
    <w:uiPriority w:val="99"/>
    <w:semiHidden/>
    <w:unhideWhenUsed/>
    <w:rsid w:val="002518F3"/>
    <w:rPr>
      <w:color w:val="D490C5" w:themeColor="followedHyperlink"/>
      <w:u w:val="single"/>
    </w:rPr>
  </w:style>
  <w:style w:type="paragraph" w:customStyle="1" w:styleId="Standard">
    <w:name w:val="Standard"/>
    <w:rsid w:val="002518F3"/>
    <w:pPr>
      <w:widowControl w:val="0"/>
      <w:suppressAutoHyphens/>
      <w:autoSpaceDN w:val="0"/>
      <w:spacing w:before="0"/>
      <w:ind w:left="0" w:firstLine="0"/>
      <w:textAlignment w:val="baseline"/>
    </w:pPr>
    <w:rPr>
      <w:rFonts w:ascii="Times New Roman" w:eastAsia="Arial Unicode MS" w:hAnsi="Times New Roman" w:cs="Arial Unicode MS"/>
      <w:kern w:val="3"/>
      <w:sz w:val="24"/>
      <w:szCs w:val="24"/>
      <w:lang w:eastAsia="zh-CN" w:bidi="hi-IN"/>
    </w:rPr>
  </w:style>
  <w:style w:type="character" w:customStyle="1" w:styleId="apple-tab-span">
    <w:name w:val="apple-tab-span"/>
    <w:basedOn w:val="DefaultParagraphFont"/>
    <w:rsid w:val="002518F3"/>
  </w:style>
  <w:style w:type="paragraph" w:styleId="CommentSubject">
    <w:name w:val="annotation subject"/>
    <w:basedOn w:val="CommentText"/>
    <w:next w:val="CommentText"/>
    <w:link w:val="CommentSubjectChar"/>
    <w:uiPriority w:val="99"/>
    <w:semiHidden/>
    <w:unhideWhenUsed/>
    <w:rsid w:val="002518F3"/>
    <w:rPr>
      <w:b/>
      <w:bCs/>
      <w:szCs w:val="20"/>
      <w:lang w:val="en-US"/>
    </w:rPr>
  </w:style>
  <w:style w:type="character" w:customStyle="1" w:styleId="CommentSubjectChar">
    <w:name w:val="Comment Subject Char"/>
    <w:basedOn w:val="CommentTextChar"/>
    <w:link w:val="CommentSubject"/>
    <w:uiPriority w:val="99"/>
    <w:semiHidden/>
    <w:rsid w:val="002518F3"/>
    <w:rPr>
      <w:rFonts w:ascii="Arial" w:hAnsi="Arial"/>
      <w:b/>
      <w:bCs/>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ind w:left="1162" w:hanging="35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Sitecore_Normal"/>
    <w:qFormat/>
    <w:rsid w:val="00AF3438"/>
    <w:pPr>
      <w:ind w:left="0" w:firstLine="0"/>
    </w:pPr>
    <w:rPr>
      <w:rFonts w:ascii="Arial" w:hAnsi="Arial"/>
      <w:sz w:val="20"/>
      <w:szCs w:val="24"/>
    </w:rPr>
  </w:style>
  <w:style w:type="paragraph" w:styleId="Heading1">
    <w:name w:val="heading 1"/>
    <w:aliases w:val="Sitecore_Heading 1"/>
    <w:next w:val="SitecoreChapterIntroduction"/>
    <w:link w:val="Heading1Char"/>
    <w:uiPriority w:val="9"/>
    <w:qFormat/>
    <w:rsid w:val="00B95758"/>
    <w:pPr>
      <w:keepNext/>
      <w:pageBreakBefore/>
      <w:numPr>
        <w:numId w:val="3"/>
      </w:numPr>
      <w:pBdr>
        <w:left w:val="single" w:sz="36" w:space="4" w:color="BFBFBF" w:themeColor="background1" w:themeShade="BF"/>
      </w:pBdr>
      <w:shd w:val="clear" w:color="D9D9D9" w:themeColor="background1" w:themeShade="D9" w:fill="auto"/>
      <w:spacing w:before="720" w:after="1200" w:line="480" w:lineRule="auto"/>
      <w:ind w:left="357" w:hanging="357"/>
      <w:outlineLvl w:val="0"/>
    </w:pPr>
    <w:rPr>
      <w:rFonts w:ascii="Arial" w:eastAsiaTheme="majorEastAsia" w:hAnsi="Arial" w:cstheme="majorBidi"/>
      <w:b/>
      <w:bCs/>
      <w:sz w:val="36"/>
      <w:szCs w:val="28"/>
      <w:lang w:eastAsia="da-DK"/>
    </w:rPr>
  </w:style>
  <w:style w:type="paragraph" w:styleId="Heading2">
    <w:name w:val="heading 2"/>
    <w:aliases w:val="Sitecore_Heading 2"/>
    <w:next w:val="Normal"/>
    <w:link w:val="Heading2Char"/>
    <w:uiPriority w:val="9"/>
    <w:unhideWhenUsed/>
    <w:qFormat/>
    <w:rsid w:val="007071B2"/>
    <w:pPr>
      <w:keepNext/>
      <w:keepLines/>
      <w:pageBreakBefore/>
      <w:numPr>
        <w:ilvl w:val="1"/>
        <w:numId w:val="3"/>
      </w:numPr>
      <w:spacing w:before="360"/>
      <w:ind w:left="1008" w:hanging="1008"/>
      <w:outlineLvl w:val="1"/>
    </w:pPr>
    <w:rPr>
      <w:rFonts w:ascii="Arial" w:eastAsiaTheme="majorEastAsia" w:hAnsi="Arial" w:cstheme="majorBidi"/>
      <w:b/>
      <w:bCs/>
      <w:sz w:val="28"/>
      <w:szCs w:val="26"/>
    </w:rPr>
  </w:style>
  <w:style w:type="paragraph" w:styleId="Heading3">
    <w:name w:val="heading 3"/>
    <w:aliases w:val="Sitecore_Heading 3"/>
    <w:next w:val="Normal"/>
    <w:link w:val="Heading3Char"/>
    <w:uiPriority w:val="9"/>
    <w:unhideWhenUsed/>
    <w:qFormat/>
    <w:rsid w:val="007071B2"/>
    <w:pPr>
      <w:keepNext/>
      <w:keepLines/>
      <w:numPr>
        <w:ilvl w:val="2"/>
        <w:numId w:val="3"/>
      </w:numPr>
      <w:spacing w:before="360"/>
      <w:ind w:left="1008" w:hanging="1008"/>
      <w:outlineLvl w:val="2"/>
    </w:pPr>
    <w:rPr>
      <w:rFonts w:ascii="Arial" w:eastAsiaTheme="majorEastAsia" w:hAnsi="Arial" w:cstheme="majorBidi"/>
      <w:b/>
      <w:bCs/>
      <w:sz w:val="26"/>
      <w:szCs w:val="24"/>
    </w:rPr>
  </w:style>
  <w:style w:type="paragraph" w:styleId="Heading4">
    <w:name w:val="heading 4"/>
    <w:aliases w:val="Sitecore_Heading 4"/>
    <w:next w:val="Normal"/>
    <w:link w:val="Heading4Char"/>
    <w:uiPriority w:val="9"/>
    <w:unhideWhenUsed/>
    <w:rsid w:val="00ED4FCE"/>
    <w:pPr>
      <w:keepNext/>
      <w:spacing w:before="280"/>
      <w:ind w:left="0" w:firstLine="0"/>
      <w:outlineLvl w:val="3"/>
    </w:pPr>
    <w:rPr>
      <w:rFonts w:ascii="Arial" w:hAnsi="Arial"/>
      <w:b/>
      <w:sz w:val="24"/>
      <w:szCs w:val="24"/>
    </w:rPr>
  </w:style>
  <w:style w:type="paragraph" w:styleId="Heading5">
    <w:name w:val="heading 5"/>
    <w:basedOn w:val="Heading4"/>
    <w:next w:val="Normal"/>
    <w:link w:val="Heading5Char"/>
    <w:uiPriority w:val="9"/>
    <w:semiHidden/>
    <w:rsid w:val="00ED4FCE"/>
    <w:pPr>
      <w:outlineLvl w:val="4"/>
    </w:pPr>
  </w:style>
  <w:style w:type="paragraph" w:styleId="Heading6">
    <w:name w:val="heading 6"/>
    <w:basedOn w:val="Heading5"/>
    <w:next w:val="Normal"/>
    <w:link w:val="Heading6Char"/>
    <w:uiPriority w:val="9"/>
    <w:semiHidden/>
    <w:rsid w:val="00ED4FCE"/>
    <w:pPr>
      <w:outlineLvl w:val="5"/>
    </w:pPr>
  </w:style>
  <w:style w:type="paragraph" w:styleId="Heading7">
    <w:name w:val="heading 7"/>
    <w:basedOn w:val="Normal"/>
    <w:next w:val="Normal"/>
    <w:link w:val="Heading7Char"/>
    <w:uiPriority w:val="9"/>
    <w:semiHidden/>
    <w:rsid w:val="009317E7"/>
    <w:p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itecore_Heading 1 Char"/>
    <w:basedOn w:val="DefaultParagraphFont"/>
    <w:link w:val="Heading1"/>
    <w:uiPriority w:val="9"/>
    <w:rsid w:val="00B95758"/>
    <w:rPr>
      <w:rFonts w:ascii="Arial" w:eastAsiaTheme="majorEastAsia" w:hAnsi="Arial" w:cstheme="majorBidi"/>
      <w:b/>
      <w:bCs/>
      <w:sz w:val="36"/>
      <w:szCs w:val="28"/>
      <w:shd w:val="clear" w:color="D9D9D9" w:themeColor="background1" w:themeShade="D9" w:fill="auto"/>
      <w:lang w:eastAsia="da-DK"/>
    </w:rPr>
  </w:style>
  <w:style w:type="character" w:customStyle="1" w:styleId="Heading2Char">
    <w:name w:val="Heading 2 Char"/>
    <w:aliases w:val="Sitecore_Heading 2 Char"/>
    <w:basedOn w:val="DefaultParagraphFont"/>
    <w:link w:val="Heading2"/>
    <w:uiPriority w:val="9"/>
    <w:rsid w:val="007071B2"/>
    <w:rPr>
      <w:rFonts w:ascii="Arial" w:eastAsiaTheme="majorEastAsia" w:hAnsi="Arial" w:cstheme="majorBidi"/>
      <w:b/>
      <w:bCs/>
      <w:sz w:val="28"/>
      <w:szCs w:val="26"/>
    </w:rPr>
  </w:style>
  <w:style w:type="character" w:customStyle="1" w:styleId="Heading3Char">
    <w:name w:val="Heading 3 Char"/>
    <w:aliases w:val="Sitecore_Heading 3 Char"/>
    <w:basedOn w:val="DefaultParagraphFont"/>
    <w:link w:val="Heading3"/>
    <w:uiPriority w:val="9"/>
    <w:rsid w:val="007071B2"/>
    <w:rPr>
      <w:rFonts w:ascii="Arial" w:eastAsiaTheme="majorEastAsia" w:hAnsi="Arial" w:cstheme="majorBidi"/>
      <w:b/>
      <w:bCs/>
      <w:sz w:val="26"/>
      <w:szCs w:val="24"/>
    </w:rPr>
  </w:style>
  <w:style w:type="character" w:customStyle="1" w:styleId="Heading4Char">
    <w:name w:val="Heading 4 Char"/>
    <w:aliases w:val="Sitecore_Heading 4 Char"/>
    <w:basedOn w:val="DefaultParagraphFont"/>
    <w:link w:val="Heading4"/>
    <w:uiPriority w:val="9"/>
    <w:rsid w:val="00ED4FCE"/>
    <w:rPr>
      <w:rFonts w:ascii="Arial" w:hAnsi="Arial"/>
      <w:b/>
      <w:sz w:val="24"/>
      <w:szCs w:val="24"/>
    </w:rPr>
  </w:style>
  <w:style w:type="character" w:customStyle="1" w:styleId="Heading5Char">
    <w:name w:val="Heading 5 Char"/>
    <w:basedOn w:val="DefaultParagraphFont"/>
    <w:link w:val="Heading5"/>
    <w:uiPriority w:val="9"/>
    <w:semiHidden/>
    <w:rsid w:val="00A473EC"/>
    <w:rPr>
      <w:rFonts w:ascii="Arial" w:hAnsi="Arial"/>
      <w:b/>
      <w:sz w:val="24"/>
      <w:szCs w:val="24"/>
    </w:rPr>
  </w:style>
  <w:style w:type="paragraph" w:styleId="Subtitle">
    <w:name w:val="Subtitle"/>
    <w:aliases w:val="Sitecore_Subtitle"/>
    <w:basedOn w:val="Normal"/>
    <w:next w:val="TOCHeading"/>
    <w:link w:val="SubtitleChar"/>
    <w:uiPriority w:val="11"/>
    <w:qFormat/>
    <w:rsid w:val="001345B4"/>
    <w:pPr>
      <w:keepNext/>
      <w:keepLines/>
      <w:numPr>
        <w:ilvl w:val="1"/>
      </w:numPr>
      <w:spacing w:before="240"/>
      <w:ind w:right="-333"/>
    </w:pPr>
    <w:rPr>
      <w:rFonts w:eastAsiaTheme="majorEastAsia" w:cstheme="majorBidi"/>
      <w:i/>
      <w:iCs/>
      <w:spacing w:val="15"/>
    </w:rPr>
  </w:style>
  <w:style w:type="character" w:customStyle="1" w:styleId="SubtitleChar">
    <w:name w:val="Subtitle Char"/>
    <w:aliases w:val="Sitecore_Subtitle Char"/>
    <w:basedOn w:val="DefaultParagraphFont"/>
    <w:link w:val="Subtitle"/>
    <w:uiPriority w:val="11"/>
    <w:rsid w:val="001345B4"/>
    <w:rPr>
      <w:rFonts w:ascii="Arial" w:eastAsiaTheme="majorEastAsia" w:hAnsi="Arial" w:cstheme="majorBidi"/>
      <w:i/>
      <w:iCs/>
      <w:spacing w:val="15"/>
      <w:sz w:val="20"/>
      <w:szCs w:val="24"/>
    </w:rPr>
  </w:style>
  <w:style w:type="character" w:customStyle="1" w:styleId="Heading6Char">
    <w:name w:val="Heading 6 Char"/>
    <w:basedOn w:val="DefaultParagraphFont"/>
    <w:link w:val="Heading6"/>
    <w:uiPriority w:val="9"/>
    <w:semiHidden/>
    <w:rsid w:val="00A473EC"/>
    <w:rPr>
      <w:rFonts w:ascii="Arial" w:hAnsi="Arial"/>
      <w:b/>
      <w:sz w:val="24"/>
      <w:szCs w:val="24"/>
    </w:rPr>
  </w:style>
  <w:style w:type="character" w:customStyle="1" w:styleId="Heading7Char">
    <w:name w:val="Heading 7 Char"/>
    <w:basedOn w:val="DefaultParagraphFont"/>
    <w:link w:val="Heading7"/>
    <w:uiPriority w:val="9"/>
    <w:semiHidden/>
    <w:rsid w:val="00A473EC"/>
    <w:rPr>
      <w:rFonts w:ascii="Arial" w:hAnsi="Arial"/>
      <w:sz w:val="20"/>
      <w:szCs w:val="24"/>
    </w:rPr>
  </w:style>
  <w:style w:type="character" w:styleId="Emphasis">
    <w:name w:val="Emphasis"/>
    <w:aliases w:val="Sitecore_Emphasis"/>
    <w:basedOn w:val="DefaultParagraphFont"/>
    <w:uiPriority w:val="20"/>
    <w:qFormat/>
    <w:rsid w:val="00AE62E9"/>
    <w:rPr>
      <w:i/>
      <w:iCs/>
    </w:rPr>
  </w:style>
  <w:style w:type="paragraph" w:customStyle="1" w:styleId="SitecoreDocumentTitle">
    <w:name w:val="Sitecore_Document Title"/>
    <w:basedOn w:val="Normal"/>
    <w:qFormat/>
    <w:rsid w:val="001345B4"/>
    <w:pPr>
      <w:spacing w:after="300"/>
      <w:ind w:right="27"/>
    </w:pPr>
    <w:rPr>
      <w:spacing w:val="5"/>
      <w:kern w:val="28"/>
      <w:sz w:val="72"/>
    </w:rPr>
  </w:style>
  <w:style w:type="paragraph" w:customStyle="1" w:styleId="SitecoreChapterIntroduction">
    <w:name w:val="Sitecore_Chapter Introduction"/>
    <w:basedOn w:val="Normal"/>
    <w:qFormat/>
    <w:rsid w:val="00B95758"/>
    <w:pPr>
      <w:spacing w:before="0" w:after="240"/>
      <w:ind w:left="720" w:right="720"/>
    </w:pPr>
  </w:style>
  <w:style w:type="paragraph" w:customStyle="1" w:styleId="SitecoreChapterBullet">
    <w:name w:val="Sitecore_Chapter Bullet"/>
    <w:basedOn w:val="Normal"/>
    <w:qFormat/>
    <w:rsid w:val="00B0064B"/>
    <w:pPr>
      <w:numPr>
        <w:numId w:val="2"/>
      </w:numPr>
      <w:tabs>
        <w:tab w:val="left" w:pos="9000"/>
      </w:tabs>
      <w:spacing w:before="240"/>
      <w:ind w:right="29"/>
    </w:pPr>
  </w:style>
  <w:style w:type="paragraph" w:customStyle="1" w:styleId="SitecoreBulletedList">
    <w:name w:val="Sitecore_Bulleted List"/>
    <w:basedOn w:val="Normal"/>
    <w:link w:val="SitecoreBulletedListChar"/>
    <w:qFormat/>
    <w:rsid w:val="00FA0523"/>
    <w:pPr>
      <w:numPr>
        <w:ilvl w:val="1"/>
        <w:numId w:val="6"/>
      </w:numPr>
      <w:ind w:left="720" w:hanging="360"/>
    </w:pPr>
  </w:style>
  <w:style w:type="paragraph" w:customStyle="1" w:styleId="SitecoreBulletLast">
    <w:name w:val="Sitecore_Bullet Last"/>
    <w:basedOn w:val="SitecoreBulletedList"/>
    <w:next w:val="Normal"/>
    <w:qFormat/>
    <w:rsid w:val="00FA0523"/>
    <w:pPr>
      <w:numPr>
        <w:ilvl w:val="0"/>
        <w:numId w:val="5"/>
      </w:numPr>
      <w:spacing w:after="240"/>
    </w:pPr>
  </w:style>
  <w:style w:type="paragraph" w:customStyle="1" w:styleId="SitecoreNumberedList">
    <w:name w:val="Sitecore_Numbered List"/>
    <w:basedOn w:val="Normal"/>
    <w:qFormat/>
    <w:rsid w:val="00DB7591"/>
    <w:pPr>
      <w:numPr>
        <w:numId w:val="4"/>
      </w:numPr>
    </w:pPr>
  </w:style>
  <w:style w:type="paragraph" w:styleId="TOCHeading">
    <w:name w:val="TOC Heading"/>
    <w:aliases w:val="Sitecore_TOC Heading"/>
    <w:next w:val="TOC1"/>
    <w:uiPriority w:val="39"/>
    <w:unhideWhenUsed/>
    <w:qFormat/>
    <w:rsid w:val="008A0E52"/>
    <w:pPr>
      <w:keepNext/>
      <w:pageBreakBefore/>
      <w:shd w:val="clear" w:color="auto" w:fill="F2F2F2" w:themeFill="background1" w:themeFillShade="F2"/>
      <w:spacing w:after="480"/>
      <w:ind w:left="360"/>
    </w:pPr>
    <w:rPr>
      <w:rFonts w:ascii="Arial" w:eastAsiaTheme="majorEastAsia" w:hAnsi="Arial" w:cstheme="majorBidi"/>
      <w:b/>
      <w:bCs/>
      <w:sz w:val="28"/>
      <w:szCs w:val="28"/>
      <w:lang w:eastAsia="da-DK"/>
    </w:rPr>
  </w:style>
  <w:style w:type="paragraph" w:styleId="TOC1">
    <w:name w:val="toc 1"/>
    <w:basedOn w:val="Normal"/>
    <w:next w:val="Normal"/>
    <w:uiPriority w:val="39"/>
    <w:rsid w:val="0043507D"/>
    <w:pPr>
      <w:spacing w:before="0"/>
      <w:contextualSpacing/>
    </w:pPr>
  </w:style>
  <w:style w:type="paragraph" w:styleId="Header">
    <w:name w:val="header"/>
    <w:basedOn w:val="Normal"/>
    <w:link w:val="HeaderChar"/>
    <w:uiPriority w:val="99"/>
    <w:semiHidden/>
    <w:rsid w:val="000A1EB8"/>
    <w:pPr>
      <w:tabs>
        <w:tab w:val="center" w:pos="4680"/>
        <w:tab w:val="right" w:pos="9360"/>
      </w:tabs>
      <w:spacing w:before="0"/>
    </w:pPr>
  </w:style>
  <w:style w:type="character" w:customStyle="1" w:styleId="HeaderChar">
    <w:name w:val="Header Char"/>
    <w:basedOn w:val="DefaultParagraphFont"/>
    <w:link w:val="Header"/>
    <w:uiPriority w:val="99"/>
    <w:semiHidden/>
    <w:rsid w:val="00277188"/>
    <w:rPr>
      <w:rFonts w:ascii="Arial" w:hAnsi="Arial"/>
      <w:sz w:val="20"/>
      <w:szCs w:val="24"/>
    </w:rPr>
  </w:style>
  <w:style w:type="paragraph" w:styleId="Footer">
    <w:name w:val="footer"/>
    <w:basedOn w:val="Normal"/>
    <w:link w:val="FooterChar"/>
    <w:uiPriority w:val="99"/>
    <w:semiHidden/>
    <w:rsid w:val="00973D7A"/>
    <w:pPr>
      <w:tabs>
        <w:tab w:val="center" w:pos="4680"/>
        <w:tab w:val="right" w:pos="9360"/>
      </w:tabs>
      <w:spacing w:before="0"/>
    </w:pPr>
    <w:rPr>
      <w:i/>
      <w:iCs/>
      <w:color w:val="808080" w:themeColor="background1" w:themeShade="80"/>
      <w:sz w:val="16"/>
      <w:szCs w:val="16"/>
    </w:rPr>
  </w:style>
  <w:style w:type="character" w:customStyle="1" w:styleId="FooterChar">
    <w:name w:val="Footer Char"/>
    <w:basedOn w:val="DefaultParagraphFont"/>
    <w:link w:val="Footer"/>
    <w:uiPriority w:val="99"/>
    <w:semiHidden/>
    <w:rsid w:val="00277188"/>
    <w:rPr>
      <w:rFonts w:ascii="Arial" w:hAnsi="Arial"/>
      <w:i/>
      <w:iCs/>
      <w:color w:val="808080" w:themeColor="background1" w:themeShade="80"/>
      <w:sz w:val="16"/>
      <w:szCs w:val="16"/>
    </w:rPr>
  </w:style>
  <w:style w:type="paragraph" w:customStyle="1" w:styleId="SitecoreNoteHeader">
    <w:name w:val="Sitecore_Note Header"/>
    <w:basedOn w:val="Normal"/>
    <w:next w:val="SitecoreNoteBody"/>
    <w:link w:val="SitecoreNoteHeaderChar"/>
    <w:qFormat/>
    <w:rsid w:val="0043507D"/>
    <w:pPr>
      <w:keepNext/>
      <w:shd w:val="clear" w:color="auto" w:fill="F2F2F2" w:themeFill="background1" w:themeFillShade="F2"/>
      <w:spacing w:before="200"/>
    </w:pPr>
    <w:rPr>
      <w:b/>
    </w:rPr>
  </w:style>
  <w:style w:type="paragraph" w:customStyle="1" w:styleId="SitecoreNoteBody">
    <w:name w:val="Sitecore_Note Body"/>
    <w:basedOn w:val="Normal"/>
    <w:next w:val="Normal"/>
    <w:link w:val="SitecoreNoteBodyChar"/>
    <w:qFormat/>
    <w:rsid w:val="0043507D"/>
    <w:pPr>
      <w:shd w:val="clear" w:color="auto" w:fill="F2F2F2" w:themeFill="background1" w:themeFillShade="F2"/>
      <w:spacing w:before="0" w:after="240"/>
    </w:pPr>
  </w:style>
  <w:style w:type="character" w:customStyle="1" w:styleId="SitecoreNoteHeaderChar">
    <w:name w:val="Sitecore_Note Header Char"/>
    <w:basedOn w:val="DefaultParagraphFont"/>
    <w:link w:val="SitecoreNoteHeader"/>
    <w:rsid w:val="0043507D"/>
    <w:rPr>
      <w:rFonts w:ascii="Arial" w:hAnsi="Arial"/>
      <w:b/>
      <w:sz w:val="20"/>
      <w:szCs w:val="24"/>
      <w:shd w:val="clear" w:color="auto" w:fill="F2F2F2" w:themeFill="background1" w:themeFillShade="F2"/>
    </w:rPr>
  </w:style>
  <w:style w:type="paragraph" w:customStyle="1" w:styleId="SitecoreCode">
    <w:name w:val="Sitecore_Code"/>
    <w:basedOn w:val="Normal"/>
    <w:next w:val="Normal"/>
    <w:link w:val="SitecoreCodeChar"/>
    <w:qFormat/>
    <w:rsid w:val="00304208"/>
    <w:pPr>
      <w:contextualSpacing/>
    </w:pPr>
    <w:rPr>
      <w:rFonts w:ascii="Courier New" w:hAnsi="Courier New"/>
      <w:szCs w:val="17"/>
    </w:rPr>
  </w:style>
  <w:style w:type="character" w:customStyle="1" w:styleId="SitecoreNoteBodyChar">
    <w:name w:val="Sitecore_Note Body Char"/>
    <w:basedOn w:val="DefaultParagraphFont"/>
    <w:link w:val="SitecoreNoteBody"/>
    <w:rsid w:val="0043507D"/>
    <w:rPr>
      <w:rFonts w:ascii="Arial" w:hAnsi="Arial"/>
      <w:sz w:val="20"/>
      <w:szCs w:val="24"/>
      <w:shd w:val="clear" w:color="auto" w:fill="F2F2F2" w:themeFill="background1" w:themeFillShade="F2"/>
    </w:rPr>
  </w:style>
  <w:style w:type="table" w:styleId="TableGrid">
    <w:name w:val="Table Grid"/>
    <w:basedOn w:val="TableNormal"/>
    <w:uiPriority w:val="59"/>
    <w:rsid w:val="00973D7A"/>
    <w:pPr>
      <w:spacing w:before="0"/>
      <w:ind w:left="0" w:firstLine="0"/>
    </w:pPr>
    <w:rPr>
      <w:rFonts w:ascii="Trebuchet MS" w:hAnsi="Trebuchet MS"/>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itecoreCodeChar">
    <w:name w:val="Sitecore_Code Char"/>
    <w:basedOn w:val="DefaultParagraphFont"/>
    <w:link w:val="SitecoreCode"/>
    <w:rsid w:val="00304208"/>
    <w:rPr>
      <w:rFonts w:ascii="Courier New" w:hAnsi="Courier New"/>
      <w:sz w:val="20"/>
      <w:szCs w:val="17"/>
    </w:rPr>
  </w:style>
  <w:style w:type="table" w:customStyle="1" w:styleId="SitecoreTable">
    <w:name w:val="Sitecore Table"/>
    <w:basedOn w:val="TableNormal"/>
    <w:uiPriority w:val="99"/>
    <w:rsid w:val="009D3537"/>
    <w:pPr>
      <w:spacing w:before="0"/>
      <w:ind w:left="0" w:firstLine="0"/>
    </w:pPr>
    <w:rPr>
      <w:rFonts w:ascii="Arial" w:hAnsi="Arial"/>
      <w:sz w:val="20"/>
      <w:szCs w:val="24"/>
    </w:rPr>
    <w:tblPr>
      <w:tblInd w:w="0" w:type="dxa"/>
      <w:tblBorders>
        <w:bottom w:val="single" w:sz="4" w:space="0" w:color="000000"/>
        <w:insideH w:val="single" w:sz="4" w:space="0" w:color="000000"/>
        <w:insideV w:val="single" w:sz="4" w:space="0" w:color="000000"/>
      </w:tblBorders>
      <w:tblCellMar>
        <w:top w:w="0" w:type="dxa"/>
        <w:left w:w="108" w:type="dxa"/>
        <w:bottom w:w="0" w:type="dxa"/>
        <w:right w:w="108" w:type="dxa"/>
      </w:tblCellMar>
    </w:tblPr>
    <w:trPr>
      <w:cantSplit/>
    </w:trPr>
    <w:tcPr>
      <w:tcMar>
        <w:top w:w="43" w:type="dxa"/>
        <w:left w:w="115" w:type="dxa"/>
        <w:bottom w:w="58" w:type="dxa"/>
        <w:right w:w="115" w:type="dxa"/>
      </w:tcMar>
    </w:tcPr>
    <w:tblStylePr w:type="firstRow">
      <w:rPr>
        <w:b/>
      </w:rPr>
      <w:tblPr/>
      <w:trPr>
        <w:tblHeader/>
      </w:trPr>
    </w:tblStylePr>
  </w:style>
  <w:style w:type="table" w:customStyle="1" w:styleId="TableHeader">
    <w:name w:val="Table Header"/>
    <w:basedOn w:val="TableNormal"/>
    <w:uiPriority w:val="99"/>
    <w:rsid w:val="00973D7A"/>
    <w:pPr>
      <w:spacing w:before="0"/>
      <w:ind w:left="0" w:firstLine="0"/>
    </w:pPr>
    <w:rPr>
      <w:rFonts w:ascii="Trebuchet MS" w:hAnsi="Trebuchet MS"/>
      <w:sz w:val="24"/>
      <w:szCs w:val="24"/>
    </w:rPr>
    <w:tblPr>
      <w:tblInd w:w="0" w:type="dxa"/>
      <w:tblCellMar>
        <w:top w:w="0" w:type="dxa"/>
        <w:left w:w="108" w:type="dxa"/>
        <w:bottom w:w="0" w:type="dxa"/>
        <w:right w:w="108" w:type="dxa"/>
      </w:tblCellMar>
    </w:tblPr>
    <w:tblStylePr w:type="firstRow">
      <w:rPr>
        <w:rFonts w:ascii="Trebuchet MS" w:hAnsi="Trebuchet MS"/>
        <w:b/>
        <w:sz w:val="24"/>
      </w:rPr>
    </w:tblStylePr>
  </w:style>
  <w:style w:type="character" w:customStyle="1" w:styleId="SitecoreKeys">
    <w:name w:val="Sitecore_Keys"/>
    <w:basedOn w:val="DefaultParagraphFont"/>
    <w:uiPriority w:val="1"/>
    <w:qFormat/>
    <w:rsid w:val="007D56CF"/>
    <w:rPr>
      <w:rFonts w:ascii="Arial" w:hAnsi="Arial"/>
      <w:caps/>
      <w:sz w:val="20"/>
    </w:rPr>
  </w:style>
  <w:style w:type="character" w:customStyle="1" w:styleId="SitecoreBulletedListChar">
    <w:name w:val="Sitecore_Bulleted List Char"/>
    <w:basedOn w:val="DefaultParagraphFont"/>
    <w:link w:val="SitecoreBulletedList"/>
    <w:rsid w:val="00FA0523"/>
    <w:rPr>
      <w:rFonts w:ascii="Arial" w:hAnsi="Arial"/>
      <w:sz w:val="20"/>
      <w:szCs w:val="24"/>
    </w:rPr>
  </w:style>
  <w:style w:type="numbering" w:customStyle="1" w:styleId="Step">
    <w:name w:val="Step"/>
    <w:basedOn w:val="NoList"/>
    <w:uiPriority w:val="99"/>
    <w:rsid w:val="00973D7A"/>
    <w:pPr>
      <w:numPr>
        <w:numId w:val="1"/>
      </w:numPr>
    </w:pPr>
  </w:style>
  <w:style w:type="paragraph" w:styleId="TOC2">
    <w:name w:val="toc 2"/>
    <w:basedOn w:val="Normal"/>
    <w:next w:val="Normal"/>
    <w:uiPriority w:val="39"/>
    <w:rsid w:val="0043507D"/>
    <w:pPr>
      <w:spacing w:before="0"/>
      <w:ind w:left="245"/>
      <w:contextualSpacing/>
    </w:pPr>
  </w:style>
  <w:style w:type="paragraph" w:styleId="TOC3">
    <w:name w:val="toc 3"/>
    <w:basedOn w:val="Normal"/>
    <w:next w:val="Normal"/>
    <w:uiPriority w:val="39"/>
    <w:rsid w:val="0043507D"/>
    <w:pPr>
      <w:spacing w:before="0"/>
      <w:ind w:left="403"/>
      <w:contextualSpacing/>
    </w:pPr>
  </w:style>
  <w:style w:type="paragraph" w:styleId="CommentText">
    <w:name w:val="annotation text"/>
    <w:basedOn w:val="Normal"/>
    <w:link w:val="CommentTextChar"/>
    <w:uiPriority w:val="99"/>
    <w:semiHidden/>
    <w:unhideWhenUsed/>
    <w:rsid w:val="00973D7A"/>
    <w:rPr>
      <w:lang w:val="en-GB"/>
    </w:rPr>
  </w:style>
  <w:style w:type="character" w:customStyle="1" w:styleId="CommentTextChar">
    <w:name w:val="Comment Text Char"/>
    <w:basedOn w:val="DefaultParagraphFont"/>
    <w:link w:val="CommentText"/>
    <w:uiPriority w:val="99"/>
    <w:semiHidden/>
    <w:rsid w:val="00973D7A"/>
    <w:rPr>
      <w:rFonts w:ascii="Trebuchet MS" w:hAnsi="Trebuchet MS"/>
      <w:sz w:val="24"/>
      <w:szCs w:val="24"/>
      <w:lang w:val="en-GB"/>
    </w:rPr>
  </w:style>
  <w:style w:type="character" w:styleId="CommentReference">
    <w:name w:val="annotation reference"/>
    <w:basedOn w:val="DefaultParagraphFont"/>
    <w:uiPriority w:val="99"/>
    <w:semiHidden/>
    <w:unhideWhenUsed/>
    <w:rsid w:val="00973D7A"/>
    <w:rPr>
      <w:sz w:val="16"/>
      <w:szCs w:val="16"/>
    </w:rPr>
  </w:style>
  <w:style w:type="paragraph" w:styleId="BalloonText">
    <w:name w:val="Balloon Text"/>
    <w:basedOn w:val="Normal"/>
    <w:link w:val="BalloonTextChar"/>
    <w:uiPriority w:val="99"/>
    <w:semiHidden/>
    <w:unhideWhenUsed/>
    <w:rsid w:val="00973D7A"/>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D7A"/>
    <w:rPr>
      <w:rFonts w:ascii="Tahoma" w:hAnsi="Tahoma" w:cs="Tahoma"/>
      <w:sz w:val="16"/>
      <w:szCs w:val="16"/>
    </w:rPr>
  </w:style>
  <w:style w:type="character" w:styleId="PlaceholderText">
    <w:name w:val="Placeholder Text"/>
    <w:basedOn w:val="DefaultParagraphFont"/>
    <w:uiPriority w:val="99"/>
    <w:semiHidden/>
    <w:rsid w:val="00973D7A"/>
    <w:rPr>
      <w:color w:val="808080"/>
    </w:rPr>
  </w:style>
  <w:style w:type="table" w:styleId="LightList-Accent3">
    <w:name w:val="Light List Accent 3"/>
    <w:basedOn w:val="TableNormal"/>
    <w:uiPriority w:val="61"/>
    <w:rsid w:val="00973D7A"/>
    <w:rPr>
      <w:rFonts w:eastAsiaTheme="minorEastAsia"/>
      <w:lang w:bidi="en-US"/>
    </w:rPr>
    <w:tblPr>
      <w:tblStyleRowBandSize w:val="1"/>
      <w:tblStyleColBandSize w:val="1"/>
      <w:tblInd w:w="0" w:type="dxa"/>
      <w:tblBorders>
        <w:top w:val="single" w:sz="8" w:space="0" w:color="DE6C36" w:themeColor="accent3"/>
        <w:left w:val="single" w:sz="8" w:space="0" w:color="DE6C36" w:themeColor="accent3"/>
        <w:bottom w:val="single" w:sz="8" w:space="0" w:color="DE6C36" w:themeColor="accent3"/>
        <w:right w:val="single" w:sz="8" w:space="0" w:color="DE6C3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E6C36" w:themeFill="accent3"/>
      </w:tcPr>
    </w:tblStylePr>
    <w:tblStylePr w:type="lastRow">
      <w:pPr>
        <w:spacing w:before="0" w:after="0" w:line="240" w:lineRule="auto"/>
      </w:pPr>
      <w:rPr>
        <w:b/>
        <w:bCs/>
      </w:rPr>
      <w:tblPr/>
      <w:tcPr>
        <w:tcBorders>
          <w:top w:val="double" w:sz="6" w:space="0" w:color="DE6C36" w:themeColor="accent3"/>
          <w:left w:val="single" w:sz="8" w:space="0" w:color="DE6C36" w:themeColor="accent3"/>
          <w:bottom w:val="single" w:sz="8" w:space="0" w:color="DE6C36" w:themeColor="accent3"/>
          <w:right w:val="single" w:sz="8" w:space="0" w:color="DE6C36" w:themeColor="accent3"/>
        </w:tcBorders>
      </w:tcPr>
    </w:tblStylePr>
    <w:tblStylePr w:type="firstCol">
      <w:rPr>
        <w:b/>
        <w:bCs/>
      </w:rPr>
    </w:tblStylePr>
    <w:tblStylePr w:type="lastCol">
      <w:rPr>
        <w:b/>
        <w:bCs/>
      </w:rPr>
    </w:tblStylePr>
    <w:tblStylePr w:type="band1Vert">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tblStylePr w:type="band1Horz">
      <w:tblPr/>
      <w:tcPr>
        <w:tcBorders>
          <w:top w:val="single" w:sz="8" w:space="0" w:color="DE6C36" w:themeColor="accent3"/>
          <w:left w:val="single" w:sz="8" w:space="0" w:color="DE6C36" w:themeColor="accent3"/>
          <w:bottom w:val="single" w:sz="8" w:space="0" w:color="DE6C36" w:themeColor="accent3"/>
          <w:right w:val="single" w:sz="8" w:space="0" w:color="DE6C36" w:themeColor="accent3"/>
        </w:tcBorders>
      </w:tcPr>
    </w:tblStylePr>
  </w:style>
  <w:style w:type="character" w:customStyle="1" w:styleId="SitecoreWindow">
    <w:name w:val="Sitecore_Window"/>
    <w:basedOn w:val="DefaultParagraphFont"/>
    <w:uiPriority w:val="1"/>
    <w:qFormat/>
    <w:rsid w:val="00973D7A"/>
    <w:rPr>
      <w:b/>
    </w:rPr>
  </w:style>
  <w:style w:type="character" w:styleId="Hyperlink">
    <w:name w:val="Hyperlink"/>
    <w:aliases w:val="Sitecore_Hyperlink"/>
    <w:basedOn w:val="DefaultParagraphFont"/>
    <w:uiPriority w:val="99"/>
    <w:unhideWhenUsed/>
    <w:rsid w:val="009614B0"/>
    <w:rPr>
      <w:rFonts w:ascii="Arial" w:hAnsi="Arial"/>
      <w:color w:val="auto"/>
      <w:sz w:val="20"/>
      <w:u w:val="single"/>
    </w:rPr>
  </w:style>
  <w:style w:type="paragraph" w:customStyle="1" w:styleId="SitecoreCodeSample">
    <w:name w:val="Sitecore_Code Sample"/>
    <w:basedOn w:val="SitecoreCode"/>
    <w:qFormat/>
    <w:rsid w:val="00304208"/>
    <w:pPr>
      <w:shd w:val="clear" w:color="auto" w:fill="F2F2F2" w:themeFill="background1" w:themeFillShade="F2"/>
      <w:tabs>
        <w:tab w:val="left" w:pos="202"/>
        <w:tab w:val="left" w:pos="403"/>
        <w:tab w:val="left" w:pos="605"/>
        <w:tab w:val="left" w:pos="806"/>
        <w:tab w:val="left" w:pos="1008"/>
        <w:tab w:val="left" w:pos="1210"/>
        <w:tab w:val="left" w:pos="1411"/>
        <w:tab w:val="left" w:pos="1613"/>
        <w:tab w:val="left" w:pos="1814"/>
        <w:tab w:val="left" w:pos="2016"/>
        <w:tab w:val="left" w:pos="2218"/>
        <w:tab w:val="left" w:pos="2419"/>
        <w:tab w:val="left" w:pos="2621"/>
        <w:tab w:val="left" w:pos="2822"/>
        <w:tab w:val="left" w:pos="3024"/>
        <w:tab w:val="left" w:pos="3226"/>
        <w:tab w:val="left" w:pos="3427"/>
        <w:tab w:val="left" w:pos="3629"/>
        <w:tab w:val="left" w:pos="3830"/>
        <w:tab w:val="left" w:pos="4032"/>
        <w:tab w:val="left" w:pos="4234"/>
        <w:tab w:val="left" w:pos="4435"/>
        <w:tab w:val="left" w:pos="4637"/>
        <w:tab w:val="left" w:pos="4838"/>
        <w:tab w:val="left" w:pos="5040"/>
        <w:tab w:val="left" w:pos="5242"/>
        <w:tab w:val="left" w:pos="5443"/>
        <w:tab w:val="left" w:pos="5645"/>
        <w:tab w:val="left" w:pos="5846"/>
        <w:tab w:val="left" w:pos="6048"/>
        <w:tab w:val="left" w:pos="6250"/>
        <w:tab w:val="left" w:pos="6451"/>
      </w:tabs>
      <w:ind w:firstLine="720"/>
    </w:pPr>
    <w:rPr>
      <w:sz w:val="16"/>
    </w:rPr>
  </w:style>
  <w:style w:type="paragraph" w:customStyle="1" w:styleId="SitecoreProductNameonCover">
    <w:name w:val="Sitecore_Product Name on Cover"/>
    <w:next w:val="SitecoreDocumentTitle"/>
    <w:qFormat/>
    <w:rsid w:val="001345B4"/>
    <w:pPr>
      <w:spacing w:before="4600"/>
      <w:ind w:left="360" w:right="27"/>
    </w:pPr>
    <w:rPr>
      <w:rFonts w:ascii="Arial" w:hAnsi="Arial"/>
      <w:spacing w:val="5"/>
      <w:kern w:val="28"/>
      <w:sz w:val="48"/>
      <w:szCs w:val="24"/>
    </w:rPr>
  </w:style>
  <w:style w:type="paragraph" w:styleId="NormalWeb">
    <w:name w:val="Normal (Web)"/>
    <w:basedOn w:val="Normal"/>
    <w:uiPriority w:val="99"/>
    <w:unhideWhenUsed/>
    <w:rsid w:val="00D92CA4"/>
    <w:rPr>
      <w:rFonts w:ascii="Times New Roman" w:hAnsi="Times New Roman" w:cs="Times New Roman"/>
      <w:sz w:val="24"/>
    </w:rPr>
  </w:style>
  <w:style w:type="paragraph" w:styleId="NormalIndent">
    <w:name w:val="Normal Indent"/>
    <w:basedOn w:val="Normal"/>
    <w:uiPriority w:val="99"/>
    <w:semiHidden/>
    <w:unhideWhenUsed/>
    <w:rsid w:val="00D92CA4"/>
    <w:pPr>
      <w:ind w:left="720"/>
    </w:pPr>
  </w:style>
  <w:style w:type="paragraph" w:customStyle="1" w:styleId="SitecoreIndent">
    <w:name w:val="Sitecore_Indent"/>
    <w:basedOn w:val="SitecoreBulletedList"/>
    <w:qFormat/>
    <w:rsid w:val="00885E0B"/>
    <w:pPr>
      <w:numPr>
        <w:ilvl w:val="0"/>
        <w:numId w:val="0"/>
      </w:numPr>
      <w:ind w:left="720"/>
    </w:pPr>
  </w:style>
  <w:style w:type="paragraph" w:customStyle="1" w:styleId="SitecoreHiddenText">
    <w:name w:val="Sitecore_Hidden Text"/>
    <w:basedOn w:val="Normal"/>
    <w:next w:val="Normal"/>
    <w:link w:val="SitecoreHiddenTextChar"/>
    <w:rsid w:val="008221FB"/>
    <w:pPr>
      <w:shd w:val="clear" w:color="auto" w:fill="FFFF99"/>
    </w:pPr>
    <w:rPr>
      <w:vanish/>
    </w:rPr>
  </w:style>
  <w:style w:type="paragraph" w:customStyle="1" w:styleId="SitecoreBullet2ndLevel">
    <w:name w:val="Sitecore_Bullet 2nd Level"/>
    <w:basedOn w:val="SitecoreBulletedList"/>
    <w:qFormat/>
    <w:rsid w:val="005A5B1B"/>
    <w:pPr>
      <w:numPr>
        <w:ilvl w:val="0"/>
        <w:numId w:val="8"/>
      </w:numPr>
    </w:pPr>
  </w:style>
  <w:style w:type="character" w:customStyle="1" w:styleId="SitecoreHiddenTextChar">
    <w:name w:val="Sitecore_Hidden Text Char"/>
    <w:basedOn w:val="DefaultParagraphFont"/>
    <w:link w:val="SitecoreHiddenText"/>
    <w:rsid w:val="008221FB"/>
    <w:rPr>
      <w:rFonts w:ascii="Arial" w:hAnsi="Arial"/>
      <w:vanish/>
      <w:sz w:val="20"/>
      <w:szCs w:val="24"/>
      <w:shd w:val="clear" w:color="auto" w:fill="FFFF99"/>
    </w:rPr>
  </w:style>
  <w:style w:type="paragraph" w:customStyle="1" w:styleId="SitecoreIndent2ndLevel">
    <w:name w:val="Sitecore_Indent 2nd Level"/>
    <w:basedOn w:val="SitecoreBullet2ndLevel"/>
    <w:qFormat/>
    <w:rsid w:val="002B4980"/>
    <w:pPr>
      <w:numPr>
        <w:numId w:val="0"/>
      </w:numPr>
      <w:ind w:left="354" w:firstLine="720"/>
    </w:pPr>
  </w:style>
  <w:style w:type="paragraph" w:styleId="TOC4">
    <w:name w:val="toc 4"/>
    <w:basedOn w:val="Normal"/>
    <w:next w:val="Normal"/>
    <w:uiPriority w:val="39"/>
    <w:unhideWhenUsed/>
    <w:rsid w:val="00F77224"/>
    <w:pPr>
      <w:spacing w:before="0"/>
      <w:ind w:left="605"/>
      <w:contextualSpacing/>
    </w:pPr>
  </w:style>
  <w:style w:type="paragraph" w:customStyle="1" w:styleId="SitecoreIntroBullet">
    <w:name w:val="Sitecore_Intro Bullet"/>
    <w:qFormat/>
    <w:rsid w:val="00B0064B"/>
    <w:pPr>
      <w:numPr>
        <w:numId w:val="7"/>
      </w:numPr>
      <w:ind w:left="1440"/>
    </w:pPr>
    <w:rPr>
      <w:rFonts w:ascii="Arial" w:hAnsi="Arial"/>
      <w:b/>
      <w:sz w:val="20"/>
      <w:szCs w:val="24"/>
    </w:rPr>
  </w:style>
  <w:style w:type="paragraph" w:customStyle="1" w:styleId="SitecoreIntroIndent">
    <w:name w:val="Sitecore_Intro Indent"/>
    <w:qFormat/>
    <w:rsid w:val="00B0064B"/>
    <w:pPr>
      <w:spacing w:before="0"/>
      <w:ind w:left="1440" w:firstLine="0"/>
    </w:pPr>
    <w:rPr>
      <w:rFonts w:ascii="Arial" w:hAnsi="Arial"/>
      <w:sz w:val="20"/>
      <w:szCs w:val="24"/>
      <w:lang w:val="da-DK"/>
    </w:rPr>
  </w:style>
  <w:style w:type="paragraph" w:customStyle="1" w:styleId="SitecoreListHeading">
    <w:name w:val="Sitecore_List Heading"/>
    <w:next w:val="Normal"/>
    <w:link w:val="SitecoreListHeadingChar"/>
    <w:qFormat/>
    <w:rsid w:val="00F2000B"/>
    <w:pPr>
      <w:keepNext/>
      <w:spacing w:before="160"/>
      <w:ind w:left="0" w:firstLine="0"/>
    </w:pPr>
    <w:rPr>
      <w:rFonts w:ascii="Arial" w:hAnsi="Arial"/>
      <w:b/>
      <w:szCs w:val="24"/>
    </w:rPr>
  </w:style>
  <w:style w:type="character" w:customStyle="1" w:styleId="SitecoreListHeadingChar">
    <w:name w:val="Sitecore_List Heading Char"/>
    <w:basedOn w:val="DefaultParagraphFont"/>
    <w:link w:val="SitecoreListHeading"/>
    <w:rsid w:val="00F2000B"/>
    <w:rPr>
      <w:rFonts w:ascii="Arial" w:hAnsi="Arial"/>
      <w:b/>
      <w:szCs w:val="24"/>
    </w:rPr>
  </w:style>
  <w:style w:type="paragraph" w:styleId="ListParagraph">
    <w:name w:val="List Paragraph"/>
    <w:basedOn w:val="Normal"/>
    <w:uiPriority w:val="34"/>
    <w:qFormat/>
    <w:rsid w:val="002518F3"/>
    <w:pPr>
      <w:ind w:left="720"/>
      <w:contextualSpacing/>
    </w:pPr>
  </w:style>
  <w:style w:type="character" w:styleId="FollowedHyperlink">
    <w:name w:val="FollowedHyperlink"/>
    <w:basedOn w:val="DefaultParagraphFont"/>
    <w:uiPriority w:val="99"/>
    <w:semiHidden/>
    <w:unhideWhenUsed/>
    <w:rsid w:val="002518F3"/>
    <w:rPr>
      <w:color w:val="D490C5" w:themeColor="followedHyperlink"/>
      <w:u w:val="single"/>
    </w:rPr>
  </w:style>
  <w:style w:type="paragraph" w:customStyle="1" w:styleId="Standard">
    <w:name w:val="Standard"/>
    <w:rsid w:val="002518F3"/>
    <w:pPr>
      <w:widowControl w:val="0"/>
      <w:suppressAutoHyphens/>
      <w:autoSpaceDN w:val="0"/>
      <w:spacing w:before="0"/>
      <w:ind w:left="0" w:firstLine="0"/>
      <w:textAlignment w:val="baseline"/>
    </w:pPr>
    <w:rPr>
      <w:rFonts w:ascii="Times New Roman" w:eastAsia="Arial Unicode MS" w:hAnsi="Times New Roman" w:cs="Arial Unicode MS"/>
      <w:kern w:val="3"/>
      <w:sz w:val="24"/>
      <w:szCs w:val="24"/>
      <w:lang w:eastAsia="zh-CN" w:bidi="hi-IN"/>
    </w:rPr>
  </w:style>
  <w:style w:type="character" w:customStyle="1" w:styleId="apple-tab-span">
    <w:name w:val="apple-tab-span"/>
    <w:basedOn w:val="DefaultParagraphFont"/>
    <w:rsid w:val="002518F3"/>
  </w:style>
  <w:style w:type="paragraph" w:styleId="CommentSubject">
    <w:name w:val="annotation subject"/>
    <w:basedOn w:val="CommentText"/>
    <w:next w:val="CommentText"/>
    <w:link w:val="CommentSubjectChar"/>
    <w:uiPriority w:val="99"/>
    <w:semiHidden/>
    <w:unhideWhenUsed/>
    <w:rsid w:val="002518F3"/>
    <w:rPr>
      <w:b/>
      <w:bCs/>
      <w:szCs w:val="20"/>
      <w:lang w:val="en-US"/>
    </w:rPr>
  </w:style>
  <w:style w:type="character" w:customStyle="1" w:styleId="CommentSubjectChar">
    <w:name w:val="Comment Subject Char"/>
    <w:basedOn w:val="CommentTextChar"/>
    <w:link w:val="CommentSubject"/>
    <w:uiPriority w:val="99"/>
    <w:semiHidden/>
    <w:rsid w:val="002518F3"/>
    <w:rPr>
      <w:rFonts w:ascii="Arial" w:hAnsi="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41825">
      <w:bodyDiv w:val="1"/>
      <w:marLeft w:val="0"/>
      <w:marRight w:val="0"/>
      <w:marTop w:val="0"/>
      <w:marBottom w:val="0"/>
      <w:divBdr>
        <w:top w:val="none" w:sz="0" w:space="0" w:color="auto"/>
        <w:left w:val="none" w:sz="0" w:space="0" w:color="auto"/>
        <w:bottom w:val="none" w:sz="0" w:space="0" w:color="auto"/>
        <w:right w:val="none" w:sz="0" w:space="0" w:color="auto"/>
      </w:divBdr>
    </w:div>
    <w:div w:id="419133713">
      <w:bodyDiv w:val="1"/>
      <w:marLeft w:val="0"/>
      <w:marRight w:val="0"/>
      <w:marTop w:val="0"/>
      <w:marBottom w:val="0"/>
      <w:divBdr>
        <w:top w:val="none" w:sz="0" w:space="0" w:color="auto"/>
        <w:left w:val="none" w:sz="0" w:space="0" w:color="auto"/>
        <w:bottom w:val="none" w:sz="0" w:space="0" w:color="auto"/>
        <w:right w:val="none" w:sz="0" w:space="0" w:color="auto"/>
      </w:divBdr>
    </w:div>
    <w:div w:id="1167791727">
      <w:bodyDiv w:val="1"/>
      <w:marLeft w:val="0"/>
      <w:marRight w:val="0"/>
      <w:marTop w:val="0"/>
      <w:marBottom w:val="0"/>
      <w:divBdr>
        <w:top w:val="none" w:sz="0" w:space="0" w:color="auto"/>
        <w:left w:val="none" w:sz="0" w:space="0" w:color="auto"/>
        <w:bottom w:val="none" w:sz="0" w:space="0" w:color="auto"/>
        <w:right w:val="none" w:sz="0" w:space="0" w:color="auto"/>
      </w:divBdr>
    </w:div>
    <w:div w:id="1322930026">
      <w:bodyDiv w:val="1"/>
      <w:marLeft w:val="0"/>
      <w:marRight w:val="0"/>
      <w:marTop w:val="0"/>
      <w:marBottom w:val="0"/>
      <w:divBdr>
        <w:top w:val="none" w:sz="0" w:space="0" w:color="auto"/>
        <w:left w:val="none" w:sz="0" w:space="0" w:color="auto"/>
        <w:bottom w:val="none" w:sz="0" w:space="0" w:color="auto"/>
        <w:right w:val="none" w:sz="0" w:space="0" w:color="auto"/>
      </w:divBdr>
    </w:div>
    <w:div w:id="1750150213">
      <w:bodyDiv w:val="1"/>
      <w:marLeft w:val="0"/>
      <w:marRight w:val="0"/>
      <w:marTop w:val="0"/>
      <w:marBottom w:val="0"/>
      <w:divBdr>
        <w:top w:val="none" w:sz="0" w:space="0" w:color="auto"/>
        <w:left w:val="none" w:sz="0" w:space="0" w:color="auto"/>
        <w:bottom w:val="none" w:sz="0" w:space="0" w:color="auto"/>
        <w:right w:val="none" w:sz="0" w:space="0" w:color="auto"/>
      </w:divBdr>
    </w:div>
    <w:div w:id="185068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hyperlink" Target="http://mobilesdk.sc-demo.net/" TargetMode="External"/><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1.png"/><Relationship Id="rId89" Type="http://schemas.openxmlformats.org/officeDocument/2006/relationships/hyperlink" Target="http://mobilesdk.sc-demo.net/~webapi"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developer.apple.com/library/ios/" TargetMode="External"/><Relationship Id="rId107" Type="http://schemas.openxmlformats.org/officeDocument/2006/relationships/footer" Target="footer3.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mobilesdk.sc-demo.net/" TargetMode="External"/><Relationship Id="rId40" Type="http://schemas.openxmlformats.org/officeDocument/2006/relationships/hyperlink" Target="http://mobilesdk.sc-demo.net/~webapi" TargetMode="External"/><Relationship Id="rId45" Type="http://schemas.openxmlformats.org/officeDocument/2006/relationships/hyperlink" Target="http://mysite.com/some_page.aspx"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hyperlink" Target="mailto:email2@site.com" TargetMode="External"/><Relationship Id="rId79" Type="http://schemas.openxmlformats.org/officeDocument/2006/relationships/image" Target="media/image46.png"/><Relationship Id="rId87" Type="http://schemas.openxmlformats.org/officeDocument/2006/relationships/hyperlink" Target="http://mobilesdk.sc-demo.net/~webapi" TargetMode="External"/><Relationship Id="rId102"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35.png"/><Relationship Id="rId82" Type="http://schemas.openxmlformats.org/officeDocument/2006/relationships/image" Target="media/image49.png"/><Relationship Id="rId90" Type="http://schemas.openxmlformats.org/officeDocument/2006/relationships/hyperlink" Target="http://mobilesdk.sc-demo.net/~webapi" TargetMode="External"/><Relationship Id="rId95" Type="http://schemas.openxmlformats.org/officeDocument/2006/relationships/hyperlink" Target="http://mobilesdk.sc-demo.net/~webapi"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eveloper.apple.com/library/ios/" TargetMode="External"/><Relationship Id="rId30" Type="http://schemas.openxmlformats.org/officeDocument/2006/relationships/hyperlink" Target="http://developer.apple.com/library/mac/" TargetMode="External"/><Relationship Id="rId35" Type="http://schemas.openxmlformats.org/officeDocument/2006/relationships/image" Target="media/image18.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4.png"/><Relationship Id="rId100" Type="http://schemas.openxmlformats.org/officeDocument/2006/relationships/hyperlink" Target="http://mobilesdk.sc-demo.net/~webapi" TargetMode="External"/><Relationship Id="rId105" Type="http://schemas.openxmlformats.org/officeDocument/2006/relationships/footer" Target="footer2.xml"/><Relationship Id="rId8" Type="http://schemas.microsoft.com/office/2007/relationships/stylesWithEffects" Target="stylesWithEffects.xml"/><Relationship Id="rId51" Type="http://schemas.openxmlformats.org/officeDocument/2006/relationships/hyperlink" Target="mailto:email@mail.ru" TargetMode="External"/><Relationship Id="rId72" Type="http://schemas.openxmlformats.org/officeDocument/2006/relationships/hyperlink" Target="mailto:email2@site.com" TargetMode="External"/><Relationship Id="rId80" Type="http://schemas.openxmlformats.org/officeDocument/2006/relationships/image" Target="media/image47.png"/><Relationship Id="rId85" Type="http://schemas.openxmlformats.org/officeDocument/2006/relationships/hyperlink" Target="http://mobilesdk.sc-demo.net/-/webapi" TargetMode="External"/><Relationship Id="rId93" Type="http://schemas.openxmlformats.org/officeDocument/2006/relationships/hyperlink" Target="http://mobilesdk.sc-demo.net/~webapi" TargetMode="External"/><Relationship Id="rId98"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developer.apple.com/library/ios/" TargetMode="External"/><Relationship Id="rId33" Type="http://schemas.openxmlformats.org/officeDocument/2006/relationships/image" Target="media/image16.png"/><Relationship Id="rId38" Type="http://schemas.openxmlformats.org/officeDocument/2006/relationships/hyperlink" Target="http://ws-alr.dk.sitecore.net/Nicam.aspx" TargetMode="External"/><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image" Target="media/image40.png"/><Relationship Id="rId103" Type="http://schemas.openxmlformats.org/officeDocument/2006/relationships/header" Target="header2.xml"/><Relationship Id="rId108"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mobilesdk.sc-demo.net/~webapi" TargetMode="External"/><Relationship Id="rId54" Type="http://schemas.openxmlformats.org/officeDocument/2006/relationships/image" Target="media/image28.png"/><Relationship Id="rId62" Type="http://schemas.openxmlformats.org/officeDocument/2006/relationships/hyperlink" Target="http://www.sitecore.net" TargetMode="External"/><Relationship Id="rId70" Type="http://schemas.openxmlformats.org/officeDocument/2006/relationships/image" Target="media/image43.png"/><Relationship Id="rId75" Type="http://schemas.openxmlformats.org/officeDocument/2006/relationships/hyperlink" Target="mailto:email1@site.com" TargetMode="External"/><Relationship Id="rId83" Type="http://schemas.openxmlformats.org/officeDocument/2006/relationships/image" Target="media/image50.png"/><Relationship Id="rId88" Type="http://schemas.openxmlformats.org/officeDocument/2006/relationships/hyperlink" Target="http://mobilesdk.sc-demo.net/~webapi" TargetMode="External"/><Relationship Id="rId91" Type="http://schemas.openxmlformats.org/officeDocument/2006/relationships/hyperlink" Target="http://mobilesdk.sc-demo.net/~webapi" TargetMode="External"/><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developer.apple.com/library/ios/"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24.png"/><Relationship Id="rId57" Type="http://schemas.openxmlformats.org/officeDocument/2006/relationships/image" Target="media/image31.png"/><Relationship Id="rId106" Type="http://schemas.openxmlformats.org/officeDocument/2006/relationships/header" Target="header3.xml"/><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hyperlink" Target="http://mysite.com/some_page.aspx"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hyperlink" Target="mailto:email1@site.com" TargetMode="External"/><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mobilesdk.sc-demo.net/-/webapi" TargetMode="External"/><Relationship Id="rId94" Type="http://schemas.openxmlformats.org/officeDocument/2006/relationships/hyperlink" Target="http://mobilesdk.sc-demo.net/~webapi" TargetMode="External"/><Relationship Id="rId99" Type="http://schemas.openxmlformats.org/officeDocument/2006/relationships/hyperlink" Target="http://mobilesdk.sc-demo.net/~webapi" TargetMode="External"/><Relationship Id="rId101"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image" Target="media/image6.png"/><Relationship Id="rId39" Type="http://schemas.openxmlformats.org/officeDocument/2006/relationships/hyperlink" Target="http://ws-alr.dk.sitecore.net/Products.aspx" TargetMode="External"/><Relationship Id="rId109" Type="http://schemas.openxmlformats.org/officeDocument/2006/relationships/theme" Target="theme/theme1.xml"/><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hyperlink" Target="mailto:email2@site.com" TargetMode="External"/><Relationship Id="rId97" Type="http://schemas.openxmlformats.org/officeDocument/2006/relationships/hyperlink" Target="http://mobilesdk.sc-demo.net/~webapi" TargetMode="External"/><Relationship Id="rId104" Type="http://schemas.openxmlformats.org/officeDocument/2006/relationships/footer" Target="footer1.xml"/><Relationship Id="rId7" Type="http://schemas.openxmlformats.org/officeDocument/2006/relationships/styles" Target="styles.xml"/><Relationship Id="rId71" Type="http://schemas.openxmlformats.org/officeDocument/2006/relationships/hyperlink" Target="mailto:email1@site.com" TargetMode="External"/><Relationship Id="rId92" Type="http://schemas.openxmlformats.org/officeDocument/2006/relationships/hyperlink" Target="http://mobilesdk.sc-demo.net/~webapi"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5.jpeg"/></Relationships>
</file>

<file path=word/_rels/header2.xml.rels><?xml version="1.0" encoding="UTF-8" standalone="yes"?>
<Relationships xmlns="http://schemas.openxmlformats.org/package/2006/relationships"><Relationship Id="rId1" Type="http://schemas.openxmlformats.org/officeDocument/2006/relationships/image" Target="media/image5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h\AppData\Roaming\Microsoft\Templates\Sitecore_Guid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Opulent">
  <a:themeElements>
    <a:clrScheme name="Opulent">
      <a:dk1>
        <a:sysClr val="windowText" lastClr="000000"/>
      </a:dk1>
      <a:lt1>
        <a:sysClr val="window" lastClr="FFFFFF"/>
      </a:lt1>
      <a:dk2>
        <a:srgbClr val="B13F9A"/>
      </a:dk2>
      <a:lt2>
        <a:srgbClr val="F4E7ED"/>
      </a:lt2>
      <a:accent1>
        <a:srgbClr val="B83D68"/>
      </a:accent1>
      <a:accent2>
        <a:srgbClr val="AC66BB"/>
      </a:accent2>
      <a:accent3>
        <a:srgbClr val="DE6C36"/>
      </a:accent3>
      <a:accent4>
        <a:srgbClr val="F9B639"/>
      </a:accent4>
      <a:accent5>
        <a:srgbClr val="CF6DA4"/>
      </a:accent5>
      <a:accent6>
        <a:srgbClr val="FA8D3D"/>
      </a:accent6>
      <a:hlink>
        <a:srgbClr val="FFDE66"/>
      </a:hlink>
      <a:folHlink>
        <a:srgbClr val="D490C5"/>
      </a:folHlink>
    </a:clrScheme>
    <a:fontScheme name="Opulent">
      <a:majorFont>
        <a:latin typeface="Trebuchet MS"/>
        <a:ea typeface=""/>
        <a:cs typeface=""/>
        <a:font script="Jpan" typeface="HG丸ｺﾞｼｯｸM-PRO"/>
        <a:font script="Hang" typeface="HY그래픽M"/>
        <a:font script="Hans" typeface="黑体"/>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pulen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78000"/>
                <a:satMod val="220000"/>
              </a:schemeClr>
            </a:gs>
            <a:gs pos="100000">
              <a:schemeClr val="phClr">
                <a:shade val="35000"/>
                <a:satMod val="155000"/>
              </a:schemeClr>
            </a:gs>
          </a:gsLst>
          <a:path path="circle">
            <a:fillToRect l="50000" t="50000" r="50000" b="50000"/>
          </a:path>
        </a:gradFill>
        <a:blipFill>
          <a:blip xmlns:r="http://schemas.openxmlformats.org/officeDocument/2006/relationships" r:embed="rId1">
            <a:duotone>
              <a:schemeClr val="phClr">
                <a:shade val="60000"/>
                <a:satMod val="180000"/>
              </a:schemeClr>
              <a:schemeClr val="phClr">
                <a:tint val="500"/>
                <a:satMod val="150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2AB28346439C34081CEBCD6E2627ECC" ma:contentTypeVersion="0" ma:contentTypeDescription="Create a new document." ma:contentTypeScope="" ma:versionID="6b0005be0e22ce43e4d3b0b706213228">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1153B-4482-4257-A7AB-D356BA37FB4B}">
  <ds:schemaRefs>
    <ds:schemaRef ds:uri="http://schemas.microsoft.com/office/2006/customDocumentInformationPanel"/>
  </ds:schemaRefs>
</ds:datastoreItem>
</file>

<file path=customXml/itemProps2.xml><?xml version="1.0" encoding="utf-8"?>
<ds:datastoreItem xmlns:ds="http://schemas.openxmlformats.org/officeDocument/2006/customXml" ds:itemID="{3F658E68-D9BE-423E-9E52-41F4B527B6E4}">
  <ds:schemaRefs>
    <ds:schemaRef ds:uri="http://schemas.microsoft.com/office/2006/metadata/properties"/>
  </ds:schemaRefs>
</ds:datastoreItem>
</file>

<file path=customXml/itemProps3.xml><?xml version="1.0" encoding="utf-8"?>
<ds:datastoreItem xmlns:ds="http://schemas.openxmlformats.org/officeDocument/2006/customXml" ds:itemID="{09549653-38E6-411F-A765-C8BA2D8C8099}">
  <ds:schemaRefs>
    <ds:schemaRef ds:uri="http://schemas.microsoft.com/sharepoint/v3/contenttype/forms"/>
  </ds:schemaRefs>
</ds:datastoreItem>
</file>

<file path=customXml/itemProps4.xml><?xml version="1.0" encoding="utf-8"?>
<ds:datastoreItem xmlns:ds="http://schemas.openxmlformats.org/officeDocument/2006/customXml" ds:itemID="{1E21DB32-9E9C-4003-B772-DA60505951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CA099B37-5C44-47B2-B121-025C2A1C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Sitecore_Guide.dotx</Template>
  <TotalTime>360</TotalTime>
  <Pages>81</Pages>
  <Words>11369</Words>
  <Characters>64804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Sitecore Mobile SDK Developer's Guide</vt:lpstr>
    </vt:vector>
  </TitlesOfParts>
  <Company/>
  <LinksUpToDate>false</LinksUpToDate>
  <CharactersWithSpaces>76021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Sitecore Mobile SDK Developer's Guide</dc:title>
  <dc:subject>A Developer's Guide to Configure and Develop the Sitecore Mobile SDK Framework</dc:subject>
  <dc:creator>Ahmed Hamza</dc:creator>
  <cp:lastModifiedBy>Ahmed Hamza</cp:lastModifiedBy>
  <cp:revision>81</cp:revision>
  <cp:lastPrinted>2010-09-09T11:48:00Z</cp:lastPrinted>
  <dcterms:created xsi:type="dcterms:W3CDTF">2012-02-29T12:09:00Z</dcterms:created>
  <dcterms:modified xsi:type="dcterms:W3CDTF">2012-03-05T11:28:00Z</dcterms:modified>
  <cp:category>Sitecore CMS 6.5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0x01010052AB28346439C34081CEBCD6E2627ECC</vt:lpwstr>
  </property>
</Properties>
</file>